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319DD" w14:textId="77777777" w:rsidR="002860DA" w:rsidRPr="00424979" w:rsidRDefault="002860DA" w:rsidP="002860DA">
      <w:pPr>
        <w:spacing w:before="0" w:after="0"/>
        <w:jc w:val="center"/>
        <w:rPr>
          <w:rFonts w:cs="Times New Roman"/>
        </w:rPr>
      </w:pPr>
      <w:r w:rsidRPr="6AB19A7B">
        <w:rPr>
          <w:rFonts w:cs="Times New Roman"/>
        </w:rPr>
        <w:t>TRƯỜNG ĐẠI HỌC THĂNG LONG</w:t>
      </w:r>
    </w:p>
    <w:p w14:paraId="5D13E915" w14:textId="77777777" w:rsidR="002860DA" w:rsidRPr="00424979" w:rsidRDefault="002860DA" w:rsidP="002860DA">
      <w:pPr>
        <w:spacing w:before="0" w:after="0"/>
        <w:jc w:val="center"/>
        <w:rPr>
          <w:rFonts w:cs="Times New Roman"/>
          <w:b/>
          <w:bCs/>
          <w:szCs w:val="26"/>
        </w:rPr>
      </w:pPr>
      <w:r w:rsidRPr="00424979">
        <w:rPr>
          <w:rFonts w:cs="Times New Roman"/>
          <w:b/>
          <w:bCs/>
          <w:noProof/>
          <w:szCs w:val="26"/>
          <w:lang w:val="en-GB" w:eastAsia="ko-KR"/>
        </w:rPr>
        <mc:AlternateContent>
          <mc:Choice Requires="wps">
            <w:drawing>
              <wp:anchor distT="0" distB="0" distL="114300" distR="114300" simplePos="0" relativeHeight="251658240" behindDoc="0" locked="0" layoutInCell="1" allowOverlap="1" wp14:anchorId="1A9E49CC" wp14:editId="4581D3F3">
                <wp:simplePos x="0" y="0"/>
                <wp:positionH relativeFrom="margin">
                  <wp:align>center</wp:align>
                </wp:positionH>
                <wp:positionV relativeFrom="paragraph">
                  <wp:posOffset>208280</wp:posOffset>
                </wp:positionV>
                <wp:extent cx="900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900000" cy="0"/>
                        </a:xfrm>
                        <a:prstGeom prst="line">
                          <a:avLst/>
                        </a:prstGeom>
                        <a:ln w="3175">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218B58D"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4pt" to="70.8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" strokecolor="black [3213]" strokeweight=".25pt">
                <v:stroke joinstyle="miter"/>
                <w10:wrap anchorx="margin"/>
              </v:line>
            </w:pict>
          </mc:Fallback>
        </mc:AlternateContent>
      </w:r>
      <w:r w:rsidRPr="00424979">
        <w:rPr>
          <w:rFonts w:cs="Times New Roman"/>
          <w:b/>
          <w:bCs/>
          <w:szCs w:val="26"/>
        </w:rPr>
        <w:t>KHOA CÔNG NGHỆ THÔNG TIN</w:t>
      </w:r>
    </w:p>
    <w:p w14:paraId="5FE1B480" w14:textId="77777777" w:rsidR="002860DA" w:rsidRPr="007462C2" w:rsidRDefault="002860DA" w:rsidP="002860DA">
      <w:pPr>
        <w:spacing w:before="1000" w:after="1000"/>
        <w:jc w:val="center"/>
        <w:rPr>
          <w:rFonts w:cs="Times New Roman"/>
          <w:noProof/>
        </w:rPr>
      </w:pPr>
      <w:r>
        <w:rPr>
          <w:rFonts w:cs="Times New Roman"/>
          <w:noProof/>
          <w:lang w:val="en-GB" w:eastAsia="ko-KR"/>
        </w:rPr>
        <w:drawing>
          <wp:inline distT="0" distB="0" distL="0" distR="0" wp14:anchorId="20ACFE00" wp14:editId="27990EFB">
            <wp:extent cx="576000" cy="669600"/>
            <wp:effectExtent l="0" t="0" r="0" b="0"/>
            <wp:docPr id="280550978" name="Picture 3"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50978" name="Picture 3" descr="A red and blue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 cy="669600"/>
                    </a:xfrm>
                    <a:prstGeom prst="rect">
                      <a:avLst/>
                    </a:prstGeom>
                  </pic:spPr>
                </pic:pic>
              </a:graphicData>
            </a:graphic>
          </wp:inline>
        </w:drawing>
      </w:r>
    </w:p>
    <w:p w14:paraId="70D68596" w14:textId="77777777" w:rsidR="002860DA" w:rsidRPr="007462C2" w:rsidRDefault="002860DA" w:rsidP="002860DA">
      <w:pPr>
        <w:jc w:val="center"/>
        <w:rPr>
          <w:rFonts w:cs="Times New Roman"/>
          <w:b/>
          <w:bCs/>
          <w:noProof/>
          <w:sz w:val="60"/>
          <w:szCs w:val="60"/>
        </w:rPr>
      </w:pPr>
      <w:r w:rsidRPr="007462C2">
        <w:rPr>
          <w:rFonts w:cs="Times New Roman"/>
          <w:b/>
          <w:bCs/>
          <w:noProof/>
          <w:sz w:val="60"/>
          <w:szCs w:val="60"/>
        </w:rPr>
        <w:t>BÁO CÁO BÀI TẬP LỚ</w:t>
      </w:r>
      <w:r>
        <w:rPr>
          <w:rFonts w:cs="Times New Roman"/>
          <w:b/>
          <w:bCs/>
          <w:noProof/>
          <w:sz w:val="60"/>
          <w:szCs w:val="60"/>
        </w:rPr>
        <w:t>N</w:t>
      </w:r>
    </w:p>
    <w:p w14:paraId="70CFCBB1" w14:textId="77777777" w:rsidR="002860DA" w:rsidRPr="00E12181" w:rsidRDefault="002860DA" w:rsidP="002860DA">
      <w:pPr>
        <w:spacing w:before="1400" w:after="1600"/>
        <w:jc w:val="center"/>
        <w:rPr>
          <w:rFonts w:cs="Times New Roman"/>
          <w:b/>
          <w:bCs/>
          <w:sz w:val="44"/>
          <w:szCs w:val="44"/>
        </w:rPr>
      </w:pPr>
      <w:r>
        <w:rPr>
          <w:rFonts w:cs="Times New Roman"/>
          <w:b/>
          <w:bCs/>
          <w:sz w:val="44"/>
          <w:szCs w:val="44"/>
        </w:rPr>
        <w:t>PHÂN TÍCH &amp; MÔ HÌNH HÓA NGHIỆP VỤ CỦA TRUNG NGUYÊN LEGEND</w:t>
      </w:r>
      <w:r w:rsidRPr="00722B92">
        <w:rPr>
          <w:rFonts w:cs="Times New Roman"/>
          <w:b/>
          <w:bCs/>
          <w:sz w:val="44"/>
          <w:szCs w:val="44"/>
        </w:rPr>
        <w:br/>
      </w:r>
    </w:p>
    <w:p w14:paraId="0481D243" w14:textId="45F68000" w:rsidR="002860DA" w:rsidRPr="00E12181" w:rsidRDefault="002860DA" w:rsidP="007A3115">
      <w:pPr>
        <w:tabs>
          <w:tab w:val="left" w:pos="851"/>
          <w:tab w:val="left" w:pos="4253"/>
        </w:tabs>
        <w:jc w:val="left"/>
        <w:rPr>
          <w:b/>
        </w:rPr>
      </w:pPr>
      <w:r w:rsidRPr="00E12181">
        <w:rPr>
          <w:b/>
        </w:rPr>
        <w:tab/>
        <w:t xml:space="preserve">SINH VIÊN THỰC HIỆN:  </w:t>
      </w:r>
      <w:r>
        <w:rPr>
          <w:b/>
        </w:rPr>
        <w:tab/>
      </w:r>
      <w:r w:rsidRPr="00E12181">
        <w:rPr>
          <w:b/>
        </w:rPr>
        <w:t>A48463_NGUYỄN MINH SƠN</w:t>
      </w:r>
      <w:r>
        <w:rPr>
          <w:b/>
        </w:rPr>
        <w:tab/>
      </w:r>
    </w:p>
    <w:p w14:paraId="036BF71C" w14:textId="77777777" w:rsidR="002860DA" w:rsidRPr="00E12181" w:rsidRDefault="002860DA" w:rsidP="002860DA">
      <w:pPr>
        <w:tabs>
          <w:tab w:val="left" w:pos="851"/>
          <w:tab w:val="left" w:pos="1560"/>
          <w:tab w:val="left" w:pos="4253"/>
          <w:tab w:val="left" w:pos="4820"/>
          <w:tab w:val="left" w:pos="4962"/>
          <w:tab w:val="left" w:pos="6237"/>
        </w:tabs>
        <w:ind w:left="5025" w:hanging="5025"/>
        <w:jc w:val="left"/>
        <w:rPr>
          <w:b/>
        </w:rPr>
      </w:pPr>
      <w:r>
        <w:rPr>
          <w:b/>
        </w:rPr>
        <w:tab/>
      </w:r>
      <w:r w:rsidRPr="00E12181">
        <w:rPr>
          <w:b/>
        </w:rPr>
        <w:t>MÔN HỌC</w:t>
      </w:r>
      <w:r>
        <w:rPr>
          <w:b/>
        </w:rPr>
        <w:t xml:space="preserve">: </w:t>
      </w:r>
      <w:r>
        <w:rPr>
          <w:b/>
        </w:rPr>
        <w:tab/>
      </w:r>
      <w:r w:rsidRPr="00E12181">
        <w:rPr>
          <w:b/>
        </w:rPr>
        <w:t>MÔ HÌNH HÓA QUY TRÌNH NGHIỆP VỤ</w:t>
      </w:r>
    </w:p>
    <w:p w14:paraId="5FF3AB70" w14:textId="77777777" w:rsidR="002860DA" w:rsidRPr="00E12181" w:rsidRDefault="002860DA" w:rsidP="002860DA">
      <w:pPr>
        <w:tabs>
          <w:tab w:val="left" w:pos="851"/>
          <w:tab w:val="left" w:pos="1560"/>
          <w:tab w:val="left" w:pos="4253"/>
          <w:tab w:val="left" w:pos="4820"/>
          <w:tab w:val="left" w:pos="4962"/>
          <w:tab w:val="left" w:pos="6237"/>
        </w:tabs>
        <w:jc w:val="left"/>
        <w:rPr>
          <w:b/>
        </w:rPr>
      </w:pPr>
      <w:r>
        <w:rPr>
          <w:b/>
        </w:rPr>
        <w:tab/>
      </w:r>
      <w:r w:rsidRPr="00E12181">
        <w:rPr>
          <w:b/>
        </w:rPr>
        <w:t xml:space="preserve">GIẢNG VIÊN: </w:t>
      </w:r>
      <w:r>
        <w:rPr>
          <w:b/>
        </w:rPr>
        <w:tab/>
      </w:r>
      <w:r w:rsidRPr="00E12181">
        <w:rPr>
          <w:b/>
        </w:rPr>
        <w:t>NGUYỄN THỊ NHUNG</w:t>
      </w:r>
    </w:p>
    <w:p w14:paraId="1DB9B0F3" w14:textId="77777777" w:rsidR="007A3115" w:rsidRDefault="007A3115" w:rsidP="002860DA">
      <w:pPr>
        <w:spacing w:before="960" w:after="0"/>
        <w:ind w:firstLine="720"/>
        <w:jc w:val="center"/>
        <w:rPr>
          <w:rFonts w:cs="Times New Roman"/>
          <w:b/>
          <w:bCs/>
          <w:szCs w:val="26"/>
        </w:rPr>
      </w:pPr>
    </w:p>
    <w:p w14:paraId="2204BF5B" w14:textId="77777777" w:rsidR="002860DA" w:rsidRDefault="002860DA" w:rsidP="002860DA">
      <w:pPr>
        <w:spacing w:before="960" w:after="0"/>
        <w:ind w:firstLine="720"/>
        <w:jc w:val="center"/>
        <w:rPr>
          <w:rFonts w:cs="Times New Roman"/>
          <w:b/>
          <w:bCs/>
          <w:szCs w:val="26"/>
        </w:rPr>
      </w:pPr>
      <w:r>
        <w:rPr>
          <w:rFonts w:cs="Times New Roman"/>
          <w:b/>
          <w:bCs/>
          <w:szCs w:val="26"/>
        </w:rPr>
        <w:t>HÀ NỘI – 2025</w:t>
      </w:r>
    </w:p>
    <w:p w14:paraId="7571A118" w14:textId="77777777" w:rsidR="00B81A15" w:rsidRDefault="00B81A15" w:rsidP="002860DA">
      <w:pPr>
        <w:jc w:val="center"/>
        <w:rPr>
          <w:b/>
        </w:rPr>
      </w:pPr>
    </w:p>
    <w:p w14:paraId="2B2DCD78" w14:textId="1BD27F7D" w:rsidR="002860DA" w:rsidRPr="003622F6" w:rsidRDefault="002860DA" w:rsidP="002860DA">
      <w:pPr>
        <w:jc w:val="center"/>
        <w:rPr>
          <w:b/>
        </w:rPr>
      </w:pPr>
      <w:r w:rsidRPr="003622F6">
        <w:rPr>
          <w:b/>
        </w:rPr>
        <w:lastRenderedPageBreak/>
        <w:t>MỤC LỤC</w:t>
      </w:r>
    </w:p>
    <w:p w14:paraId="2AF920A8" w14:textId="354D8D4C" w:rsidR="00800CC8" w:rsidRDefault="00800CC8">
      <w:pPr>
        <w:pStyle w:val="TOC1"/>
        <w:tabs>
          <w:tab w:val="left" w:pos="1680"/>
          <w:tab w:val="right" w:leader="dot" w:pos="9345"/>
        </w:tabs>
        <w:rPr>
          <w:rFonts w:asciiTheme="minorHAnsi" w:eastAsiaTheme="minorEastAsia" w:hAnsiTheme="minorHAnsi"/>
          <w:b w:val="0"/>
          <w:caps w:val="0"/>
          <w:noProof/>
          <w:color w:val="auto"/>
          <w:sz w:val="22"/>
          <w:lang w:val="en-GB" w:eastAsia="ko-KR"/>
        </w:rPr>
      </w:pPr>
      <w:r>
        <w:fldChar w:fldCharType="begin"/>
      </w:r>
      <w:r>
        <w:instrText xml:space="preserve"> TOC \o "1-4" \h \z \u </w:instrText>
      </w:r>
      <w:r>
        <w:fldChar w:fldCharType="separate"/>
      </w:r>
      <w:hyperlink w:anchor="_Toc217435355" w:history="1">
        <w:r w:rsidRPr="00F9531E">
          <w:rPr>
            <w:rStyle w:val="Hyperlink"/>
            <w:bCs/>
            <w:noProof/>
          </w:rPr>
          <w:t>CHƯƠNG 1.</w:t>
        </w:r>
        <w:r>
          <w:rPr>
            <w:rFonts w:asciiTheme="minorHAnsi" w:eastAsiaTheme="minorEastAsia" w:hAnsiTheme="minorHAnsi"/>
            <w:b w:val="0"/>
            <w:caps w:val="0"/>
            <w:noProof/>
            <w:color w:val="auto"/>
            <w:sz w:val="22"/>
            <w:lang w:val="en-GB" w:eastAsia="ko-KR"/>
          </w:rPr>
          <w:tab/>
        </w:r>
        <w:r w:rsidRPr="00F9531E">
          <w:rPr>
            <w:rStyle w:val="Hyperlink"/>
            <w:noProof/>
          </w:rPr>
          <w:t>GIỚI THIỆU CHUNG VỀ ĐỀ TÀI</w:t>
        </w:r>
        <w:r>
          <w:rPr>
            <w:noProof/>
            <w:webHidden/>
          </w:rPr>
          <w:tab/>
        </w:r>
        <w:r>
          <w:rPr>
            <w:noProof/>
            <w:webHidden/>
          </w:rPr>
          <w:fldChar w:fldCharType="begin"/>
        </w:r>
        <w:r>
          <w:rPr>
            <w:noProof/>
            <w:webHidden/>
          </w:rPr>
          <w:instrText xml:space="preserve"> PAGEREF _Toc217435355 \h </w:instrText>
        </w:r>
        <w:r>
          <w:rPr>
            <w:noProof/>
            <w:webHidden/>
          </w:rPr>
        </w:r>
        <w:r>
          <w:rPr>
            <w:noProof/>
            <w:webHidden/>
          </w:rPr>
          <w:fldChar w:fldCharType="separate"/>
        </w:r>
        <w:r>
          <w:rPr>
            <w:noProof/>
            <w:webHidden/>
          </w:rPr>
          <w:t>1</w:t>
        </w:r>
        <w:r>
          <w:rPr>
            <w:noProof/>
            <w:webHidden/>
          </w:rPr>
          <w:fldChar w:fldCharType="end"/>
        </w:r>
      </w:hyperlink>
    </w:p>
    <w:p w14:paraId="32669B68" w14:textId="102CA070"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356" w:history="1">
        <w:r w:rsidRPr="00F9531E">
          <w:rPr>
            <w:rStyle w:val="Hyperlink"/>
            <w:noProof/>
          </w:rPr>
          <w:t>1.1.</w:t>
        </w:r>
        <w:r>
          <w:rPr>
            <w:rFonts w:asciiTheme="minorHAnsi" w:eastAsiaTheme="minorEastAsia" w:hAnsiTheme="minorHAnsi"/>
            <w:b w:val="0"/>
            <w:noProof/>
            <w:color w:val="auto"/>
            <w:sz w:val="22"/>
            <w:lang w:val="en-GB" w:eastAsia="ko-KR"/>
          </w:rPr>
          <w:tab/>
        </w:r>
        <w:r w:rsidRPr="00F9531E">
          <w:rPr>
            <w:rStyle w:val="Hyperlink"/>
            <w:noProof/>
          </w:rPr>
          <w:t>Giới thiệu tổng quan về Trung Nguyên Legend</w:t>
        </w:r>
        <w:r>
          <w:rPr>
            <w:noProof/>
            <w:webHidden/>
          </w:rPr>
          <w:tab/>
        </w:r>
        <w:r>
          <w:rPr>
            <w:noProof/>
            <w:webHidden/>
          </w:rPr>
          <w:fldChar w:fldCharType="begin"/>
        </w:r>
        <w:r>
          <w:rPr>
            <w:noProof/>
            <w:webHidden/>
          </w:rPr>
          <w:instrText xml:space="preserve"> PAGEREF _Toc217435356 \h </w:instrText>
        </w:r>
        <w:r>
          <w:rPr>
            <w:noProof/>
            <w:webHidden/>
          </w:rPr>
        </w:r>
        <w:r>
          <w:rPr>
            <w:noProof/>
            <w:webHidden/>
          </w:rPr>
          <w:fldChar w:fldCharType="separate"/>
        </w:r>
        <w:r>
          <w:rPr>
            <w:noProof/>
            <w:webHidden/>
          </w:rPr>
          <w:t>1</w:t>
        </w:r>
        <w:r>
          <w:rPr>
            <w:noProof/>
            <w:webHidden/>
          </w:rPr>
          <w:fldChar w:fldCharType="end"/>
        </w:r>
      </w:hyperlink>
    </w:p>
    <w:p w14:paraId="2564BE79" w14:textId="35EFBFF1"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357" w:history="1">
        <w:r w:rsidRPr="00F9531E">
          <w:rPr>
            <w:rStyle w:val="Hyperlink"/>
            <w:noProof/>
          </w:rPr>
          <w:t>1.2.</w:t>
        </w:r>
        <w:r>
          <w:rPr>
            <w:rFonts w:asciiTheme="minorHAnsi" w:eastAsiaTheme="minorEastAsia" w:hAnsiTheme="minorHAnsi"/>
            <w:b w:val="0"/>
            <w:noProof/>
            <w:color w:val="auto"/>
            <w:sz w:val="22"/>
            <w:lang w:val="en-GB" w:eastAsia="ko-KR"/>
          </w:rPr>
          <w:tab/>
        </w:r>
        <w:r w:rsidRPr="00F9531E">
          <w:rPr>
            <w:rStyle w:val="Hyperlink"/>
            <w:noProof/>
          </w:rPr>
          <w:t>Lịch sử hình thành và phát triển của Trung Nguyên Legend</w:t>
        </w:r>
        <w:r>
          <w:rPr>
            <w:noProof/>
            <w:webHidden/>
          </w:rPr>
          <w:tab/>
        </w:r>
        <w:r>
          <w:rPr>
            <w:noProof/>
            <w:webHidden/>
          </w:rPr>
          <w:fldChar w:fldCharType="begin"/>
        </w:r>
        <w:r>
          <w:rPr>
            <w:noProof/>
            <w:webHidden/>
          </w:rPr>
          <w:instrText xml:space="preserve"> PAGEREF _Toc217435357 \h </w:instrText>
        </w:r>
        <w:r>
          <w:rPr>
            <w:noProof/>
            <w:webHidden/>
          </w:rPr>
        </w:r>
        <w:r>
          <w:rPr>
            <w:noProof/>
            <w:webHidden/>
          </w:rPr>
          <w:fldChar w:fldCharType="separate"/>
        </w:r>
        <w:r>
          <w:rPr>
            <w:noProof/>
            <w:webHidden/>
          </w:rPr>
          <w:t>1</w:t>
        </w:r>
        <w:r>
          <w:rPr>
            <w:noProof/>
            <w:webHidden/>
          </w:rPr>
          <w:fldChar w:fldCharType="end"/>
        </w:r>
      </w:hyperlink>
    </w:p>
    <w:p w14:paraId="24EBEBB2" w14:textId="0B2545E4"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58" w:history="1">
        <w:r w:rsidRPr="00F9531E">
          <w:rPr>
            <w:rStyle w:val="Hyperlink"/>
            <w:noProof/>
          </w:rPr>
          <w:t>1.2.1.</w:t>
        </w:r>
        <w:r>
          <w:rPr>
            <w:rFonts w:asciiTheme="minorHAnsi" w:eastAsiaTheme="minorEastAsia" w:hAnsiTheme="minorHAnsi"/>
            <w:b w:val="0"/>
            <w:i w:val="0"/>
            <w:noProof/>
            <w:color w:val="auto"/>
            <w:sz w:val="22"/>
            <w:lang w:val="en-GB" w:eastAsia="ko-KR"/>
          </w:rPr>
          <w:tab/>
        </w:r>
        <w:r w:rsidRPr="00F9531E">
          <w:rPr>
            <w:rStyle w:val="Hyperlink"/>
            <w:noProof/>
          </w:rPr>
          <w:t>Tầm nhìn</w:t>
        </w:r>
        <w:r>
          <w:rPr>
            <w:noProof/>
            <w:webHidden/>
          </w:rPr>
          <w:tab/>
        </w:r>
        <w:r>
          <w:rPr>
            <w:noProof/>
            <w:webHidden/>
          </w:rPr>
          <w:fldChar w:fldCharType="begin"/>
        </w:r>
        <w:r>
          <w:rPr>
            <w:noProof/>
            <w:webHidden/>
          </w:rPr>
          <w:instrText xml:space="preserve"> PAGEREF _Toc217435358 \h </w:instrText>
        </w:r>
        <w:r>
          <w:rPr>
            <w:noProof/>
            <w:webHidden/>
          </w:rPr>
        </w:r>
        <w:r>
          <w:rPr>
            <w:noProof/>
            <w:webHidden/>
          </w:rPr>
          <w:fldChar w:fldCharType="separate"/>
        </w:r>
        <w:r>
          <w:rPr>
            <w:noProof/>
            <w:webHidden/>
          </w:rPr>
          <w:t>2</w:t>
        </w:r>
        <w:r>
          <w:rPr>
            <w:noProof/>
            <w:webHidden/>
          </w:rPr>
          <w:fldChar w:fldCharType="end"/>
        </w:r>
      </w:hyperlink>
    </w:p>
    <w:p w14:paraId="09BDC6F0" w14:textId="178BBF1B"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59" w:history="1">
        <w:r w:rsidRPr="00F9531E">
          <w:rPr>
            <w:rStyle w:val="Hyperlink"/>
            <w:noProof/>
          </w:rPr>
          <w:t>1.2.2.</w:t>
        </w:r>
        <w:r>
          <w:rPr>
            <w:rFonts w:asciiTheme="minorHAnsi" w:eastAsiaTheme="minorEastAsia" w:hAnsiTheme="minorHAnsi"/>
            <w:b w:val="0"/>
            <w:i w:val="0"/>
            <w:noProof/>
            <w:color w:val="auto"/>
            <w:sz w:val="22"/>
            <w:lang w:val="en-GB" w:eastAsia="ko-KR"/>
          </w:rPr>
          <w:tab/>
        </w:r>
        <w:r w:rsidRPr="00F9531E">
          <w:rPr>
            <w:rStyle w:val="Hyperlink"/>
            <w:noProof/>
          </w:rPr>
          <w:t>Sứ mệnh</w:t>
        </w:r>
        <w:r>
          <w:rPr>
            <w:noProof/>
            <w:webHidden/>
          </w:rPr>
          <w:tab/>
        </w:r>
        <w:r>
          <w:rPr>
            <w:noProof/>
            <w:webHidden/>
          </w:rPr>
          <w:fldChar w:fldCharType="begin"/>
        </w:r>
        <w:r>
          <w:rPr>
            <w:noProof/>
            <w:webHidden/>
          </w:rPr>
          <w:instrText xml:space="preserve"> PAGEREF _Toc217435359 \h </w:instrText>
        </w:r>
        <w:r>
          <w:rPr>
            <w:noProof/>
            <w:webHidden/>
          </w:rPr>
        </w:r>
        <w:r>
          <w:rPr>
            <w:noProof/>
            <w:webHidden/>
          </w:rPr>
          <w:fldChar w:fldCharType="separate"/>
        </w:r>
        <w:r>
          <w:rPr>
            <w:noProof/>
            <w:webHidden/>
          </w:rPr>
          <w:t>2</w:t>
        </w:r>
        <w:r>
          <w:rPr>
            <w:noProof/>
            <w:webHidden/>
          </w:rPr>
          <w:fldChar w:fldCharType="end"/>
        </w:r>
      </w:hyperlink>
    </w:p>
    <w:p w14:paraId="50858C4D" w14:textId="6CB65E83"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60" w:history="1">
        <w:r w:rsidRPr="00F9531E">
          <w:rPr>
            <w:rStyle w:val="Hyperlink"/>
            <w:noProof/>
          </w:rPr>
          <w:t>1.2.3.</w:t>
        </w:r>
        <w:r>
          <w:rPr>
            <w:rFonts w:asciiTheme="minorHAnsi" w:eastAsiaTheme="minorEastAsia" w:hAnsiTheme="minorHAnsi"/>
            <w:b w:val="0"/>
            <w:i w:val="0"/>
            <w:noProof/>
            <w:color w:val="auto"/>
            <w:sz w:val="22"/>
            <w:lang w:val="en-GB" w:eastAsia="ko-KR"/>
          </w:rPr>
          <w:tab/>
        </w:r>
        <w:r w:rsidRPr="00F9531E">
          <w:rPr>
            <w:rStyle w:val="Hyperlink"/>
            <w:noProof/>
          </w:rPr>
          <w:t>Giá trị cốt lõi</w:t>
        </w:r>
        <w:r>
          <w:rPr>
            <w:noProof/>
            <w:webHidden/>
          </w:rPr>
          <w:tab/>
        </w:r>
        <w:r>
          <w:rPr>
            <w:noProof/>
            <w:webHidden/>
          </w:rPr>
          <w:fldChar w:fldCharType="begin"/>
        </w:r>
        <w:r>
          <w:rPr>
            <w:noProof/>
            <w:webHidden/>
          </w:rPr>
          <w:instrText xml:space="preserve"> PAGEREF _Toc217435360 \h </w:instrText>
        </w:r>
        <w:r>
          <w:rPr>
            <w:noProof/>
            <w:webHidden/>
          </w:rPr>
        </w:r>
        <w:r>
          <w:rPr>
            <w:noProof/>
            <w:webHidden/>
          </w:rPr>
          <w:fldChar w:fldCharType="separate"/>
        </w:r>
        <w:r>
          <w:rPr>
            <w:noProof/>
            <w:webHidden/>
          </w:rPr>
          <w:t>2</w:t>
        </w:r>
        <w:r>
          <w:rPr>
            <w:noProof/>
            <w:webHidden/>
          </w:rPr>
          <w:fldChar w:fldCharType="end"/>
        </w:r>
      </w:hyperlink>
    </w:p>
    <w:p w14:paraId="2E6438C5" w14:textId="45488A16"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361" w:history="1">
        <w:r w:rsidRPr="00F9531E">
          <w:rPr>
            <w:rStyle w:val="Hyperlink"/>
            <w:noProof/>
          </w:rPr>
          <w:t>1.3.</w:t>
        </w:r>
        <w:r>
          <w:rPr>
            <w:rFonts w:asciiTheme="minorHAnsi" w:eastAsiaTheme="minorEastAsia" w:hAnsiTheme="minorHAnsi"/>
            <w:b w:val="0"/>
            <w:noProof/>
            <w:color w:val="auto"/>
            <w:sz w:val="22"/>
            <w:lang w:val="en-GB" w:eastAsia="ko-KR"/>
          </w:rPr>
          <w:tab/>
        </w:r>
        <w:r w:rsidRPr="00F9531E">
          <w:rPr>
            <w:rStyle w:val="Hyperlink"/>
            <w:noProof/>
          </w:rPr>
          <w:t>Lý do chọn đề tài</w:t>
        </w:r>
        <w:r>
          <w:rPr>
            <w:noProof/>
            <w:webHidden/>
          </w:rPr>
          <w:tab/>
        </w:r>
        <w:r>
          <w:rPr>
            <w:noProof/>
            <w:webHidden/>
          </w:rPr>
          <w:fldChar w:fldCharType="begin"/>
        </w:r>
        <w:r>
          <w:rPr>
            <w:noProof/>
            <w:webHidden/>
          </w:rPr>
          <w:instrText xml:space="preserve"> PAGEREF _Toc217435361 \h </w:instrText>
        </w:r>
        <w:r>
          <w:rPr>
            <w:noProof/>
            <w:webHidden/>
          </w:rPr>
        </w:r>
        <w:r>
          <w:rPr>
            <w:noProof/>
            <w:webHidden/>
          </w:rPr>
          <w:fldChar w:fldCharType="separate"/>
        </w:r>
        <w:r>
          <w:rPr>
            <w:noProof/>
            <w:webHidden/>
          </w:rPr>
          <w:t>3</w:t>
        </w:r>
        <w:r>
          <w:rPr>
            <w:noProof/>
            <w:webHidden/>
          </w:rPr>
          <w:fldChar w:fldCharType="end"/>
        </w:r>
      </w:hyperlink>
    </w:p>
    <w:p w14:paraId="55E2AC64" w14:textId="15DA27BA"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362" w:history="1">
        <w:r w:rsidRPr="00F9531E">
          <w:rPr>
            <w:rStyle w:val="Hyperlink"/>
            <w:noProof/>
          </w:rPr>
          <w:t>1.4.</w:t>
        </w:r>
        <w:r>
          <w:rPr>
            <w:rFonts w:asciiTheme="minorHAnsi" w:eastAsiaTheme="minorEastAsia" w:hAnsiTheme="minorHAnsi"/>
            <w:b w:val="0"/>
            <w:noProof/>
            <w:color w:val="auto"/>
            <w:sz w:val="22"/>
            <w:lang w:val="en-GB" w:eastAsia="ko-KR"/>
          </w:rPr>
          <w:tab/>
        </w:r>
        <w:r w:rsidRPr="00F9531E">
          <w:rPr>
            <w:rStyle w:val="Hyperlink"/>
            <w:noProof/>
          </w:rPr>
          <w:t>Mục tiêu nghiên cứu</w:t>
        </w:r>
        <w:r>
          <w:rPr>
            <w:noProof/>
            <w:webHidden/>
          </w:rPr>
          <w:tab/>
        </w:r>
        <w:r>
          <w:rPr>
            <w:noProof/>
            <w:webHidden/>
          </w:rPr>
          <w:fldChar w:fldCharType="begin"/>
        </w:r>
        <w:r>
          <w:rPr>
            <w:noProof/>
            <w:webHidden/>
          </w:rPr>
          <w:instrText xml:space="preserve"> PAGEREF _Toc217435362 \h </w:instrText>
        </w:r>
        <w:r>
          <w:rPr>
            <w:noProof/>
            <w:webHidden/>
          </w:rPr>
        </w:r>
        <w:r>
          <w:rPr>
            <w:noProof/>
            <w:webHidden/>
          </w:rPr>
          <w:fldChar w:fldCharType="separate"/>
        </w:r>
        <w:r>
          <w:rPr>
            <w:noProof/>
            <w:webHidden/>
          </w:rPr>
          <w:t>3</w:t>
        </w:r>
        <w:r>
          <w:rPr>
            <w:noProof/>
            <w:webHidden/>
          </w:rPr>
          <w:fldChar w:fldCharType="end"/>
        </w:r>
      </w:hyperlink>
    </w:p>
    <w:p w14:paraId="73FC5576" w14:textId="54E9943A"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363" w:history="1">
        <w:r w:rsidRPr="00F9531E">
          <w:rPr>
            <w:rStyle w:val="Hyperlink"/>
            <w:noProof/>
          </w:rPr>
          <w:t>1.5.</w:t>
        </w:r>
        <w:r>
          <w:rPr>
            <w:rFonts w:asciiTheme="minorHAnsi" w:eastAsiaTheme="minorEastAsia" w:hAnsiTheme="minorHAnsi"/>
            <w:b w:val="0"/>
            <w:noProof/>
            <w:color w:val="auto"/>
            <w:sz w:val="22"/>
            <w:lang w:val="en-GB" w:eastAsia="ko-KR"/>
          </w:rPr>
          <w:tab/>
        </w:r>
        <w:r w:rsidRPr="00F9531E">
          <w:rPr>
            <w:rStyle w:val="Hyperlink"/>
            <w:noProof/>
          </w:rPr>
          <w:t>Phạm vi nghiên cứu</w:t>
        </w:r>
        <w:r>
          <w:rPr>
            <w:noProof/>
            <w:webHidden/>
          </w:rPr>
          <w:tab/>
        </w:r>
        <w:r>
          <w:rPr>
            <w:noProof/>
            <w:webHidden/>
          </w:rPr>
          <w:fldChar w:fldCharType="begin"/>
        </w:r>
        <w:r>
          <w:rPr>
            <w:noProof/>
            <w:webHidden/>
          </w:rPr>
          <w:instrText xml:space="preserve"> PAGEREF _Toc217435363 \h </w:instrText>
        </w:r>
        <w:r>
          <w:rPr>
            <w:noProof/>
            <w:webHidden/>
          </w:rPr>
        </w:r>
        <w:r>
          <w:rPr>
            <w:noProof/>
            <w:webHidden/>
          </w:rPr>
          <w:fldChar w:fldCharType="separate"/>
        </w:r>
        <w:r>
          <w:rPr>
            <w:noProof/>
            <w:webHidden/>
          </w:rPr>
          <w:t>4</w:t>
        </w:r>
        <w:r>
          <w:rPr>
            <w:noProof/>
            <w:webHidden/>
          </w:rPr>
          <w:fldChar w:fldCharType="end"/>
        </w:r>
      </w:hyperlink>
    </w:p>
    <w:p w14:paraId="3267879B" w14:textId="495ADB23" w:rsidR="00800CC8" w:rsidRDefault="00800CC8">
      <w:pPr>
        <w:pStyle w:val="TOC1"/>
        <w:tabs>
          <w:tab w:val="left" w:pos="1680"/>
          <w:tab w:val="right" w:leader="dot" w:pos="9345"/>
        </w:tabs>
        <w:rPr>
          <w:rFonts w:asciiTheme="minorHAnsi" w:eastAsiaTheme="minorEastAsia" w:hAnsiTheme="minorHAnsi"/>
          <w:b w:val="0"/>
          <w:caps w:val="0"/>
          <w:noProof/>
          <w:color w:val="auto"/>
          <w:sz w:val="22"/>
          <w:lang w:val="en-GB" w:eastAsia="ko-KR"/>
        </w:rPr>
      </w:pPr>
      <w:hyperlink w:anchor="_Toc217435364" w:history="1">
        <w:r w:rsidRPr="00F9531E">
          <w:rPr>
            <w:rStyle w:val="Hyperlink"/>
            <w:bCs/>
            <w:noProof/>
          </w:rPr>
          <w:t>CHƯƠNG 2.</w:t>
        </w:r>
        <w:r>
          <w:rPr>
            <w:rFonts w:asciiTheme="minorHAnsi" w:eastAsiaTheme="minorEastAsia" w:hAnsiTheme="minorHAnsi"/>
            <w:b w:val="0"/>
            <w:caps w:val="0"/>
            <w:noProof/>
            <w:color w:val="auto"/>
            <w:sz w:val="22"/>
            <w:lang w:val="en-GB" w:eastAsia="ko-KR"/>
          </w:rPr>
          <w:tab/>
        </w:r>
        <w:r w:rsidRPr="00F9531E">
          <w:rPr>
            <w:rStyle w:val="Hyperlink"/>
            <w:noProof/>
          </w:rPr>
          <w:t>CƠ SỞ LÝ THUYẾT VÀ PHƯƠNG PHÁP NGHIÊN CỨU</w:t>
        </w:r>
        <w:r>
          <w:rPr>
            <w:noProof/>
            <w:webHidden/>
          </w:rPr>
          <w:tab/>
        </w:r>
        <w:r>
          <w:rPr>
            <w:noProof/>
            <w:webHidden/>
          </w:rPr>
          <w:fldChar w:fldCharType="begin"/>
        </w:r>
        <w:r>
          <w:rPr>
            <w:noProof/>
            <w:webHidden/>
          </w:rPr>
          <w:instrText xml:space="preserve"> PAGEREF _Toc217435364 \h </w:instrText>
        </w:r>
        <w:r>
          <w:rPr>
            <w:noProof/>
            <w:webHidden/>
          </w:rPr>
        </w:r>
        <w:r>
          <w:rPr>
            <w:noProof/>
            <w:webHidden/>
          </w:rPr>
          <w:fldChar w:fldCharType="separate"/>
        </w:r>
        <w:r>
          <w:rPr>
            <w:noProof/>
            <w:webHidden/>
          </w:rPr>
          <w:t>5</w:t>
        </w:r>
        <w:r>
          <w:rPr>
            <w:noProof/>
            <w:webHidden/>
          </w:rPr>
          <w:fldChar w:fldCharType="end"/>
        </w:r>
      </w:hyperlink>
    </w:p>
    <w:p w14:paraId="48CA02F9" w14:textId="3831E75D"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365" w:history="1">
        <w:r w:rsidRPr="00F9531E">
          <w:rPr>
            <w:rStyle w:val="Hyperlink"/>
            <w:noProof/>
          </w:rPr>
          <w:t>2.1.</w:t>
        </w:r>
        <w:r>
          <w:rPr>
            <w:rFonts w:asciiTheme="minorHAnsi" w:eastAsiaTheme="minorEastAsia" w:hAnsiTheme="minorHAnsi"/>
            <w:b w:val="0"/>
            <w:noProof/>
            <w:color w:val="auto"/>
            <w:sz w:val="22"/>
            <w:lang w:val="en-GB" w:eastAsia="ko-KR"/>
          </w:rPr>
          <w:tab/>
        </w:r>
        <w:r w:rsidRPr="00F9531E">
          <w:rPr>
            <w:rStyle w:val="Hyperlink"/>
            <w:noProof/>
          </w:rPr>
          <w:t>Cơ sở lý thuyết về mô hình hóa quy trình nghiệp vụ</w:t>
        </w:r>
        <w:r>
          <w:rPr>
            <w:noProof/>
            <w:webHidden/>
          </w:rPr>
          <w:tab/>
        </w:r>
        <w:r>
          <w:rPr>
            <w:noProof/>
            <w:webHidden/>
          </w:rPr>
          <w:fldChar w:fldCharType="begin"/>
        </w:r>
        <w:r>
          <w:rPr>
            <w:noProof/>
            <w:webHidden/>
          </w:rPr>
          <w:instrText xml:space="preserve"> PAGEREF _Toc217435365 \h </w:instrText>
        </w:r>
        <w:r>
          <w:rPr>
            <w:noProof/>
            <w:webHidden/>
          </w:rPr>
        </w:r>
        <w:r>
          <w:rPr>
            <w:noProof/>
            <w:webHidden/>
          </w:rPr>
          <w:fldChar w:fldCharType="separate"/>
        </w:r>
        <w:r>
          <w:rPr>
            <w:noProof/>
            <w:webHidden/>
          </w:rPr>
          <w:t>5</w:t>
        </w:r>
        <w:r>
          <w:rPr>
            <w:noProof/>
            <w:webHidden/>
          </w:rPr>
          <w:fldChar w:fldCharType="end"/>
        </w:r>
      </w:hyperlink>
    </w:p>
    <w:p w14:paraId="08E0F71B" w14:textId="31395695"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66" w:history="1">
        <w:r w:rsidRPr="00F9531E">
          <w:rPr>
            <w:rStyle w:val="Hyperlink"/>
            <w:noProof/>
          </w:rPr>
          <w:t>2.1.1.</w:t>
        </w:r>
        <w:r>
          <w:rPr>
            <w:rFonts w:asciiTheme="minorHAnsi" w:eastAsiaTheme="minorEastAsia" w:hAnsiTheme="minorHAnsi"/>
            <w:b w:val="0"/>
            <w:i w:val="0"/>
            <w:noProof/>
            <w:color w:val="auto"/>
            <w:sz w:val="22"/>
            <w:lang w:val="en-GB" w:eastAsia="ko-KR"/>
          </w:rPr>
          <w:tab/>
        </w:r>
        <w:r w:rsidRPr="00F9531E">
          <w:rPr>
            <w:rStyle w:val="Hyperlink"/>
            <w:noProof/>
          </w:rPr>
          <w:t>Khái niệm mô hình hóa quy trình nghiệp vụ</w:t>
        </w:r>
        <w:r>
          <w:rPr>
            <w:noProof/>
            <w:webHidden/>
          </w:rPr>
          <w:tab/>
        </w:r>
        <w:r>
          <w:rPr>
            <w:noProof/>
            <w:webHidden/>
          </w:rPr>
          <w:fldChar w:fldCharType="begin"/>
        </w:r>
        <w:r>
          <w:rPr>
            <w:noProof/>
            <w:webHidden/>
          </w:rPr>
          <w:instrText xml:space="preserve"> PAGEREF _Toc217435366 \h </w:instrText>
        </w:r>
        <w:r>
          <w:rPr>
            <w:noProof/>
            <w:webHidden/>
          </w:rPr>
        </w:r>
        <w:r>
          <w:rPr>
            <w:noProof/>
            <w:webHidden/>
          </w:rPr>
          <w:fldChar w:fldCharType="separate"/>
        </w:r>
        <w:r>
          <w:rPr>
            <w:noProof/>
            <w:webHidden/>
          </w:rPr>
          <w:t>5</w:t>
        </w:r>
        <w:r>
          <w:rPr>
            <w:noProof/>
            <w:webHidden/>
          </w:rPr>
          <w:fldChar w:fldCharType="end"/>
        </w:r>
      </w:hyperlink>
    </w:p>
    <w:p w14:paraId="397488D2" w14:textId="7A5B7C70"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67" w:history="1">
        <w:r w:rsidRPr="00F9531E">
          <w:rPr>
            <w:rStyle w:val="Hyperlink"/>
            <w:noProof/>
          </w:rPr>
          <w:t>2.1.2.</w:t>
        </w:r>
        <w:r>
          <w:rPr>
            <w:rFonts w:asciiTheme="minorHAnsi" w:eastAsiaTheme="minorEastAsia" w:hAnsiTheme="minorHAnsi"/>
            <w:b w:val="0"/>
            <w:i w:val="0"/>
            <w:noProof/>
            <w:color w:val="auto"/>
            <w:sz w:val="22"/>
            <w:lang w:val="en-GB" w:eastAsia="ko-KR"/>
          </w:rPr>
          <w:tab/>
        </w:r>
        <w:r w:rsidRPr="00F9531E">
          <w:rPr>
            <w:rStyle w:val="Hyperlink"/>
            <w:noProof/>
          </w:rPr>
          <w:t>Các thành phần chính trong mô hình hóa quy trình nghiệp vụ</w:t>
        </w:r>
        <w:r>
          <w:rPr>
            <w:noProof/>
            <w:webHidden/>
          </w:rPr>
          <w:tab/>
        </w:r>
        <w:r>
          <w:rPr>
            <w:noProof/>
            <w:webHidden/>
          </w:rPr>
          <w:fldChar w:fldCharType="begin"/>
        </w:r>
        <w:r>
          <w:rPr>
            <w:noProof/>
            <w:webHidden/>
          </w:rPr>
          <w:instrText xml:space="preserve"> PAGEREF _Toc217435367 \h </w:instrText>
        </w:r>
        <w:r>
          <w:rPr>
            <w:noProof/>
            <w:webHidden/>
          </w:rPr>
        </w:r>
        <w:r>
          <w:rPr>
            <w:noProof/>
            <w:webHidden/>
          </w:rPr>
          <w:fldChar w:fldCharType="separate"/>
        </w:r>
        <w:r>
          <w:rPr>
            <w:noProof/>
            <w:webHidden/>
          </w:rPr>
          <w:t>5</w:t>
        </w:r>
        <w:r>
          <w:rPr>
            <w:noProof/>
            <w:webHidden/>
          </w:rPr>
          <w:fldChar w:fldCharType="end"/>
        </w:r>
      </w:hyperlink>
    </w:p>
    <w:p w14:paraId="46B1BB1A" w14:textId="4CF93E1B"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68" w:history="1">
        <w:r w:rsidRPr="00F9531E">
          <w:rPr>
            <w:rStyle w:val="Hyperlink"/>
            <w:iCs/>
            <w:noProof/>
          </w:rPr>
          <w:t>2.1.3.</w:t>
        </w:r>
        <w:r>
          <w:rPr>
            <w:rFonts w:asciiTheme="minorHAnsi" w:eastAsiaTheme="minorEastAsia" w:hAnsiTheme="minorHAnsi"/>
            <w:b w:val="0"/>
            <w:i w:val="0"/>
            <w:noProof/>
            <w:color w:val="auto"/>
            <w:sz w:val="22"/>
            <w:lang w:val="en-GB" w:eastAsia="ko-KR"/>
          </w:rPr>
          <w:tab/>
        </w:r>
        <w:r w:rsidRPr="00F9531E">
          <w:rPr>
            <w:rStyle w:val="Hyperlink"/>
            <w:iCs/>
            <w:noProof/>
          </w:rPr>
          <w:t>Phân loại quy trình nghiệp vụ trong doanh nghiệp</w:t>
        </w:r>
        <w:r>
          <w:rPr>
            <w:noProof/>
            <w:webHidden/>
          </w:rPr>
          <w:tab/>
        </w:r>
        <w:r>
          <w:rPr>
            <w:noProof/>
            <w:webHidden/>
          </w:rPr>
          <w:fldChar w:fldCharType="begin"/>
        </w:r>
        <w:r>
          <w:rPr>
            <w:noProof/>
            <w:webHidden/>
          </w:rPr>
          <w:instrText xml:space="preserve"> PAGEREF _Toc217435368 \h </w:instrText>
        </w:r>
        <w:r>
          <w:rPr>
            <w:noProof/>
            <w:webHidden/>
          </w:rPr>
        </w:r>
        <w:r>
          <w:rPr>
            <w:noProof/>
            <w:webHidden/>
          </w:rPr>
          <w:fldChar w:fldCharType="separate"/>
        </w:r>
        <w:r>
          <w:rPr>
            <w:noProof/>
            <w:webHidden/>
          </w:rPr>
          <w:t>6</w:t>
        </w:r>
        <w:r>
          <w:rPr>
            <w:noProof/>
            <w:webHidden/>
          </w:rPr>
          <w:fldChar w:fldCharType="end"/>
        </w:r>
      </w:hyperlink>
    </w:p>
    <w:p w14:paraId="2B63B3FB" w14:textId="43038193"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369" w:history="1">
        <w:r w:rsidRPr="00F9531E">
          <w:rPr>
            <w:rStyle w:val="Hyperlink"/>
            <w:noProof/>
          </w:rPr>
          <w:t>2.2.</w:t>
        </w:r>
        <w:r>
          <w:rPr>
            <w:rFonts w:asciiTheme="minorHAnsi" w:eastAsiaTheme="minorEastAsia" w:hAnsiTheme="minorHAnsi"/>
            <w:b w:val="0"/>
            <w:noProof/>
            <w:color w:val="auto"/>
            <w:sz w:val="22"/>
            <w:lang w:val="en-GB" w:eastAsia="ko-KR"/>
          </w:rPr>
          <w:tab/>
        </w:r>
        <w:r w:rsidRPr="00F9531E">
          <w:rPr>
            <w:rStyle w:val="Hyperlink"/>
            <w:noProof/>
          </w:rPr>
          <w:t>Vai trò của việc chuẩn hóa trong mô hình hóa quy trình nghiệp vụ</w:t>
        </w:r>
        <w:r>
          <w:rPr>
            <w:noProof/>
            <w:webHidden/>
          </w:rPr>
          <w:tab/>
        </w:r>
        <w:r>
          <w:rPr>
            <w:noProof/>
            <w:webHidden/>
          </w:rPr>
          <w:fldChar w:fldCharType="begin"/>
        </w:r>
        <w:r>
          <w:rPr>
            <w:noProof/>
            <w:webHidden/>
          </w:rPr>
          <w:instrText xml:space="preserve"> PAGEREF _Toc217435369 \h </w:instrText>
        </w:r>
        <w:r>
          <w:rPr>
            <w:noProof/>
            <w:webHidden/>
          </w:rPr>
        </w:r>
        <w:r>
          <w:rPr>
            <w:noProof/>
            <w:webHidden/>
          </w:rPr>
          <w:fldChar w:fldCharType="separate"/>
        </w:r>
        <w:r>
          <w:rPr>
            <w:noProof/>
            <w:webHidden/>
          </w:rPr>
          <w:t>6</w:t>
        </w:r>
        <w:r>
          <w:rPr>
            <w:noProof/>
            <w:webHidden/>
          </w:rPr>
          <w:fldChar w:fldCharType="end"/>
        </w:r>
      </w:hyperlink>
    </w:p>
    <w:p w14:paraId="2AFC6E5D" w14:textId="23609600"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370" w:history="1">
        <w:r w:rsidRPr="00F9531E">
          <w:rPr>
            <w:rStyle w:val="Hyperlink"/>
            <w:noProof/>
          </w:rPr>
          <w:t>2.3.</w:t>
        </w:r>
        <w:r>
          <w:rPr>
            <w:rFonts w:asciiTheme="minorHAnsi" w:eastAsiaTheme="minorEastAsia" w:hAnsiTheme="minorHAnsi"/>
            <w:b w:val="0"/>
            <w:noProof/>
            <w:color w:val="auto"/>
            <w:sz w:val="22"/>
            <w:lang w:val="en-GB" w:eastAsia="ko-KR"/>
          </w:rPr>
          <w:tab/>
        </w:r>
        <w:r w:rsidRPr="00F9531E">
          <w:rPr>
            <w:rStyle w:val="Hyperlink"/>
            <w:noProof/>
          </w:rPr>
          <w:t>Lợi ích của mô hình hóa</w:t>
        </w:r>
        <w:r>
          <w:rPr>
            <w:noProof/>
            <w:webHidden/>
          </w:rPr>
          <w:tab/>
        </w:r>
        <w:r>
          <w:rPr>
            <w:noProof/>
            <w:webHidden/>
          </w:rPr>
          <w:fldChar w:fldCharType="begin"/>
        </w:r>
        <w:r>
          <w:rPr>
            <w:noProof/>
            <w:webHidden/>
          </w:rPr>
          <w:instrText xml:space="preserve"> PAGEREF _Toc217435370 \h </w:instrText>
        </w:r>
        <w:r>
          <w:rPr>
            <w:noProof/>
            <w:webHidden/>
          </w:rPr>
        </w:r>
        <w:r>
          <w:rPr>
            <w:noProof/>
            <w:webHidden/>
          </w:rPr>
          <w:fldChar w:fldCharType="separate"/>
        </w:r>
        <w:r>
          <w:rPr>
            <w:noProof/>
            <w:webHidden/>
          </w:rPr>
          <w:t>7</w:t>
        </w:r>
        <w:r>
          <w:rPr>
            <w:noProof/>
            <w:webHidden/>
          </w:rPr>
          <w:fldChar w:fldCharType="end"/>
        </w:r>
      </w:hyperlink>
    </w:p>
    <w:p w14:paraId="3122B8E2" w14:textId="57482FFC"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371" w:history="1">
        <w:r w:rsidRPr="00F9531E">
          <w:rPr>
            <w:rStyle w:val="Hyperlink"/>
            <w:bCs/>
            <w:noProof/>
          </w:rPr>
          <w:t>2.4.</w:t>
        </w:r>
        <w:r>
          <w:rPr>
            <w:rFonts w:asciiTheme="minorHAnsi" w:eastAsiaTheme="minorEastAsia" w:hAnsiTheme="minorHAnsi"/>
            <w:b w:val="0"/>
            <w:noProof/>
            <w:color w:val="auto"/>
            <w:sz w:val="22"/>
            <w:lang w:val="en-GB" w:eastAsia="ko-KR"/>
          </w:rPr>
          <w:tab/>
        </w:r>
        <w:r w:rsidRPr="00F9531E">
          <w:rPr>
            <w:rStyle w:val="Hyperlink"/>
            <w:noProof/>
          </w:rPr>
          <w:t>Phương pháp nghiên cứu</w:t>
        </w:r>
        <w:r>
          <w:rPr>
            <w:noProof/>
            <w:webHidden/>
          </w:rPr>
          <w:tab/>
        </w:r>
        <w:r>
          <w:rPr>
            <w:noProof/>
            <w:webHidden/>
          </w:rPr>
          <w:fldChar w:fldCharType="begin"/>
        </w:r>
        <w:r>
          <w:rPr>
            <w:noProof/>
            <w:webHidden/>
          </w:rPr>
          <w:instrText xml:space="preserve"> PAGEREF _Toc217435371 \h </w:instrText>
        </w:r>
        <w:r>
          <w:rPr>
            <w:noProof/>
            <w:webHidden/>
          </w:rPr>
        </w:r>
        <w:r>
          <w:rPr>
            <w:noProof/>
            <w:webHidden/>
          </w:rPr>
          <w:fldChar w:fldCharType="separate"/>
        </w:r>
        <w:r>
          <w:rPr>
            <w:noProof/>
            <w:webHidden/>
          </w:rPr>
          <w:t>7</w:t>
        </w:r>
        <w:r>
          <w:rPr>
            <w:noProof/>
            <w:webHidden/>
          </w:rPr>
          <w:fldChar w:fldCharType="end"/>
        </w:r>
      </w:hyperlink>
    </w:p>
    <w:p w14:paraId="1C1B7A70" w14:textId="06E35ED7" w:rsidR="00800CC8" w:rsidRDefault="00800CC8">
      <w:pPr>
        <w:pStyle w:val="TOC1"/>
        <w:tabs>
          <w:tab w:val="left" w:pos="1680"/>
          <w:tab w:val="right" w:leader="dot" w:pos="9345"/>
        </w:tabs>
        <w:rPr>
          <w:rFonts w:asciiTheme="minorHAnsi" w:eastAsiaTheme="minorEastAsia" w:hAnsiTheme="minorHAnsi"/>
          <w:b w:val="0"/>
          <w:caps w:val="0"/>
          <w:noProof/>
          <w:color w:val="auto"/>
          <w:sz w:val="22"/>
          <w:lang w:val="en-GB" w:eastAsia="ko-KR"/>
        </w:rPr>
      </w:pPr>
      <w:hyperlink w:anchor="_Toc217435372" w:history="1">
        <w:r w:rsidRPr="00F9531E">
          <w:rPr>
            <w:rStyle w:val="Hyperlink"/>
            <w:bCs/>
            <w:noProof/>
          </w:rPr>
          <w:t>CHƯƠNG 3.</w:t>
        </w:r>
        <w:r>
          <w:rPr>
            <w:rFonts w:asciiTheme="minorHAnsi" w:eastAsiaTheme="minorEastAsia" w:hAnsiTheme="minorHAnsi"/>
            <w:b w:val="0"/>
            <w:caps w:val="0"/>
            <w:noProof/>
            <w:color w:val="auto"/>
            <w:sz w:val="22"/>
            <w:lang w:val="en-GB" w:eastAsia="ko-KR"/>
          </w:rPr>
          <w:tab/>
        </w:r>
        <w:r w:rsidRPr="00F9531E">
          <w:rPr>
            <w:rStyle w:val="Hyperlink"/>
            <w:noProof/>
          </w:rPr>
          <w:t>PHÂN TÍCH VÀ MÔ HÌNH HÓA QUY TRÌNH NGHIỆP VỤ</w:t>
        </w:r>
        <w:r>
          <w:rPr>
            <w:noProof/>
            <w:webHidden/>
          </w:rPr>
          <w:tab/>
        </w:r>
        <w:r>
          <w:rPr>
            <w:noProof/>
            <w:webHidden/>
          </w:rPr>
          <w:fldChar w:fldCharType="begin"/>
        </w:r>
        <w:r>
          <w:rPr>
            <w:noProof/>
            <w:webHidden/>
          </w:rPr>
          <w:instrText xml:space="preserve"> PAGEREF _Toc217435372 \h </w:instrText>
        </w:r>
        <w:r>
          <w:rPr>
            <w:noProof/>
            <w:webHidden/>
          </w:rPr>
        </w:r>
        <w:r>
          <w:rPr>
            <w:noProof/>
            <w:webHidden/>
          </w:rPr>
          <w:fldChar w:fldCharType="separate"/>
        </w:r>
        <w:r>
          <w:rPr>
            <w:noProof/>
            <w:webHidden/>
          </w:rPr>
          <w:t>9</w:t>
        </w:r>
        <w:r>
          <w:rPr>
            <w:noProof/>
            <w:webHidden/>
          </w:rPr>
          <w:fldChar w:fldCharType="end"/>
        </w:r>
      </w:hyperlink>
    </w:p>
    <w:p w14:paraId="6534E756" w14:textId="1187FA11"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373" w:history="1">
        <w:r w:rsidRPr="00F9531E">
          <w:rPr>
            <w:rStyle w:val="Hyperlink"/>
            <w:noProof/>
          </w:rPr>
          <w:t>3.1.</w:t>
        </w:r>
        <w:r>
          <w:rPr>
            <w:rFonts w:asciiTheme="minorHAnsi" w:eastAsiaTheme="minorEastAsia" w:hAnsiTheme="minorHAnsi"/>
            <w:b w:val="0"/>
            <w:noProof/>
            <w:color w:val="auto"/>
            <w:sz w:val="22"/>
            <w:lang w:val="en-GB" w:eastAsia="ko-KR"/>
          </w:rPr>
          <w:tab/>
        </w:r>
        <w:r w:rsidRPr="00F9531E">
          <w:rPr>
            <w:rStyle w:val="Hyperlink"/>
            <w:noProof/>
          </w:rPr>
          <w:t>Tổng quan về cơ cấu tổ chức và chuỗi giá trị khép kín</w:t>
        </w:r>
        <w:r>
          <w:rPr>
            <w:noProof/>
            <w:webHidden/>
          </w:rPr>
          <w:tab/>
        </w:r>
        <w:r>
          <w:rPr>
            <w:noProof/>
            <w:webHidden/>
          </w:rPr>
          <w:fldChar w:fldCharType="begin"/>
        </w:r>
        <w:r>
          <w:rPr>
            <w:noProof/>
            <w:webHidden/>
          </w:rPr>
          <w:instrText xml:space="preserve"> PAGEREF _Toc217435373 \h </w:instrText>
        </w:r>
        <w:r>
          <w:rPr>
            <w:noProof/>
            <w:webHidden/>
          </w:rPr>
        </w:r>
        <w:r>
          <w:rPr>
            <w:noProof/>
            <w:webHidden/>
          </w:rPr>
          <w:fldChar w:fldCharType="separate"/>
        </w:r>
        <w:r>
          <w:rPr>
            <w:noProof/>
            <w:webHidden/>
          </w:rPr>
          <w:t>9</w:t>
        </w:r>
        <w:r>
          <w:rPr>
            <w:noProof/>
            <w:webHidden/>
          </w:rPr>
          <w:fldChar w:fldCharType="end"/>
        </w:r>
      </w:hyperlink>
    </w:p>
    <w:p w14:paraId="399BC77A" w14:textId="7316E648"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74" w:history="1">
        <w:r w:rsidRPr="00F9531E">
          <w:rPr>
            <w:rStyle w:val="Hyperlink"/>
            <w:noProof/>
          </w:rPr>
          <w:t>3.1.1.</w:t>
        </w:r>
        <w:r>
          <w:rPr>
            <w:rFonts w:asciiTheme="minorHAnsi" w:eastAsiaTheme="minorEastAsia" w:hAnsiTheme="minorHAnsi"/>
            <w:b w:val="0"/>
            <w:i w:val="0"/>
            <w:noProof/>
            <w:color w:val="auto"/>
            <w:sz w:val="22"/>
            <w:lang w:val="en-GB" w:eastAsia="ko-KR"/>
          </w:rPr>
          <w:tab/>
        </w:r>
        <w:r w:rsidRPr="00F9531E">
          <w:rPr>
            <w:rStyle w:val="Hyperlink"/>
            <w:noProof/>
          </w:rPr>
          <w:t>Giới thiệu chung</w:t>
        </w:r>
        <w:r>
          <w:rPr>
            <w:noProof/>
            <w:webHidden/>
          </w:rPr>
          <w:tab/>
        </w:r>
        <w:r>
          <w:rPr>
            <w:noProof/>
            <w:webHidden/>
          </w:rPr>
          <w:fldChar w:fldCharType="begin"/>
        </w:r>
        <w:r>
          <w:rPr>
            <w:noProof/>
            <w:webHidden/>
          </w:rPr>
          <w:instrText xml:space="preserve"> PAGEREF _Toc217435374 \h </w:instrText>
        </w:r>
        <w:r>
          <w:rPr>
            <w:noProof/>
            <w:webHidden/>
          </w:rPr>
        </w:r>
        <w:r>
          <w:rPr>
            <w:noProof/>
            <w:webHidden/>
          </w:rPr>
          <w:fldChar w:fldCharType="separate"/>
        </w:r>
        <w:r>
          <w:rPr>
            <w:noProof/>
            <w:webHidden/>
          </w:rPr>
          <w:t>9</w:t>
        </w:r>
        <w:r>
          <w:rPr>
            <w:noProof/>
            <w:webHidden/>
          </w:rPr>
          <w:fldChar w:fldCharType="end"/>
        </w:r>
      </w:hyperlink>
    </w:p>
    <w:p w14:paraId="2840691D" w14:textId="16A0E215"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75" w:history="1">
        <w:r w:rsidRPr="00F9531E">
          <w:rPr>
            <w:rStyle w:val="Hyperlink"/>
            <w:noProof/>
          </w:rPr>
          <w:t>3.1.2.</w:t>
        </w:r>
        <w:r>
          <w:rPr>
            <w:rFonts w:asciiTheme="minorHAnsi" w:eastAsiaTheme="minorEastAsia" w:hAnsiTheme="minorHAnsi"/>
            <w:b w:val="0"/>
            <w:i w:val="0"/>
            <w:noProof/>
            <w:color w:val="auto"/>
            <w:sz w:val="22"/>
            <w:lang w:val="en-GB" w:eastAsia="ko-KR"/>
          </w:rPr>
          <w:tab/>
        </w:r>
        <w:r w:rsidRPr="00F9531E">
          <w:rPr>
            <w:rStyle w:val="Hyperlink"/>
            <w:noProof/>
          </w:rPr>
          <w:t>Cơ cấu tổ chức tổng thể</w:t>
        </w:r>
        <w:r>
          <w:rPr>
            <w:noProof/>
            <w:webHidden/>
          </w:rPr>
          <w:tab/>
        </w:r>
        <w:r>
          <w:rPr>
            <w:noProof/>
            <w:webHidden/>
          </w:rPr>
          <w:fldChar w:fldCharType="begin"/>
        </w:r>
        <w:r>
          <w:rPr>
            <w:noProof/>
            <w:webHidden/>
          </w:rPr>
          <w:instrText xml:space="preserve"> PAGEREF _Toc217435375 \h </w:instrText>
        </w:r>
        <w:r>
          <w:rPr>
            <w:noProof/>
            <w:webHidden/>
          </w:rPr>
        </w:r>
        <w:r>
          <w:rPr>
            <w:noProof/>
            <w:webHidden/>
          </w:rPr>
          <w:fldChar w:fldCharType="separate"/>
        </w:r>
        <w:r>
          <w:rPr>
            <w:noProof/>
            <w:webHidden/>
          </w:rPr>
          <w:t>9</w:t>
        </w:r>
        <w:r>
          <w:rPr>
            <w:noProof/>
            <w:webHidden/>
          </w:rPr>
          <w:fldChar w:fldCharType="end"/>
        </w:r>
      </w:hyperlink>
    </w:p>
    <w:p w14:paraId="4A0D568D" w14:textId="1650F7D6"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76" w:history="1">
        <w:r w:rsidRPr="00F9531E">
          <w:rPr>
            <w:rStyle w:val="Hyperlink"/>
            <w:noProof/>
          </w:rPr>
          <w:t>3.1.3.</w:t>
        </w:r>
        <w:r>
          <w:rPr>
            <w:rFonts w:asciiTheme="minorHAnsi" w:eastAsiaTheme="minorEastAsia" w:hAnsiTheme="minorHAnsi"/>
            <w:b w:val="0"/>
            <w:i w:val="0"/>
            <w:noProof/>
            <w:color w:val="auto"/>
            <w:sz w:val="22"/>
            <w:lang w:val="en-GB" w:eastAsia="ko-KR"/>
          </w:rPr>
          <w:tab/>
        </w:r>
        <w:r w:rsidRPr="00F9531E">
          <w:rPr>
            <w:rStyle w:val="Hyperlink"/>
            <w:noProof/>
          </w:rPr>
          <w:t>Chuỗi giá trị khép kín</w:t>
        </w:r>
        <w:r>
          <w:rPr>
            <w:noProof/>
            <w:webHidden/>
          </w:rPr>
          <w:tab/>
        </w:r>
        <w:r>
          <w:rPr>
            <w:noProof/>
            <w:webHidden/>
          </w:rPr>
          <w:fldChar w:fldCharType="begin"/>
        </w:r>
        <w:r>
          <w:rPr>
            <w:noProof/>
            <w:webHidden/>
          </w:rPr>
          <w:instrText xml:space="preserve"> PAGEREF _Toc217435376 \h </w:instrText>
        </w:r>
        <w:r>
          <w:rPr>
            <w:noProof/>
            <w:webHidden/>
          </w:rPr>
        </w:r>
        <w:r>
          <w:rPr>
            <w:noProof/>
            <w:webHidden/>
          </w:rPr>
          <w:fldChar w:fldCharType="separate"/>
        </w:r>
        <w:r>
          <w:rPr>
            <w:noProof/>
            <w:webHidden/>
          </w:rPr>
          <w:t>11</w:t>
        </w:r>
        <w:r>
          <w:rPr>
            <w:noProof/>
            <w:webHidden/>
          </w:rPr>
          <w:fldChar w:fldCharType="end"/>
        </w:r>
      </w:hyperlink>
    </w:p>
    <w:p w14:paraId="7CBE30F7" w14:textId="784C79AE"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377" w:history="1">
        <w:r w:rsidRPr="00F9531E">
          <w:rPr>
            <w:rStyle w:val="Hyperlink"/>
            <w:noProof/>
          </w:rPr>
          <w:t>3.2.</w:t>
        </w:r>
        <w:r>
          <w:rPr>
            <w:rFonts w:asciiTheme="minorHAnsi" w:eastAsiaTheme="minorEastAsia" w:hAnsiTheme="minorHAnsi"/>
            <w:b w:val="0"/>
            <w:noProof/>
            <w:color w:val="auto"/>
            <w:sz w:val="22"/>
            <w:lang w:val="en-GB" w:eastAsia="ko-KR"/>
          </w:rPr>
          <w:tab/>
        </w:r>
        <w:r w:rsidRPr="00F9531E">
          <w:rPr>
            <w:rStyle w:val="Hyperlink"/>
            <w:noProof/>
          </w:rPr>
          <w:t>Phân loại &amp; Mô tả quy trình nghiệp vụ</w:t>
        </w:r>
        <w:r>
          <w:rPr>
            <w:noProof/>
            <w:webHidden/>
          </w:rPr>
          <w:tab/>
        </w:r>
        <w:r>
          <w:rPr>
            <w:noProof/>
            <w:webHidden/>
          </w:rPr>
          <w:fldChar w:fldCharType="begin"/>
        </w:r>
        <w:r>
          <w:rPr>
            <w:noProof/>
            <w:webHidden/>
          </w:rPr>
          <w:instrText xml:space="preserve"> PAGEREF _Toc217435377 \h </w:instrText>
        </w:r>
        <w:r>
          <w:rPr>
            <w:noProof/>
            <w:webHidden/>
          </w:rPr>
        </w:r>
        <w:r>
          <w:rPr>
            <w:noProof/>
            <w:webHidden/>
          </w:rPr>
          <w:fldChar w:fldCharType="separate"/>
        </w:r>
        <w:r>
          <w:rPr>
            <w:noProof/>
            <w:webHidden/>
          </w:rPr>
          <w:t>12</w:t>
        </w:r>
        <w:r>
          <w:rPr>
            <w:noProof/>
            <w:webHidden/>
          </w:rPr>
          <w:fldChar w:fldCharType="end"/>
        </w:r>
      </w:hyperlink>
    </w:p>
    <w:p w14:paraId="27697A74" w14:textId="327E3830"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78" w:history="1">
        <w:r w:rsidRPr="00F9531E">
          <w:rPr>
            <w:rStyle w:val="Hyperlink"/>
            <w:noProof/>
          </w:rPr>
          <w:t>3.2.1.</w:t>
        </w:r>
        <w:r>
          <w:rPr>
            <w:rFonts w:asciiTheme="minorHAnsi" w:eastAsiaTheme="minorEastAsia" w:hAnsiTheme="minorHAnsi"/>
            <w:b w:val="0"/>
            <w:i w:val="0"/>
            <w:noProof/>
            <w:color w:val="auto"/>
            <w:sz w:val="22"/>
            <w:lang w:val="en-GB" w:eastAsia="ko-KR"/>
          </w:rPr>
          <w:tab/>
        </w:r>
        <w:r w:rsidRPr="00F9531E">
          <w:rPr>
            <w:rStyle w:val="Hyperlink"/>
            <w:noProof/>
          </w:rPr>
          <w:t>Mảng Sản xuất và Chế biến Cà phê</w:t>
        </w:r>
        <w:r>
          <w:rPr>
            <w:noProof/>
            <w:webHidden/>
          </w:rPr>
          <w:tab/>
        </w:r>
        <w:r>
          <w:rPr>
            <w:noProof/>
            <w:webHidden/>
          </w:rPr>
          <w:fldChar w:fldCharType="begin"/>
        </w:r>
        <w:r>
          <w:rPr>
            <w:noProof/>
            <w:webHidden/>
          </w:rPr>
          <w:instrText xml:space="preserve"> PAGEREF _Toc217435378 \h </w:instrText>
        </w:r>
        <w:r>
          <w:rPr>
            <w:noProof/>
            <w:webHidden/>
          </w:rPr>
        </w:r>
        <w:r>
          <w:rPr>
            <w:noProof/>
            <w:webHidden/>
          </w:rPr>
          <w:fldChar w:fldCharType="separate"/>
        </w:r>
        <w:r>
          <w:rPr>
            <w:noProof/>
            <w:webHidden/>
          </w:rPr>
          <w:t>14</w:t>
        </w:r>
        <w:r>
          <w:rPr>
            <w:noProof/>
            <w:webHidden/>
          </w:rPr>
          <w:fldChar w:fldCharType="end"/>
        </w:r>
      </w:hyperlink>
    </w:p>
    <w:p w14:paraId="148B7E66" w14:textId="3367AEC2"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79" w:history="1">
        <w:r w:rsidRPr="00F9531E">
          <w:rPr>
            <w:rStyle w:val="Hyperlink"/>
            <w:noProof/>
          </w:rPr>
          <w:t>3.2.1.1.</w:t>
        </w:r>
        <w:r>
          <w:rPr>
            <w:rFonts w:asciiTheme="minorHAnsi" w:eastAsiaTheme="minorEastAsia" w:hAnsiTheme="minorHAnsi"/>
            <w:i w:val="0"/>
            <w:noProof/>
            <w:color w:val="auto"/>
            <w:sz w:val="22"/>
            <w:lang w:val="en-GB" w:eastAsia="ko-KR"/>
          </w:rPr>
          <w:tab/>
        </w:r>
        <w:r w:rsidRPr="00F9531E">
          <w:rPr>
            <w:rStyle w:val="Hyperlink"/>
            <w:noProof/>
          </w:rPr>
          <w:t>Quản lý vùng nguyên liệu</w:t>
        </w:r>
        <w:r>
          <w:rPr>
            <w:noProof/>
            <w:webHidden/>
          </w:rPr>
          <w:tab/>
        </w:r>
        <w:r>
          <w:rPr>
            <w:noProof/>
            <w:webHidden/>
          </w:rPr>
          <w:fldChar w:fldCharType="begin"/>
        </w:r>
        <w:r>
          <w:rPr>
            <w:noProof/>
            <w:webHidden/>
          </w:rPr>
          <w:instrText xml:space="preserve"> PAGEREF _Toc217435379 \h </w:instrText>
        </w:r>
        <w:r>
          <w:rPr>
            <w:noProof/>
            <w:webHidden/>
          </w:rPr>
        </w:r>
        <w:r>
          <w:rPr>
            <w:noProof/>
            <w:webHidden/>
          </w:rPr>
          <w:fldChar w:fldCharType="separate"/>
        </w:r>
        <w:r>
          <w:rPr>
            <w:noProof/>
            <w:webHidden/>
          </w:rPr>
          <w:t>14</w:t>
        </w:r>
        <w:r>
          <w:rPr>
            <w:noProof/>
            <w:webHidden/>
          </w:rPr>
          <w:fldChar w:fldCharType="end"/>
        </w:r>
      </w:hyperlink>
    </w:p>
    <w:p w14:paraId="467CC2C1" w14:textId="63813E17"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80" w:history="1">
        <w:r w:rsidRPr="00F9531E">
          <w:rPr>
            <w:rStyle w:val="Hyperlink"/>
            <w:noProof/>
          </w:rPr>
          <w:t>3.2.1.2.</w:t>
        </w:r>
        <w:r>
          <w:rPr>
            <w:rFonts w:asciiTheme="minorHAnsi" w:eastAsiaTheme="minorEastAsia" w:hAnsiTheme="minorHAnsi"/>
            <w:i w:val="0"/>
            <w:noProof/>
            <w:color w:val="auto"/>
            <w:sz w:val="22"/>
            <w:lang w:val="en-GB" w:eastAsia="ko-KR"/>
          </w:rPr>
          <w:tab/>
        </w:r>
        <w:r w:rsidRPr="00F9531E">
          <w:rPr>
            <w:rStyle w:val="Hyperlink"/>
            <w:noProof/>
          </w:rPr>
          <w:t>Quản lý sản xuất</w:t>
        </w:r>
        <w:r>
          <w:rPr>
            <w:noProof/>
            <w:webHidden/>
          </w:rPr>
          <w:tab/>
        </w:r>
        <w:r>
          <w:rPr>
            <w:noProof/>
            <w:webHidden/>
          </w:rPr>
          <w:fldChar w:fldCharType="begin"/>
        </w:r>
        <w:r>
          <w:rPr>
            <w:noProof/>
            <w:webHidden/>
          </w:rPr>
          <w:instrText xml:space="preserve"> PAGEREF _Toc217435380 \h </w:instrText>
        </w:r>
        <w:r>
          <w:rPr>
            <w:noProof/>
            <w:webHidden/>
          </w:rPr>
        </w:r>
        <w:r>
          <w:rPr>
            <w:noProof/>
            <w:webHidden/>
          </w:rPr>
          <w:fldChar w:fldCharType="separate"/>
        </w:r>
        <w:r>
          <w:rPr>
            <w:noProof/>
            <w:webHidden/>
          </w:rPr>
          <w:t>15</w:t>
        </w:r>
        <w:r>
          <w:rPr>
            <w:noProof/>
            <w:webHidden/>
          </w:rPr>
          <w:fldChar w:fldCharType="end"/>
        </w:r>
      </w:hyperlink>
    </w:p>
    <w:p w14:paraId="3B484CB1" w14:textId="556D2070"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81" w:history="1">
        <w:r w:rsidRPr="00F9531E">
          <w:rPr>
            <w:rStyle w:val="Hyperlink"/>
            <w:noProof/>
          </w:rPr>
          <w:t>3.2.1.3.</w:t>
        </w:r>
        <w:r>
          <w:rPr>
            <w:rFonts w:asciiTheme="minorHAnsi" w:eastAsiaTheme="minorEastAsia" w:hAnsiTheme="minorHAnsi"/>
            <w:i w:val="0"/>
            <w:noProof/>
            <w:color w:val="auto"/>
            <w:sz w:val="22"/>
            <w:lang w:val="en-GB" w:eastAsia="ko-KR"/>
          </w:rPr>
          <w:tab/>
        </w:r>
        <w:r w:rsidRPr="00F9531E">
          <w:rPr>
            <w:rStyle w:val="Hyperlink"/>
            <w:noProof/>
          </w:rPr>
          <w:t>Quản lý chất lượng</w:t>
        </w:r>
        <w:r>
          <w:rPr>
            <w:noProof/>
            <w:webHidden/>
          </w:rPr>
          <w:tab/>
        </w:r>
        <w:r>
          <w:rPr>
            <w:noProof/>
            <w:webHidden/>
          </w:rPr>
          <w:fldChar w:fldCharType="begin"/>
        </w:r>
        <w:r>
          <w:rPr>
            <w:noProof/>
            <w:webHidden/>
          </w:rPr>
          <w:instrText xml:space="preserve"> PAGEREF _Toc217435381 \h </w:instrText>
        </w:r>
        <w:r>
          <w:rPr>
            <w:noProof/>
            <w:webHidden/>
          </w:rPr>
        </w:r>
        <w:r>
          <w:rPr>
            <w:noProof/>
            <w:webHidden/>
          </w:rPr>
          <w:fldChar w:fldCharType="separate"/>
        </w:r>
        <w:r>
          <w:rPr>
            <w:noProof/>
            <w:webHidden/>
          </w:rPr>
          <w:t>17</w:t>
        </w:r>
        <w:r>
          <w:rPr>
            <w:noProof/>
            <w:webHidden/>
          </w:rPr>
          <w:fldChar w:fldCharType="end"/>
        </w:r>
      </w:hyperlink>
    </w:p>
    <w:p w14:paraId="5FB2EF53" w14:textId="36D40EF2"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82" w:history="1">
        <w:r w:rsidRPr="00F9531E">
          <w:rPr>
            <w:rStyle w:val="Hyperlink"/>
            <w:noProof/>
          </w:rPr>
          <w:t>3.2.1.4.</w:t>
        </w:r>
        <w:r>
          <w:rPr>
            <w:rFonts w:asciiTheme="minorHAnsi" w:eastAsiaTheme="minorEastAsia" w:hAnsiTheme="minorHAnsi"/>
            <w:i w:val="0"/>
            <w:noProof/>
            <w:color w:val="auto"/>
            <w:sz w:val="22"/>
            <w:lang w:val="en-GB" w:eastAsia="ko-KR"/>
          </w:rPr>
          <w:tab/>
        </w:r>
        <w:r w:rsidRPr="00F9531E">
          <w:rPr>
            <w:rStyle w:val="Hyperlink"/>
            <w:noProof/>
          </w:rPr>
          <w:t>Quản lý kho và chuỗi cung ứng</w:t>
        </w:r>
        <w:r>
          <w:rPr>
            <w:noProof/>
            <w:webHidden/>
          </w:rPr>
          <w:tab/>
        </w:r>
        <w:r>
          <w:rPr>
            <w:noProof/>
            <w:webHidden/>
          </w:rPr>
          <w:fldChar w:fldCharType="begin"/>
        </w:r>
        <w:r>
          <w:rPr>
            <w:noProof/>
            <w:webHidden/>
          </w:rPr>
          <w:instrText xml:space="preserve"> PAGEREF _Toc217435382 \h </w:instrText>
        </w:r>
        <w:r>
          <w:rPr>
            <w:noProof/>
            <w:webHidden/>
          </w:rPr>
        </w:r>
        <w:r>
          <w:rPr>
            <w:noProof/>
            <w:webHidden/>
          </w:rPr>
          <w:fldChar w:fldCharType="separate"/>
        </w:r>
        <w:r>
          <w:rPr>
            <w:noProof/>
            <w:webHidden/>
          </w:rPr>
          <w:t>18</w:t>
        </w:r>
        <w:r>
          <w:rPr>
            <w:noProof/>
            <w:webHidden/>
          </w:rPr>
          <w:fldChar w:fldCharType="end"/>
        </w:r>
      </w:hyperlink>
    </w:p>
    <w:p w14:paraId="6E9438DD" w14:textId="6B5C1DAE"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83" w:history="1">
        <w:r w:rsidRPr="00F9531E">
          <w:rPr>
            <w:rStyle w:val="Hyperlink"/>
            <w:noProof/>
          </w:rPr>
          <w:t>3.2.2.</w:t>
        </w:r>
        <w:r>
          <w:rPr>
            <w:rFonts w:asciiTheme="minorHAnsi" w:eastAsiaTheme="minorEastAsia" w:hAnsiTheme="minorHAnsi"/>
            <w:b w:val="0"/>
            <w:i w:val="0"/>
            <w:noProof/>
            <w:color w:val="auto"/>
            <w:sz w:val="22"/>
            <w:lang w:val="en-GB" w:eastAsia="ko-KR"/>
          </w:rPr>
          <w:tab/>
        </w:r>
        <w:r w:rsidRPr="00F9531E">
          <w:rPr>
            <w:rStyle w:val="Hyperlink"/>
            <w:noProof/>
          </w:rPr>
          <w:t>Mảng Chuỗi cửa hàng – Dịch vụ khách hàng</w:t>
        </w:r>
        <w:r>
          <w:rPr>
            <w:noProof/>
            <w:webHidden/>
          </w:rPr>
          <w:tab/>
        </w:r>
        <w:r>
          <w:rPr>
            <w:noProof/>
            <w:webHidden/>
          </w:rPr>
          <w:fldChar w:fldCharType="begin"/>
        </w:r>
        <w:r>
          <w:rPr>
            <w:noProof/>
            <w:webHidden/>
          </w:rPr>
          <w:instrText xml:space="preserve"> PAGEREF _Toc217435383 \h </w:instrText>
        </w:r>
        <w:r>
          <w:rPr>
            <w:noProof/>
            <w:webHidden/>
          </w:rPr>
        </w:r>
        <w:r>
          <w:rPr>
            <w:noProof/>
            <w:webHidden/>
          </w:rPr>
          <w:fldChar w:fldCharType="separate"/>
        </w:r>
        <w:r>
          <w:rPr>
            <w:noProof/>
            <w:webHidden/>
          </w:rPr>
          <w:t>21</w:t>
        </w:r>
        <w:r>
          <w:rPr>
            <w:noProof/>
            <w:webHidden/>
          </w:rPr>
          <w:fldChar w:fldCharType="end"/>
        </w:r>
      </w:hyperlink>
    </w:p>
    <w:p w14:paraId="47565DD6" w14:textId="7948A075"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84" w:history="1">
        <w:r w:rsidRPr="00F9531E">
          <w:rPr>
            <w:rStyle w:val="Hyperlink"/>
            <w:noProof/>
          </w:rPr>
          <w:t>3.2.2.1.</w:t>
        </w:r>
        <w:r>
          <w:rPr>
            <w:rFonts w:asciiTheme="minorHAnsi" w:eastAsiaTheme="minorEastAsia" w:hAnsiTheme="minorHAnsi"/>
            <w:i w:val="0"/>
            <w:noProof/>
            <w:color w:val="auto"/>
            <w:sz w:val="22"/>
            <w:lang w:val="en-GB" w:eastAsia="ko-KR"/>
          </w:rPr>
          <w:tab/>
        </w:r>
        <w:r w:rsidRPr="00F9531E">
          <w:rPr>
            <w:rStyle w:val="Hyperlink"/>
            <w:noProof/>
          </w:rPr>
          <w:t>Quản lý mô hình quán &amp; không gian trải nghiệm</w:t>
        </w:r>
        <w:r>
          <w:rPr>
            <w:noProof/>
            <w:webHidden/>
          </w:rPr>
          <w:tab/>
        </w:r>
        <w:r>
          <w:rPr>
            <w:noProof/>
            <w:webHidden/>
          </w:rPr>
          <w:fldChar w:fldCharType="begin"/>
        </w:r>
        <w:r>
          <w:rPr>
            <w:noProof/>
            <w:webHidden/>
          </w:rPr>
          <w:instrText xml:space="preserve"> PAGEREF _Toc217435384 \h </w:instrText>
        </w:r>
        <w:r>
          <w:rPr>
            <w:noProof/>
            <w:webHidden/>
          </w:rPr>
        </w:r>
        <w:r>
          <w:rPr>
            <w:noProof/>
            <w:webHidden/>
          </w:rPr>
          <w:fldChar w:fldCharType="separate"/>
        </w:r>
        <w:r>
          <w:rPr>
            <w:noProof/>
            <w:webHidden/>
          </w:rPr>
          <w:t>21</w:t>
        </w:r>
        <w:r>
          <w:rPr>
            <w:noProof/>
            <w:webHidden/>
          </w:rPr>
          <w:fldChar w:fldCharType="end"/>
        </w:r>
      </w:hyperlink>
    </w:p>
    <w:p w14:paraId="575AB5C7" w14:textId="086ACCCE"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85" w:history="1">
        <w:r w:rsidRPr="00F9531E">
          <w:rPr>
            <w:rStyle w:val="Hyperlink"/>
            <w:noProof/>
          </w:rPr>
          <w:t>3.2.2.2.</w:t>
        </w:r>
        <w:r>
          <w:rPr>
            <w:rFonts w:asciiTheme="minorHAnsi" w:eastAsiaTheme="minorEastAsia" w:hAnsiTheme="minorHAnsi"/>
            <w:i w:val="0"/>
            <w:noProof/>
            <w:color w:val="auto"/>
            <w:sz w:val="22"/>
            <w:lang w:val="en-GB" w:eastAsia="ko-KR"/>
          </w:rPr>
          <w:tab/>
        </w:r>
        <w:r w:rsidRPr="00F9531E">
          <w:rPr>
            <w:rStyle w:val="Hyperlink"/>
            <w:noProof/>
          </w:rPr>
          <w:t>Quản lý nhượng quyền &amp; Mở rộng hệ thống</w:t>
        </w:r>
        <w:r>
          <w:rPr>
            <w:noProof/>
            <w:webHidden/>
          </w:rPr>
          <w:tab/>
        </w:r>
        <w:r>
          <w:rPr>
            <w:noProof/>
            <w:webHidden/>
          </w:rPr>
          <w:fldChar w:fldCharType="begin"/>
        </w:r>
        <w:r>
          <w:rPr>
            <w:noProof/>
            <w:webHidden/>
          </w:rPr>
          <w:instrText xml:space="preserve"> PAGEREF _Toc217435385 \h </w:instrText>
        </w:r>
        <w:r>
          <w:rPr>
            <w:noProof/>
            <w:webHidden/>
          </w:rPr>
        </w:r>
        <w:r>
          <w:rPr>
            <w:noProof/>
            <w:webHidden/>
          </w:rPr>
          <w:fldChar w:fldCharType="separate"/>
        </w:r>
        <w:r>
          <w:rPr>
            <w:noProof/>
            <w:webHidden/>
          </w:rPr>
          <w:t>22</w:t>
        </w:r>
        <w:r>
          <w:rPr>
            <w:noProof/>
            <w:webHidden/>
          </w:rPr>
          <w:fldChar w:fldCharType="end"/>
        </w:r>
      </w:hyperlink>
    </w:p>
    <w:p w14:paraId="4DFC87BB" w14:textId="719F6D48"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86" w:history="1">
        <w:r w:rsidRPr="00F9531E">
          <w:rPr>
            <w:rStyle w:val="Hyperlink"/>
            <w:noProof/>
          </w:rPr>
          <w:t>3.2.2.3.</w:t>
        </w:r>
        <w:r>
          <w:rPr>
            <w:rFonts w:asciiTheme="minorHAnsi" w:eastAsiaTheme="minorEastAsia" w:hAnsiTheme="minorHAnsi"/>
            <w:i w:val="0"/>
            <w:noProof/>
            <w:color w:val="auto"/>
            <w:sz w:val="22"/>
            <w:lang w:val="en-GB" w:eastAsia="ko-KR"/>
          </w:rPr>
          <w:tab/>
        </w:r>
        <w:r w:rsidRPr="00F9531E">
          <w:rPr>
            <w:rStyle w:val="Hyperlink"/>
            <w:noProof/>
          </w:rPr>
          <w:t>Quản lý menu &amp; Nguyên liệu</w:t>
        </w:r>
        <w:r>
          <w:rPr>
            <w:noProof/>
            <w:webHidden/>
          </w:rPr>
          <w:tab/>
        </w:r>
        <w:r>
          <w:rPr>
            <w:noProof/>
            <w:webHidden/>
          </w:rPr>
          <w:fldChar w:fldCharType="begin"/>
        </w:r>
        <w:r>
          <w:rPr>
            <w:noProof/>
            <w:webHidden/>
          </w:rPr>
          <w:instrText xml:space="preserve"> PAGEREF _Toc217435386 \h </w:instrText>
        </w:r>
        <w:r>
          <w:rPr>
            <w:noProof/>
            <w:webHidden/>
          </w:rPr>
        </w:r>
        <w:r>
          <w:rPr>
            <w:noProof/>
            <w:webHidden/>
          </w:rPr>
          <w:fldChar w:fldCharType="separate"/>
        </w:r>
        <w:r>
          <w:rPr>
            <w:noProof/>
            <w:webHidden/>
          </w:rPr>
          <w:t>24</w:t>
        </w:r>
        <w:r>
          <w:rPr>
            <w:noProof/>
            <w:webHidden/>
          </w:rPr>
          <w:fldChar w:fldCharType="end"/>
        </w:r>
      </w:hyperlink>
    </w:p>
    <w:p w14:paraId="6BEFF51C" w14:textId="33E58321"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87" w:history="1">
        <w:r w:rsidRPr="00F9531E">
          <w:rPr>
            <w:rStyle w:val="Hyperlink"/>
            <w:noProof/>
          </w:rPr>
          <w:t>3.2.2.4.</w:t>
        </w:r>
        <w:r>
          <w:rPr>
            <w:rFonts w:asciiTheme="minorHAnsi" w:eastAsiaTheme="minorEastAsia" w:hAnsiTheme="minorHAnsi"/>
            <w:i w:val="0"/>
            <w:noProof/>
            <w:color w:val="auto"/>
            <w:sz w:val="22"/>
            <w:lang w:val="en-GB" w:eastAsia="ko-KR"/>
          </w:rPr>
          <w:tab/>
        </w:r>
        <w:r w:rsidRPr="00F9531E">
          <w:rPr>
            <w:rStyle w:val="Hyperlink"/>
            <w:noProof/>
          </w:rPr>
          <w:t>Quản lý dịch vụ khách hàng</w:t>
        </w:r>
        <w:r>
          <w:rPr>
            <w:noProof/>
            <w:webHidden/>
          </w:rPr>
          <w:tab/>
        </w:r>
        <w:r>
          <w:rPr>
            <w:noProof/>
            <w:webHidden/>
          </w:rPr>
          <w:fldChar w:fldCharType="begin"/>
        </w:r>
        <w:r>
          <w:rPr>
            <w:noProof/>
            <w:webHidden/>
          </w:rPr>
          <w:instrText xml:space="preserve"> PAGEREF _Toc217435387 \h </w:instrText>
        </w:r>
        <w:r>
          <w:rPr>
            <w:noProof/>
            <w:webHidden/>
          </w:rPr>
        </w:r>
        <w:r>
          <w:rPr>
            <w:noProof/>
            <w:webHidden/>
          </w:rPr>
          <w:fldChar w:fldCharType="separate"/>
        </w:r>
        <w:r>
          <w:rPr>
            <w:noProof/>
            <w:webHidden/>
          </w:rPr>
          <w:t>25</w:t>
        </w:r>
        <w:r>
          <w:rPr>
            <w:noProof/>
            <w:webHidden/>
          </w:rPr>
          <w:fldChar w:fldCharType="end"/>
        </w:r>
      </w:hyperlink>
    </w:p>
    <w:p w14:paraId="6F9B2DC1" w14:textId="3A78445F"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88" w:history="1">
        <w:r w:rsidRPr="00F9531E">
          <w:rPr>
            <w:rStyle w:val="Hyperlink"/>
            <w:noProof/>
          </w:rPr>
          <w:t>3.2.3.</w:t>
        </w:r>
        <w:r>
          <w:rPr>
            <w:rFonts w:asciiTheme="minorHAnsi" w:eastAsiaTheme="minorEastAsia" w:hAnsiTheme="minorHAnsi"/>
            <w:b w:val="0"/>
            <w:i w:val="0"/>
            <w:noProof/>
            <w:color w:val="auto"/>
            <w:sz w:val="22"/>
            <w:lang w:val="en-GB" w:eastAsia="ko-KR"/>
          </w:rPr>
          <w:tab/>
        </w:r>
        <w:r w:rsidRPr="00F9531E">
          <w:rPr>
            <w:rStyle w:val="Hyperlink"/>
            <w:noProof/>
          </w:rPr>
          <w:t>Mảng hệ sinh thái Tri thức – Văn hóa – Lối sống</w:t>
        </w:r>
        <w:r>
          <w:rPr>
            <w:noProof/>
            <w:webHidden/>
          </w:rPr>
          <w:tab/>
        </w:r>
        <w:r>
          <w:rPr>
            <w:noProof/>
            <w:webHidden/>
          </w:rPr>
          <w:fldChar w:fldCharType="begin"/>
        </w:r>
        <w:r>
          <w:rPr>
            <w:noProof/>
            <w:webHidden/>
          </w:rPr>
          <w:instrText xml:space="preserve"> PAGEREF _Toc217435388 \h </w:instrText>
        </w:r>
        <w:r>
          <w:rPr>
            <w:noProof/>
            <w:webHidden/>
          </w:rPr>
        </w:r>
        <w:r>
          <w:rPr>
            <w:noProof/>
            <w:webHidden/>
          </w:rPr>
          <w:fldChar w:fldCharType="separate"/>
        </w:r>
        <w:r>
          <w:rPr>
            <w:noProof/>
            <w:webHidden/>
          </w:rPr>
          <w:t>28</w:t>
        </w:r>
        <w:r>
          <w:rPr>
            <w:noProof/>
            <w:webHidden/>
          </w:rPr>
          <w:fldChar w:fldCharType="end"/>
        </w:r>
      </w:hyperlink>
    </w:p>
    <w:p w14:paraId="2F37253F" w14:textId="1ED4221D"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89" w:history="1">
        <w:r w:rsidRPr="00F9531E">
          <w:rPr>
            <w:rStyle w:val="Hyperlink"/>
            <w:noProof/>
          </w:rPr>
          <w:t>3.2.3.1.</w:t>
        </w:r>
        <w:r>
          <w:rPr>
            <w:rFonts w:asciiTheme="minorHAnsi" w:eastAsiaTheme="minorEastAsia" w:hAnsiTheme="minorHAnsi"/>
            <w:i w:val="0"/>
            <w:noProof/>
            <w:color w:val="auto"/>
            <w:sz w:val="22"/>
            <w:lang w:val="en-GB" w:eastAsia="ko-KR"/>
          </w:rPr>
          <w:tab/>
        </w:r>
        <w:r w:rsidRPr="00F9531E">
          <w:rPr>
            <w:rStyle w:val="Hyperlink"/>
            <w:noProof/>
          </w:rPr>
          <w:t>Quản lý Triết lý &amp; Nội dung tri thức</w:t>
        </w:r>
        <w:r>
          <w:rPr>
            <w:noProof/>
            <w:webHidden/>
          </w:rPr>
          <w:tab/>
        </w:r>
        <w:r>
          <w:rPr>
            <w:noProof/>
            <w:webHidden/>
          </w:rPr>
          <w:fldChar w:fldCharType="begin"/>
        </w:r>
        <w:r>
          <w:rPr>
            <w:noProof/>
            <w:webHidden/>
          </w:rPr>
          <w:instrText xml:space="preserve"> PAGEREF _Toc217435389 \h </w:instrText>
        </w:r>
        <w:r>
          <w:rPr>
            <w:noProof/>
            <w:webHidden/>
          </w:rPr>
        </w:r>
        <w:r>
          <w:rPr>
            <w:noProof/>
            <w:webHidden/>
          </w:rPr>
          <w:fldChar w:fldCharType="separate"/>
        </w:r>
        <w:r>
          <w:rPr>
            <w:noProof/>
            <w:webHidden/>
          </w:rPr>
          <w:t>28</w:t>
        </w:r>
        <w:r>
          <w:rPr>
            <w:noProof/>
            <w:webHidden/>
          </w:rPr>
          <w:fldChar w:fldCharType="end"/>
        </w:r>
      </w:hyperlink>
    </w:p>
    <w:p w14:paraId="719CBD85" w14:textId="0088E155"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90" w:history="1">
        <w:r w:rsidRPr="00F9531E">
          <w:rPr>
            <w:rStyle w:val="Hyperlink"/>
            <w:noProof/>
          </w:rPr>
          <w:t>3.2.3.2.</w:t>
        </w:r>
        <w:r>
          <w:rPr>
            <w:rFonts w:asciiTheme="minorHAnsi" w:eastAsiaTheme="minorEastAsia" w:hAnsiTheme="minorHAnsi"/>
            <w:i w:val="0"/>
            <w:noProof/>
            <w:color w:val="auto"/>
            <w:sz w:val="22"/>
            <w:lang w:val="en-GB" w:eastAsia="ko-KR"/>
          </w:rPr>
          <w:tab/>
        </w:r>
        <w:r w:rsidRPr="00F9531E">
          <w:rPr>
            <w:rStyle w:val="Hyperlink"/>
            <w:noProof/>
          </w:rPr>
          <w:t>Quản lý Tủ sách nền tảng</w:t>
        </w:r>
        <w:r>
          <w:rPr>
            <w:noProof/>
            <w:webHidden/>
          </w:rPr>
          <w:tab/>
        </w:r>
        <w:r>
          <w:rPr>
            <w:noProof/>
            <w:webHidden/>
          </w:rPr>
          <w:fldChar w:fldCharType="begin"/>
        </w:r>
        <w:r>
          <w:rPr>
            <w:noProof/>
            <w:webHidden/>
          </w:rPr>
          <w:instrText xml:space="preserve"> PAGEREF _Toc217435390 \h </w:instrText>
        </w:r>
        <w:r>
          <w:rPr>
            <w:noProof/>
            <w:webHidden/>
          </w:rPr>
        </w:r>
        <w:r>
          <w:rPr>
            <w:noProof/>
            <w:webHidden/>
          </w:rPr>
          <w:fldChar w:fldCharType="separate"/>
        </w:r>
        <w:r>
          <w:rPr>
            <w:noProof/>
            <w:webHidden/>
          </w:rPr>
          <w:t>29</w:t>
        </w:r>
        <w:r>
          <w:rPr>
            <w:noProof/>
            <w:webHidden/>
          </w:rPr>
          <w:fldChar w:fldCharType="end"/>
        </w:r>
      </w:hyperlink>
    </w:p>
    <w:p w14:paraId="251F9D24" w14:textId="575822F2"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91" w:history="1">
        <w:r w:rsidRPr="00F9531E">
          <w:rPr>
            <w:rStyle w:val="Hyperlink"/>
            <w:noProof/>
          </w:rPr>
          <w:t>3.2.3.3.</w:t>
        </w:r>
        <w:r>
          <w:rPr>
            <w:rFonts w:asciiTheme="minorHAnsi" w:eastAsiaTheme="minorEastAsia" w:hAnsiTheme="minorHAnsi"/>
            <w:i w:val="0"/>
            <w:noProof/>
            <w:color w:val="auto"/>
            <w:sz w:val="22"/>
            <w:lang w:val="en-GB" w:eastAsia="ko-KR"/>
          </w:rPr>
          <w:tab/>
        </w:r>
        <w:r w:rsidRPr="00F9531E">
          <w:rPr>
            <w:rStyle w:val="Hyperlink"/>
            <w:noProof/>
          </w:rPr>
          <w:t>Quản lý sự kiện &amp; Chương trình cộng đồng</w:t>
        </w:r>
        <w:r>
          <w:rPr>
            <w:noProof/>
            <w:webHidden/>
          </w:rPr>
          <w:tab/>
        </w:r>
        <w:r>
          <w:rPr>
            <w:noProof/>
            <w:webHidden/>
          </w:rPr>
          <w:fldChar w:fldCharType="begin"/>
        </w:r>
        <w:r>
          <w:rPr>
            <w:noProof/>
            <w:webHidden/>
          </w:rPr>
          <w:instrText xml:space="preserve"> PAGEREF _Toc217435391 \h </w:instrText>
        </w:r>
        <w:r>
          <w:rPr>
            <w:noProof/>
            <w:webHidden/>
          </w:rPr>
        </w:r>
        <w:r>
          <w:rPr>
            <w:noProof/>
            <w:webHidden/>
          </w:rPr>
          <w:fldChar w:fldCharType="separate"/>
        </w:r>
        <w:r>
          <w:rPr>
            <w:noProof/>
            <w:webHidden/>
          </w:rPr>
          <w:t>29</w:t>
        </w:r>
        <w:r>
          <w:rPr>
            <w:noProof/>
            <w:webHidden/>
          </w:rPr>
          <w:fldChar w:fldCharType="end"/>
        </w:r>
      </w:hyperlink>
    </w:p>
    <w:p w14:paraId="48DC3170" w14:textId="1C06D421"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92" w:history="1">
        <w:r w:rsidRPr="00F9531E">
          <w:rPr>
            <w:rStyle w:val="Hyperlink"/>
            <w:noProof/>
          </w:rPr>
          <w:t>3.2.3.4.</w:t>
        </w:r>
        <w:r>
          <w:rPr>
            <w:rFonts w:asciiTheme="minorHAnsi" w:eastAsiaTheme="minorEastAsia" w:hAnsiTheme="minorHAnsi"/>
            <w:i w:val="0"/>
            <w:noProof/>
            <w:color w:val="auto"/>
            <w:sz w:val="22"/>
            <w:lang w:val="en-GB" w:eastAsia="ko-KR"/>
          </w:rPr>
          <w:tab/>
        </w:r>
        <w:r w:rsidRPr="00F9531E">
          <w:rPr>
            <w:rStyle w:val="Hyperlink"/>
            <w:noProof/>
          </w:rPr>
          <w:t>Quản lý Hợp tác Giáo dục</w:t>
        </w:r>
        <w:r>
          <w:rPr>
            <w:noProof/>
            <w:webHidden/>
          </w:rPr>
          <w:tab/>
        </w:r>
        <w:r>
          <w:rPr>
            <w:noProof/>
            <w:webHidden/>
          </w:rPr>
          <w:fldChar w:fldCharType="begin"/>
        </w:r>
        <w:r>
          <w:rPr>
            <w:noProof/>
            <w:webHidden/>
          </w:rPr>
          <w:instrText xml:space="preserve"> PAGEREF _Toc217435392 \h </w:instrText>
        </w:r>
        <w:r>
          <w:rPr>
            <w:noProof/>
            <w:webHidden/>
          </w:rPr>
        </w:r>
        <w:r>
          <w:rPr>
            <w:noProof/>
            <w:webHidden/>
          </w:rPr>
          <w:fldChar w:fldCharType="separate"/>
        </w:r>
        <w:r>
          <w:rPr>
            <w:noProof/>
            <w:webHidden/>
          </w:rPr>
          <w:t>30</w:t>
        </w:r>
        <w:r>
          <w:rPr>
            <w:noProof/>
            <w:webHidden/>
          </w:rPr>
          <w:fldChar w:fldCharType="end"/>
        </w:r>
      </w:hyperlink>
    </w:p>
    <w:p w14:paraId="42617AD7" w14:textId="0D77458C"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93" w:history="1">
        <w:r w:rsidRPr="00F9531E">
          <w:rPr>
            <w:rStyle w:val="Hyperlink"/>
            <w:noProof/>
          </w:rPr>
          <w:t>3.2.4.</w:t>
        </w:r>
        <w:r>
          <w:rPr>
            <w:rFonts w:asciiTheme="minorHAnsi" w:eastAsiaTheme="minorEastAsia" w:hAnsiTheme="minorHAnsi"/>
            <w:b w:val="0"/>
            <w:i w:val="0"/>
            <w:noProof/>
            <w:color w:val="auto"/>
            <w:sz w:val="22"/>
            <w:lang w:val="en-GB" w:eastAsia="ko-KR"/>
          </w:rPr>
          <w:tab/>
        </w:r>
        <w:r w:rsidRPr="00F9531E">
          <w:rPr>
            <w:rStyle w:val="Hyperlink"/>
            <w:noProof/>
          </w:rPr>
          <w:t>Mảng Xuất khẩu - Thương mại quốc tế</w:t>
        </w:r>
        <w:r>
          <w:rPr>
            <w:noProof/>
            <w:webHidden/>
          </w:rPr>
          <w:tab/>
        </w:r>
        <w:r>
          <w:rPr>
            <w:noProof/>
            <w:webHidden/>
          </w:rPr>
          <w:fldChar w:fldCharType="begin"/>
        </w:r>
        <w:r>
          <w:rPr>
            <w:noProof/>
            <w:webHidden/>
          </w:rPr>
          <w:instrText xml:space="preserve"> PAGEREF _Toc217435393 \h </w:instrText>
        </w:r>
        <w:r>
          <w:rPr>
            <w:noProof/>
            <w:webHidden/>
          </w:rPr>
        </w:r>
        <w:r>
          <w:rPr>
            <w:noProof/>
            <w:webHidden/>
          </w:rPr>
          <w:fldChar w:fldCharType="separate"/>
        </w:r>
        <w:r>
          <w:rPr>
            <w:noProof/>
            <w:webHidden/>
          </w:rPr>
          <w:t>33</w:t>
        </w:r>
        <w:r>
          <w:rPr>
            <w:noProof/>
            <w:webHidden/>
          </w:rPr>
          <w:fldChar w:fldCharType="end"/>
        </w:r>
      </w:hyperlink>
    </w:p>
    <w:p w14:paraId="30B26C30" w14:textId="06851571"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94" w:history="1">
        <w:r w:rsidRPr="00F9531E">
          <w:rPr>
            <w:rStyle w:val="Hyperlink"/>
            <w:noProof/>
          </w:rPr>
          <w:t>3.2.4.1.</w:t>
        </w:r>
        <w:r>
          <w:rPr>
            <w:rFonts w:asciiTheme="minorHAnsi" w:eastAsiaTheme="minorEastAsia" w:hAnsiTheme="minorHAnsi"/>
            <w:i w:val="0"/>
            <w:noProof/>
            <w:color w:val="auto"/>
            <w:sz w:val="22"/>
            <w:lang w:val="en-GB" w:eastAsia="ko-KR"/>
          </w:rPr>
          <w:tab/>
        </w:r>
        <w:r w:rsidRPr="00F9531E">
          <w:rPr>
            <w:rStyle w:val="Hyperlink"/>
            <w:noProof/>
          </w:rPr>
          <w:t>Quản lý nghiên cứu &amp; Phân tích thị trường</w:t>
        </w:r>
        <w:r>
          <w:rPr>
            <w:noProof/>
            <w:webHidden/>
          </w:rPr>
          <w:tab/>
        </w:r>
        <w:r>
          <w:rPr>
            <w:noProof/>
            <w:webHidden/>
          </w:rPr>
          <w:fldChar w:fldCharType="begin"/>
        </w:r>
        <w:r>
          <w:rPr>
            <w:noProof/>
            <w:webHidden/>
          </w:rPr>
          <w:instrText xml:space="preserve"> PAGEREF _Toc217435394 \h </w:instrText>
        </w:r>
        <w:r>
          <w:rPr>
            <w:noProof/>
            <w:webHidden/>
          </w:rPr>
        </w:r>
        <w:r>
          <w:rPr>
            <w:noProof/>
            <w:webHidden/>
          </w:rPr>
          <w:fldChar w:fldCharType="separate"/>
        </w:r>
        <w:r>
          <w:rPr>
            <w:noProof/>
            <w:webHidden/>
          </w:rPr>
          <w:t>33</w:t>
        </w:r>
        <w:r>
          <w:rPr>
            <w:noProof/>
            <w:webHidden/>
          </w:rPr>
          <w:fldChar w:fldCharType="end"/>
        </w:r>
      </w:hyperlink>
    </w:p>
    <w:p w14:paraId="47ED3E5C" w14:textId="322187D5"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95" w:history="1">
        <w:r w:rsidRPr="00F9531E">
          <w:rPr>
            <w:rStyle w:val="Hyperlink"/>
            <w:noProof/>
          </w:rPr>
          <w:t>3.2.4.2.</w:t>
        </w:r>
        <w:r>
          <w:rPr>
            <w:rFonts w:asciiTheme="minorHAnsi" w:eastAsiaTheme="minorEastAsia" w:hAnsiTheme="minorHAnsi"/>
            <w:i w:val="0"/>
            <w:noProof/>
            <w:color w:val="auto"/>
            <w:sz w:val="22"/>
            <w:lang w:val="en-GB" w:eastAsia="ko-KR"/>
          </w:rPr>
          <w:tab/>
        </w:r>
        <w:r w:rsidRPr="00F9531E">
          <w:rPr>
            <w:rStyle w:val="Hyperlink"/>
            <w:noProof/>
          </w:rPr>
          <w:t>Quản lý đối tác</w:t>
        </w:r>
        <w:r>
          <w:rPr>
            <w:noProof/>
            <w:webHidden/>
          </w:rPr>
          <w:tab/>
        </w:r>
        <w:r>
          <w:rPr>
            <w:noProof/>
            <w:webHidden/>
          </w:rPr>
          <w:fldChar w:fldCharType="begin"/>
        </w:r>
        <w:r>
          <w:rPr>
            <w:noProof/>
            <w:webHidden/>
          </w:rPr>
          <w:instrText xml:space="preserve"> PAGEREF _Toc217435395 \h </w:instrText>
        </w:r>
        <w:r>
          <w:rPr>
            <w:noProof/>
            <w:webHidden/>
          </w:rPr>
        </w:r>
        <w:r>
          <w:rPr>
            <w:noProof/>
            <w:webHidden/>
          </w:rPr>
          <w:fldChar w:fldCharType="separate"/>
        </w:r>
        <w:r>
          <w:rPr>
            <w:noProof/>
            <w:webHidden/>
          </w:rPr>
          <w:t>34</w:t>
        </w:r>
        <w:r>
          <w:rPr>
            <w:noProof/>
            <w:webHidden/>
          </w:rPr>
          <w:fldChar w:fldCharType="end"/>
        </w:r>
      </w:hyperlink>
    </w:p>
    <w:p w14:paraId="737E2FDA" w14:textId="0E99323F"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96" w:history="1">
        <w:r w:rsidRPr="00F9531E">
          <w:rPr>
            <w:rStyle w:val="Hyperlink"/>
            <w:noProof/>
          </w:rPr>
          <w:t>3.2.4.3.</w:t>
        </w:r>
        <w:r>
          <w:rPr>
            <w:rFonts w:asciiTheme="minorHAnsi" w:eastAsiaTheme="minorEastAsia" w:hAnsiTheme="minorHAnsi"/>
            <w:i w:val="0"/>
            <w:noProof/>
            <w:color w:val="auto"/>
            <w:sz w:val="22"/>
            <w:lang w:val="en-GB" w:eastAsia="ko-KR"/>
          </w:rPr>
          <w:tab/>
        </w:r>
        <w:r w:rsidRPr="00F9531E">
          <w:rPr>
            <w:rStyle w:val="Hyperlink"/>
            <w:noProof/>
          </w:rPr>
          <w:t>Quản lý vận chuyển quốc tế</w:t>
        </w:r>
        <w:r>
          <w:rPr>
            <w:noProof/>
            <w:webHidden/>
          </w:rPr>
          <w:tab/>
        </w:r>
        <w:r>
          <w:rPr>
            <w:noProof/>
            <w:webHidden/>
          </w:rPr>
          <w:fldChar w:fldCharType="begin"/>
        </w:r>
        <w:r>
          <w:rPr>
            <w:noProof/>
            <w:webHidden/>
          </w:rPr>
          <w:instrText xml:space="preserve"> PAGEREF _Toc217435396 \h </w:instrText>
        </w:r>
        <w:r>
          <w:rPr>
            <w:noProof/>
            <w:webHidden/>
          </w:rPr>
        </w:r>
        <w:r>
          <w:rPr>
            <w:noProof/>
            <w:webHidden/>
          </w:rPr>
          <w:fldChar w:fldCharType="separate"/>
        </w:r>
        <w:r>
          <w:rPr>
            <w:noProof/>
            <w:webHidden/>
          </w:rPr>
          <w:t>35</w:t>
        </w:r>
        <w:r>
          <w:rPr>
            <w:noProof/>
            <w:webHidden/>
          </w:rPr>
          <w:fldChar w:fldCharType="end"/>
        </w:r>
      </w:hyperlink>
    </w:p>
    <w:p w14:paraId="4AFEB5A1" w14:textId="1CF8B0A0"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397" w:history="1">
        <w:r w:rsidRPr="00F9531E">
          <w:rPr>
            <w:rStyle w:val="Hyperlink"/>
            <w:noProof/>
          </w:rPr>
          <w:t>3.2.5.</w:t>
        </w:r>
        <w:r>
          <w:rPr>
            <w:rFonts w:asciiTheme="minorHAnsi" w:eastAsiaTheme="minorEastAsia" w:hAnsiTheme="minorHAnsi"/>
            <w:b w:val="0"/>
            <w:i w:val="0"/>
            <w:noProof/>
            <w:color w:val="auto"/>
            <w:sz w:val="22"/>
            <w:lang w:val="en-GB" w:eastAsia="ko-KR"/>
          </w:rPr>
          <w:tab/>
        </w:r>
        <w:r w:rsidRPr="00F9531E">
          <w:rPr>
            <w:rStyle w:val="Hyperlink"/>
            <w:noProof/>
          </w:rPr>
          <w:t>Mảng Bất động sản – Du lịch</w:t>
        </w:r>
        <w:r>
          <w:rPr>
            <w:noProof/>
            <w:webHidden/>
          </w:rPr>
          <w:tab/>
        </w:r>
        <w:r>
          <w:rPr>
            <w:noProof/>
            <w:webHidden/>
          </w:rPr>
          <w:fldChar w:fldCharType="begin"/>
        </w:r>
        <w:r>
          <w:rPr>
            <w:noProof/>
            <w:webHidden/>
          </w:rPr>
          <w:instrText xml:space="preserve"> PAGEREF _Toc217435397 \h </w:instrText>
        </w:r>
        <w:r>
          <w:rPr>
            <w:noProof/>
            <w:webHidden/>
          </w:rPr>
        </w:r>
        <w:r>
          <w:rPr>
            <w:noProof/>
            <w:webHidden/>
          </w:rPr>
          <w:fldChar w:fldCharType="separate"/>
        </w:r>
        <w:r>
          <w:rPr>
            <w:noProof/>
            <w:webHidden/>
          </w:rPr>
          <w:t>38</w:t>
        </w:r>
        <w:r>
          <w:rPr>
            <w:noProof/>
            <w:webHidden/>
          </w:rPr>
          <w:fldChar w:fldCharType="end"/>
        </w:r>
      </w:hyperlink>
    </w:p>
    <w:p w14:paraId="288AD002" w14:textId="253D44ED"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98" w:history="1">
        <w:r w:rsidRPr="00F9531E">
          <w:rPr>
            <w:rStyle w:val="Hyperlink"/>
            <w:noProof/>
          </w:rPr>
          <w:t>3.2.5.1.</w:t>
        </w:r>
        <w:r>
          <w:rPr>
            <w:rFonts w:asciiTheme="minorHAnsi" w:eastAsiaTheme="minorEastAsia" w:hAnsiTheme="minorHAnsi"/>
            <w:i w:val="0"/>
            <w:noProof/>
            <w:color w:val="auto"/>
            <w:sz w:val="22"/>
            <w:lang w:val="en-GB" w:eastAsia="ko-KR"/>
          </w:rPr>
          <w:tab/>
        </w:r>
        <w:r w:rsidRPr="00F9531E">
          <w:rPr>
            <w:rStyle w:val="Hyperlink"/>
            <w:noProof/>
          </w:rPr>
          <w:t>Quản lý bất động sản</w:t>
        </w:r>
        <w:r>
          <w:rPr>
            <w:noProof/>
            <w:webHidden/>
          </w:rPr>
          <w:tab/>
        </w:r>
        <w:r>
          <w:rPr>
            <w:noProof/>
            <w:webHidden/>
          </w:rPr>
          <w:fldChar w:fldCharType="begin"/>
        </w:r>
        <w:r>
          <w:rPr>
            <w:noProof/>
            <w:webHidden/>
          </w:rPr>
          <w:instrText xml:space="preserve"> PAGEREF _Toc217435398 \h </w:instrText>
        </w:r>
        <w:r>
          <w:rPr>
            <w:noProof/>
            <w:webHidden/>
          </w:rPr>
        </w:r>
        <w:r>
          <w:rPr>
            <w:noProof/>
            <w:webHidden/>
          </w:rPr>
          <w:fldChar w:fldCharType="separate"/>
        </w:r>
        <w:r>
          <w:rPr>
            <w:noProof/>
            <w:webHidden/>
          </w:rPr>
          <w:t>38</w:t>
        </w:r>
        <w:r>
          <w:rPr>
            <w:noProof/>
            <w:webHidden/>
          </w:rPr>
          <w:fldChar w:fldCharType="end"/>
        </w:r>
      </w:hyperlink>
    </w:p>
    <w:p w14:paraId="705AB37E" w14:textId="7C5844D6"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399" w:history="1">
        <w:r w:rsidRPr="00F9531E">
          <w:rPr>
            <w:rStyle w:val="Hyperlink"/>
            <w:noProof/>
          </w:rPr>
          <w:t>3.2.5.2.</w:t>
        </w:r>
        <w:r>
          <w:rPr>
            <w:rFonts w:asciiTheme="minorHAnsi" w:eastAsiaTheme="minorEastAsia" w:hAnsiTheme="minorHAnsi"/>
            <w:i w:val="0"/>
            <w:noProof/>
            <w:color w:val="auto"/>
            <w:sz w:val="22"/>
            <w:lang w:val="en-GB" w:eastAsia="ko-KR"/>
          </w:rPr>
          <w:tab/>
        </w:r>
        <w:r w:rsidRPr="00F9531E">
          <w:rPr>
            <w:rStyle w:val="Hyperlink"/>
            <w:noProof/>
          </w:rPr>
          <w:t>Quản lý du lịch – sự kiện</w:t>
        </w:r>
        <w:r>
          <w:rPr>
            <w:noProof/>
            <w:webHidden/>
          </w:rPr>
          <w:tab/>
        </w:r>
        <w:r>
          <w:rPr>
            <w:noProof/>
            <w:webHidden/>
          </w:rPr>
          <w:fldChar w:fldCharType="begin"/>
        </w:r>
        <w:r>
          <w:rPr>
            <w:noProof/>
            <w:webHidden/>
          </w:rPr>
          <w:instrText xml:space="preserve"> PAGEREF _Toc217435399 \h </w:instrText>
        </w:r>
        <w:r>
          <w:rPr>
            <w:noProof/>
            <w:webHidden/>
          </w:rPr>
        </w:r>
        <w:r>
          <w:rPr>
            <w:noProof/>
            <w:webHidden/>
          </w:rPr>
          <w:fldChar w:fldCharType="separate"/>
        </w:r>
        <w:r>
          <w:rPr>
            <w:noProof/>
            <w:webHidden/>
          </w:rPr>
          <w:t>39</w:t>
        </w:r>
        <w:r>
          <w:rPr>
            <w:noProof/>
            <w:webHidden/>
          </w:rPr>
          <w:fldChar w:fldCharType="end"/>
        </w:r>
      </w:hyperlink>
    </w:p>
    <w:p w14:paraId="62A4CFA6" w14:textId="7166B325" w:rsidR="00800CC8" w:rsidRDefault="00800CC8">
      <w:pPr>
        <w:pStyle w:val="TOC4"/>
        <w:tabs>
          <w:tab w:val="left" w:pos="1920"/>
          <w:tab w:val="right" w:leader="dot" w:pos="9345"/>
        </w:tabs>
        <w:rPr>
          <w:rFonts w:asciiTheme="minorHAnsi" w:eastAsiaTheme="minorEastAsia" w:hAnsiTheme="minorHAnsi"/>
          <w:i w:val="0"/>
          <w:noProof/>
          <w:color w:val="auto"/>
          <w:sz w:val="22"/>
          <w:lang w:val="en-GB" w:eastAsia="ko-KR"/>
        </w:rPr>
      </w:pPr>
      <w:hyperlink w:anchor="_Toc217435400" w:history="1">
        <w:r w:rsidRPr="00F9531E">
          <w:rPr>
            <w:rStyle w:val="Hyperlink"/>
            <w:noProof/>
          </w:rPr>
          <w:t>3.2.5.3.</w:t>
        </w:r>
        <w:r>
          <w:rPr>
            <w:rFonts w:asciiTheme="minorHAnsi" w:eastAsiaTheme="minorEastAsia" w:hAnsiTheme="minorHAnsi"/>
            <w:i w:val="0"/>
            <w:noProof/>
            <w:color w:val="auto"/>
            <w:sz w:val="22"/>
            <w:lang w:val="en-GB" w:eastAsia="ko-KR"/>
          </w:rPr>
          <w:tab/>
        </w:r>
        <w:r w:rsidRPr="00F9531E">
          <w:rPr>
            <w:rStyle w:val="Hyperlink"/>
            <w:noProof/>
          </w:rPr>
          <w:t>Quản lý Dự án Bảo tàng – Thành phố Cà phê</w:t>
        </w:r>
        <w:r>
          <w:rPr>
            <w:noProof/>
            <w:webHidden/>
          </w:rPr>
          <w:tab/>
        </w:r>
        <w:r>
          <w:rPr>
            <w:noProof/>
            <w:webHidden/>
          </w:rPr>
          <w:fldChar w:fldCharType="begin"/>
        </w:r>
        <w:r>
          <w:rPr>
            <w:noProof/>
            <w:webHidden/>
          </w:rPr>
          <w:instrText xml:space="preserve"> PAGEREF _Toc217435400 \h </w:instrText>
        </w:r>
        <w:r>
          <w:rPr>
            <w:noProof/>
            <w:webHidden/>
          </w:rPr>
        </w:r>
        <w:r>
          <w:rPr>
            <w:noProof/>
            <w:webHidden/>
          </w:rPr>
          <w:fldChar w:fldCharType="separate"/>
        </w:r>
        <w:r>
          <w:rPr>
            <w:noProof/>
            <w:webHidden/>
          </w:rPr>
          <w:t>39</w:t>
        </w:r>
        <w:r>
          <w:rPr>
            <w:noProof/>
            <w:webHidden/>
          </w:rPr>
          <w:fldChar w:fldCharType="end"/>
        </w:r>
      </w:hyperlink>
    </w:p>
    <w:p w14:paraId="67BEFC47" w14:textId="22CE54AA"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401" w:history="1">
        <w:r w:rsidRPr="00F9531E">
          <w:rPr>
            <w:rStyle w:val="Hyperlink"/>
            <w:noProof/>
          </w:rPr>
          <w:t>3.3.</w:t>
        </w:r>
        <w:r>
          <w:rPr>
            <w:rFonts w:asciiTheme="minorHAnsi" w:eastAsiaTheme="minorEastAsia" w:hAnsiTheme="minorHAnsi"/>
            <w:b w:val="0"/>
            <w:noProof/>
            <w:color w:val="auto"/>
            <w:sz w:val="22"/>
            <w:lang w:val="en-GB" w:eastAsia="ko-KR"/>
          </w:rPr>
          <w:tab/>
        </w:r>
        <w:r w:rsidRPr="00F9531E">
          <w:rPr>
            <w:rStyle w:val="Hyperlink"/>
            <w:noProof/>
          </w:rPr>
          <w:t>Các quy trình nghiệp vụ quản lý (Managenment Processes)</w:t>
        </w:r>
        <w:r>
          <w:rPr>
            <w:noProof/>
            <w:webHidden/>
          </w:rPr>
          <w:tab/>
        </w:r>
        <w:r>
          <w:rPr>
            <w:noProof/>
            <w:webHidden/>
          </w:rPr>
          <w:fldChar w:fldCharType="begin"/>
        </w:r>
        <w:r>
          <w:rPr>
            <w:noProof/>
            <w:webHidden/>
          </w:rPr>
          <w:instrText xml:space="preserve"> PAGEREF _Toc217435401 \h </w:instrText>
        </w:r>
        <w:r>
          <w:rPr>
            <w:noProof/>
            <w:webHidden/>
          </w:rPr>
        </w:r>
        <w:r>
          <w:rPr>
            <w:noProof/>
            <w:webHidden/>
          </w:rPr>
          <w:fldChar w:fldCharType="separate"/>
        </w:r>
        <w:r>
          <w:rPr>
            <w:noProof/>
            <w:webHidden/>
          </w:rPr>
          <w:t>42</w:t>
        </w:r>
        <w:r>
          <w:rPr>
            <w:noProof/>
            <w:webHidden/>
          </w:rPr>
          <w:fldChar w:fldCharType="end"/>
        </w:r>
      </w:hyperlink>
    </w:p>
    <w:p w14:paraId="24E11BFE" w14:textId="5E58312C"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402" w:history="1">
        <w:r w:rsidRPr="00F9531E">
          <w:rPr>
            <w:rStyle w:val="Hyperlink"/>
            <w:noProof/>
          </w:rPr>
          <w:t>3.4.</w:t>
        </w:r>
        <w:r>
          <w:rPr>
            <w:rFonts w:asciiTheme="minorHAnsi" w:eastAsiaTheme="minorEastAsia" w:hAnsiTheme="minorHAnsi"/>
            <w:b w:val="0"/>
            <w:noProof/>
            <w:color w:val="auto"/>
            <w:sz w:val="22"/>
            <w:lang w:val="en-GB" w:eastAsia="ko-KR"/>
          </w:rPr>
          <w:tab/>
        </w:r>
        <w:r w:rsidRPr="00F9531E">
          <w:rPr>
            <w:rStyle w:val="Hyperlink"/>
            <w:noProof/>
          </w:rPr>
          <w:t>Các quy trình nghiệp vụ hỗ trợ (Support Processess)</w:t>
        </w:r>
        <w:r>
          <w:rPr>
            <w:noProof/>
            <w:webHidden/>
          </w:rPr>
          <w:tab/>
        </w:r>
        <w:r>
          <w:rPr>
            <w:noProof/>
            <w:webHidden/>
          </w:rPr>
          <w:fldChar w:fldCharType="begin"/>
        </w:r>
        <w:r>
          <w:rPr>
            <w:noProof/>
            <w:webHidden/>
          </w:rPr>
          <w:instrText xml:space="preserve"> PAGEREF _Toc217435402 \h </w:instrText>
        </w:r>
        <w:r>
          <w:rPr>
            <w:noProof/>
            <w:webHidden/>
          </w:rPr>
        </w:r>
        <w:r>
          <w:rPr>
            <w:noProof/>
            <w:webHidden/>
          </w:rPr>
          <w:fldChar w:fldCharType="separate"/>
        </w:r>
        <w:r>
          <w:rPr>
            <w:noProof/>
            <w:webHidden/>
          </w:rPr>
          <w:t>43</w:t>
        </w:r>
        <w:r>
          <w:rPr>
            <w:noProof/>
            <w:webHidden/>
          </w:rPr>
          <w:fldChar w:fldCharType="end"/>
        </w:r>
      </w:hyperlink>
    </w:p>
    <w:p w14:paraId="6AFB9DD6" w14:textId="6004198C" w:rsidR="00800CC8" w:rsidRDefault="00800CC8">
      <w:pPr>
        <w:pStyle w:val="TOC1"/>
        <w:tabs>
          <w:tab w:val="left" w:pos="1680"/>
          <w:tab w:val="right" w:leader="dot" w:pos="9345"/>
        </w:tabs>
        <w:rPr>
          <w:rFonts w:asciiTheme="minorHAnsi" w:eastAsiaTheme="minorEastAsia" w:hAnsiTheme="minorHAnsi"/>
          <w:b w:val="0"/>
          <w:caps w:val="0"/>
          <w:noProof/>
          <w:color w:val="auto"/>
          <w:sz w:val="22"/>
          <w:lang w:val="en-GB" w:eastAsia="ko-KR"/>
        </w:rPr>
      </w:pPr>
      <w:hyperlink w:anchor="_Toc217435403" w:history="1">
        <w:r w:rsidRPr="00F9531E">
          <w:rPr>
            <w:rStyle w:val="Hyperlink"/>
            <w:bCs/>
            <w:noProof/>
            <w:lang w:val="vi-VN"/>
          </w:rPr>
          <w:t>CHƯƠNG 4.</w:t>
        </w:r>
        <w:r>
          <w:rPr>
            <w:rFonts w:asciiTheme="minorHAnsi" w:eastAsiaTheme="minorEastAsia" w:hAnsiTheme="minorHAnsi"/>
            <w:b w:val="0"/>
            <w:caps w:val="0"/>
            <w:noProof/>
            <w:color w:val="auto"/>
            <w:sz w:val="22"/>
            <w:lang w:val="en-GB" w:eastAsia="ko-KR"/>
          </w:rPr>
          <w:tab/>
        </w:r>
        <w:r w:rsidRPr="00F9531E">
          <w:rPr>
            <w:rStyle w:val="Hyperlink"/>
            <w:noProof/>
          </w:rPr>
          <w:t>ĐÁNH GIÁ – TỔNG KẾT</w:t>
        </w:r>
        <w:r>
          <w:rPr>
            <w:noProof/>
            <w:webHidden/>
          </w:rPr>
          <w:tab/>
        </w:r>
        <w:r>
          <w:rPr>
            <w:noProof/>
            <w:webHidden/>
          </w:rPr>
          <w:fldChar w:fldCharType="begin"/>
        </w:r>
        <w:r>
          <w:rPr>
            <w:noProof/>
            <w:webHidden/>
          </w:rPr>
          <w:instrText xml:space="preserve"> PAGEREF _Toc217435403 \h </w:instrText>
        </w:r>
        <w:r>
          <w:rPr>
            <w:noProof/>
            <w:webHidden/>
          </w:rPr>
        </w:r>
        <w:r>
          <w:rPr>
            <w:noProof/>
            <w:webHidden/>
          </w:rPr>
          <w:fldChar w:fldCharType="separate"/>
        </w:r>
        <w:r>
          <w:rPr>
            <w:noProof/>
            <w:webHidden/>
          </w:rPr>
          <w:t>45</w:t>
        </w:r>
        <w:r>
          <w:rPr>
            <w:noProof/>
            <w:webHidden/>
          </w:rPr>
          <w:fldChar w:fldCharType="end"/>
        </w:r>
      </w:hyperlink>
    </w:p>
    <w:p w14:paraId="51E30E48" w14:textId="7351FBEB"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404" w:history="1">
        <w:r w:rsidRPr="00F9531E">
          <w:rPr>
            <w:rStyle w:val="Hyperlink"/>
            <w:noProof/>
            <w:lang w:val="vi-VN"/>
          </w:rPr>
          <w:t>4.1.</w:t>
        </w:r>
        <w:r>
          <w:rPr>
            <w:rFonts w:asciiTheme="minorHAnsi" w:eastAsiaTheme="minorEastAsia" w:hAnsiTheme="minorHAnsi"/>
            <w:b w:val="0"/>
            <w:noProof/>
            <w:color w:val="auto"/>
            <w:sz w:val="22"/>
            <w:lang w:val="en-GB" w:eastAsia="ko-KR"/>
          </w:rPr>
          <w:tab/>
        </w:r>
        <w:r w:rsidRPr="00F9531E">
          <w:rPr>
            <w:rStyle w:val="Hyperlink"/>
            <w:noProof/>
          </w:rPr>
          <w:t>Đánh giá mô hình quy trình nghiệp vụ của Trung Nguyên Legend</w:t>
        </w:r>
        <w:r>
          <w:rPr>
            <w:noProof/>
            <w:webHidden/>
          </w:rPr>
          <w:tab/>
        </w:r>
        <w:r>
          <w:rPr>
            <w:noProof/>
            <w:webHidden/>
          </w:rPr>
          <w:fldChar w:fldCharType="begin"/>
        </w:r>
        <w:r>
          <w:rPr>
            <w:noProof/>
            <w:webHidden/>
          </w:rPr>
          <w:instrText xml:space="preserve"> PAGEREF _Toc217435404 \h </w:instrText>
        </w:r>
        <w:r>
          <w:rPr>
            <w:noProof/>
            <w:webHidden/>
          </w:rPr>
        </w:r>
        <w:r>
          <w:rPr>
            <w:noProof/>
            <w:webHidden/>
          </w:rPr>
          <w:fldChar w:fldCharType="separate"/>
        </w:r>
        <w:r>
          <w:rPr>
            <w:noProof/>
            <w:webHidden/>
          </w:rPr>
          <w:t>45</w:t>
        </w:r>
        <w:r>
          <w:rPr>
            <w:noProof/>
            <w:webHidden/>
          </w:rPr>
          <w:fldChar w:fldCharType="end"/>
        </w:r>
      </w:hyperlink>
    </w:p>
    <w:p w14:paraId="0EA7BD98" w14:textId="69C2E661"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405" w:history="1">
        <w:r w:rsidRPr="00F9531E">
          <w:rPr>
            <w:rStyle w:val="Hyperlink"/>
            <w:noProof/>
            <w:lang w:val="vi-VN"/>
          </w:rPr>
          <w:t>4.1.1.</w:t>
        </w:r>
        <w:r>
          <w:rPr>
            <w:rFonts w:asciiTheme="minorHAnsi" w:eastAsiaTheme="minorEastAsia" w:hAnsiTheme="minorHAnsi"/>
            <w:b w:val="0"/>
            <w:i w:val="0"/>
            <w:noProof/>
            <w:color w:val="auto"/>
            <w:sz w:val="22"/>
            <w:lang w:val="en-GB" w:eastAsia="ko-KR"/>
          </w:rPr>
          <w:tab/>
        </w:r>
        <w:r w:rsidRPr="00F9531E">
          <w:rPr>
            <w:rStyle w:val="Hyperlink"/>
            <w:noProof/>
          </w:rPr>
          <w:t>Ưu điểm nổi bật</w:t>
        </w:r>
        <w:r>
          <w:rPr>
            <w:noProof/>
            <w:webHidden/>
          </w:rPr>
          <w:tab/>
        </w:r>
        <w:r>
          <w:rPr>
            <w:noProof/>
            <w:webHidden/>
          </w:rPr>
          <w:fldChar w:fldCharType="begin"/>
        </w:r>
        <w:r>
          <w:rPr>
            <w:noProof/>
            <w:webHidden/>
          </w:rPr>
          <w:instrText xml:space="preserve"> PAGEREF _Toc217435405 \h </w:instrText>
        </w:r>
        <w:r>
          <w:rPr>
            <w:noProof/>
            <w:webHidden/>
          </w:rPr>
        </w:r>
        <w:r>
          <w:rPr>
            <w:noProof/>
            <w:webHidden/>
          </w:rPr>
          <w:fldChar w:fldCharType="separate"/>
        </w:r>
        <w:r>
          <w:rPr>
            <w:noProof/>
            <w:webHidden/>
          </w:rPr>
          <w:t>45</w:t>
        </w:r>
        <w:r>
          <w:rPr>
            <w:noProof/>
            <w:webHidden/>
          </w:rPr>
          <w:fldChar w:fldCharType="end"/>
        </w:r>
      </w:hyperlink>
    </w:p>
    <w:p w14:paraId="5421371A" w14:textId="7AB7AACD"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406" w:history="1">
        <w:r w:rsidRPr="00F9531E">
          <w:rPr>
            <w:rStyle w:val="Hyperlink"/>
            <w:noProof/>
          </w:rPr>
          <w:t>4.1.2.</w:t>
        </w:r>
        <w:r>
          <w:rPr>
            <w:rFonts w:asciiTheme="minorHAnsi" w:eastAsiaTheme="minorEastAsia" w:hAnsiTheme="minorHAnsi"/>
            <w:b w:val="0"/>
            <w:i w:val="0"/>
            <w:noProof/>
            <w:color w:val="auto"/>
            <w:sz w:val="22"/>
            <w:lang w:val="en-GB" w:eastAsia="ko-KR"/>
          </w:rPr>
          <w:tab/>
        </w:r>
        <w:r w:rsidRPr="00F9531E">
          <w:rPr>
            <w:rStyle w:val="Hyperlink"/>
            <w:noProof/>
          </w:rPr>
          <w:t>Hạn chế và Thách thức</w:t>
        </w:r>
        <w:r>
          <w:rPr>
            <w:noProof/>
            <w:webHidden/>
          </w:rPr>
          <w:tab/>
        </w:r>
        <w:r>
          <w:rPr>
            <w:noProof/>
            <w:webHidden/>
          </w:rPr>
          <w:fldChar w:fldCharType="begin"/>
        </w:r>
        <w:r>
          <w:rPr>
            <w:noProof/>
            <w:webHidden/>
          </w:rPr>
          <w:instrText xml:space="preserve"> PAGEREF _Toc217435406 \h </w:instrText>
        </w:r>
        <w:r>
          <w:rPr>
            <w:noProof/>
            <w:webHidden/>
          </w:rPr>
        </w:r>
        <w:r>
          <w:rPr>
            <w:noProof/>
            <w:webHidden/>
          </w:rPr>
          <w:fldChar w:fldCharType="separate"/>
        </w:r>
        <w:r>
          <w:rPr>
            <w:noProof/>
            <w:webHidden/>
          </w:rPr>
          <w:t>45</w:t>
        </w:r>
        <w:r>
          <w:rPr>
            <w:noProof/>
            <w:webHidden/>
          </w:rPr>
          <w:fldChar w:fldCharType="end"/>
        </w:r>
      </w:hyperlink>
    </w:p>
    <w:p w14:paraId="194BB3D8" w14:textId="75E1EEAE"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407" w:history="1">
        <w:r w:rsidRPr="00F9531E">
          <w:rPr>
            <w:rStyle w:val="Hyperlink"/>
            <w:noProof/>
          </w:rPr>
          <w:t>4.2.</w:t>
        </w:r>
        <w:r>
          <w:rPr>
            <w:rFonts w:asciiTheme="minorHAnsi" w:eastAsiaTheme="minorEastAsia" w:hAnsiTheme="minorHAnsi"/>
            <w:b w:val="0"/>
            <w:noProof/>
            <w:color w:val="auto"/>
            <w:sz w:val="22"/>
            <w:lang w:val="en-GB" w:eastAsia="ko-KR"/>
          </w:rPr>
          <w:tab/>
        </w:r>
        <w:r w:rsidRPr="00F9531E">
          <w:rPr>
            <w:rStyle w:val="Hyperlink"/>
            <w:noProof/>
          </w:rPr>
          <w:t>Đề xuất cải tiến quy trình</w:t>
        </w:r>
        <w:r>
          <w:rPr>
            <w:noProof/>
            <w:webHidden/>
          </w:rPr>
          <w:tab/>
        </w:r>
        <w:r>
          <w:rPr>
            <w:noProof/>
            <w:webHidden/>
          </w:rPr>
          <w:fldChar w:fldCharType="begin"/>
        </w:r>
        <w:r>
          <w:rPr>
            <w:noProof/>
            <w:webHidden/>
          </w:rPr>
          <w:instrText xml:space="preserve"> PAGEREF _Toc217435407 \h </w:instrText>
        </w:r>
        <w:r>
          <w:rPr>
            <w:noProof/>
            <w:webHidden/>
          </w:rPr>
        </w:r>
        <w:r>
          <w:rPr>
            <w:noProof/>
            <w:webHidden/>
          </w:rPr>
          <w:fldChar w:fldCharType="separate"/>
        </w:r>
        <w:r>
          <w:rPr>
            <w:noProof/>
            <w:webHidden/>
          </w:rPr>
          <w:t>46</w:t>
        </w:r>
        <w:r>
          <w:rPr>
            <w:noProof/>
            <w:webHidden/>
          </w:rPr>
          <w:fldChar w:fldCharType="end"/>
        </w:r>
      </w:hyperlink>
    </w:p>
    <w:p w14:paraId="083F1F51" w14:textId="0B62A8EC"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408" w:history="1">
        <w:r w:rsidRPr="00F9531E">
          <w:rPr>
            <w:rStyle w:val="Hyperlink"/>
            <w:noProof/>
            <w:lang w:val="vi-VN"/>
          </w:rPr>
          <w:t>4.2.1.</w:t>
        </w:r>
        <w:r>
          <w:rPr>
            <w:rFonts w:asciiTheme="minorHAnsi" w:eastAsiaTheme="minorEastAsia" w:hAnsiTheme="minorHAnsi"/>
            <w:b w:val="0"/>
            <w:i w:val="0"/>
            <w:noProof/>
            <w:color w:val="auto"/>
            <w:sz w:val="22"/>
            <w:lang w:val="en-GB" w:eastAsia="ko-KR"/>
          </w:rPr>
          <w:tab/>
        </w:r>
        <w:r w:rsidRPr="00F9531E">
          <w:rPr>
            <w:rStyle w:val="Hyperlink"/>
            <w:noProof/>
          </w:rPr>
          <w:t>Tăng cường Chuyển đổi số (Digital Transformation)</w:t>
        </w:r>
        <w:r>
          <w:rPr>
            <w:noProof/>
            <w:webHidden/>
          </w:rPr>
          <w:tab/>
        </w:r>
        <w:r>
          <w:rPr>
            <w:noProof/>
            <w:webHidden/>
          </w:rPr>
          <w:fldChar w:fldCharType="begin"/>
        </w:r>
        <w:r>
          <w:rPr>
            <w:noProof/>
            <w:webHidden/>
          </w:rPr>
          <w:instrText xml:space="preserve"> PAGEREF _Toc217435408 \h </w:instrText>
        </w:r>
        <w:r>
          <w:rPr>
            <w:noProof/>
            <w:webHidden/>
          </w:rPr>
        </w:r>
        <w:r>
          <w:rPr>
            <w:noProof/>
            <w:webHidden/>
          </w:rPr>
          <w:fldChar w:fldCharType="separate"/>
        </w:r>
        <w:r>
          <w:rPr>
            <w:noProof/>
            <w:webHidden/>
          </w:rPr>
          <w:t>46</w:t>
        </w:r>
        <w:r>
          <w:rPr>
            <w:noProof/>
            <w:webHidden/>
          </w:rPr>
          <w:fldChar w:fldCharType="end"/>
        </w:r>
      </w:hyperlink>
    </w:p>
    <w:p w14:paraId="78A12297" w14:textId="77C1146D"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409" w:history="1">
        <w:r w:rsidRPr="00F9531E">
          <w:rPr>
            <w:rStyle w:val="Hyperlink"/>
            <w:noProof/>
            <w:lang w:val="vi-VN"/>
          </w:rPr>
          <w:t>4.2.2.</w:t>
        </w:r>
        <w:r>
          <w:rPr>
            <w:rFonts w:asciiTheme="minorHAnsi" w:eastAsiaTheme="minorEastAsia" w:hAnsiTheme="minorHAnsi"/>
            <w:b w:val="0"/>
            <w:i w:val="0"/>
            <w:noProof/>
            <w:color w:val="auto"/>
            <w:sz w:val="22"/>
            <w:lang w:val="en-GB" w:eastAsia="ko-KR"/>
          </w:rPr>
          <w:tab/>
        </w:r>
        <w:r w:rsidRPr="00F9531E">
          <w:rPr>
            <w:rStyle w:val="Hyperlink"/>
            <w:noProof/>
          </w:rPr>
          <w:t>Tối ưu hóa Trải nghiệm khách hàng (Customer Experience)</w:t>
        </w:r>
        <w:r>
          <w:rPr>
            <w:noProof/>
            <w:webHidden/>
          </w:rPr>
          <w:tab/>
        </w:r>
        <w:r>
          <w:rPr>
            <w:noProof/>
            <w:webHidden/>
          </w:rPr>
          <w:fldChar w:fldCharType="begin"/>
        </w:r>
        <w:r>
          <w:rPr>
            <w:noProof/>
            <w:webHidden/>
          </w:rPr>
          <w:instrText xml:space="preserve"> PAGEREF _Toc217435409 \h </w:instrText>
        </w:r>
        <w:r>
          <w:rPr>
            <w:noProof/>
            <w:webHidden/>
          </w:rPr>
        </w:r>
        <w:r>
          <w:rPr>
            <w:noProof/>
            <w:webHidden/>
          </w:rPr>
          <w:fldChar w:fldCharType="separate"/>
        </w:r>
        <w:r>
          <w:rPr>
            <w:noProof/>
            <w:webHidden/>
          </w:rPr>
          <w:t>46</w:t>
        </w:r>
        <w:r>
          <w:rPr>
            <w:noProof/>
            <w:webHidden/>
          </w:rPr>
          <w:fldChar w:fldCharType="end"/>
        </w:r>
      </w:hyperlink>
    </w:p>
    <w:p w14:paraId="58B8F596" w14:textId="75DEC1B4" w:rsidR="00800CC8" w:rsidRDefault="00800CC8">
      <w:pPr>
        <w:pStyle w:val="TOC3"/>
        <w:tabs>
          <w:tab w:val="left" w:pos="1502"/>
          <w:tab w:val="right" w:leader="dot" w:pos="9345"/>
        </w:tabs>
        <w:rPr>
          <w:rFonts w:asciiTheme="minorHAnsi" w:eastAsiaTheme="minorEastAsia" w:hAnsiTheme="minorHAnsi"/>
          <w:b w:val="0"/>
          <w:i w:val="0"/>
          <w:noProof/>
          <w:color w:val="auto"/>
          <w:sz w:val="22"/>
          <w:lang w:val="en-GB" w:eastAsia="ko-KR"/>
        </w:rPr>
      </w:pPr>
      <w:hyperlink w:anchor="_Toc217435410" w:history="1">
        <w:r w:rsidRPr="00F9531E">
          <w:rPr>
            <w:rStyle w:val="Hyperlink"/>
            <w:noProof/>
            <w:lang w:val="vi-VN"/>
          </w:rPr>
          <w:t>4.2.3.</w:t>
        </w:r>
        <w:r>
          <w:rPr>
            <w:rFonts w:asciiTheme="minorHAnsi" w:eastAsiaTheme="minorEastAsia" w:hAnsiTheme="minorHAnsi"/>
            <w:b w:val="0"/>
            <w:i w:val="0"/>
            <w:noProof/>
            <w:color w:val="auto"/>
            <w:sz w:val="22"/>
            <w:lang w:val="en-GB" w:eastAsia="ko-KR"/>
          </w:rPr>
          <w:tab/>
        </w:r>
        <w:r w:rsidRPr="00F9531E">
          <w:rPr>
            <w:rStyle w:val="Hyperlink"/>
            <w:noProof/>
          </w:rPr>
          <w:t>Phát triển Logistics xanh (Green Logistics)</w:t>
        </w:r>
        <w:r>
          <w:rPr>
            <w:noProof/>
            <w:webHidden/>
          </w:rPr>
          <w:tab/>
        </w:r>
        <w:r>
          <w:rPr>
            <w:noProof/>
            <w:webHidden/>
          </w:rPr>
          <w:fldChar w:fldCharType="begin"/>
        </w:r>
        <w:r>
          <w:rPr>
            <w:noProof/>
            <w:webHidden/>
          </w:rPr>
          <w:instrText xml:space="preserve"> PAGEREF _Toc217435410 \h </w:instrText>
        </w:r>
        <w:r>
          <w:rPr>
            <w:noProof/>
            <w:webHidden/>
          </w:rPr>
        </w:r>
        <w:r>
          <w:rPr>
            <w:noProof/>
            <w:webHidden/>
          </w:rPr>
          <w:fldChar w:fldCharType="separate"/>
        </w:r>
        <w:r>
          <w:rPr>
            <w:noProof/>
            <w:webHidden/>
          </w:rPr>
          <w:t>46</w:t>
        </w:r>
        <w:r>
          <w:rPr>
            <w:noProof/>
            <w:webHidden/>
          </w:rPr>
          <w:fldChar w:fldCharType="end"/>
        </w:r>
      </w:hyperlink>
    </w:p>
    <w:p w14:paraId="4AB269B6" w14:textId="34FF1391" w:rsidR="00800CC8" w:rsidRDefault="00800CC8">
      <w:pPr>
        <w:pStyle w:val="TOC2"/>
        <w:tabs>
          <w:tab w:val="left" w:pos="1276"/>
          <w:tab w:val="right" w:leader="dot" w:pos="9345"/>
        </w:tabs>
        <w:rPr>
          <w:rFonts w:asciiTheme="minorHAnsi" w:eastAsiaTheme="minorEastAsia" w:hAnsiTheme="minorHAnsi"/>
          <w:b w:val="0"/>
          <w:noProof/>
          <w:color w:val="auto"/>
          <w:sz w:val="22"/>
          <w:lang w:val="en-GB" w:eastAsia="ko-KR"/>
        </w:rPr>
      </w:pPr>
      <w:hyperlink w:anchor="_Toc217435411" w:history="1">
        <w:r w:rsidRPr="00F9531E">
          <w:rPr>
            <w:rStyle w:val="Hyperlink"/>
            <w:noProof/>
          </w:rPr>
          <w:t>4.3.</w:t>
        </w:r>
        <w:r>
          <w:rPr>
            <w:rFonts w:asciiTheme="minorHAnsi" w:eastAsiaTheme="minorEastAsia" w:hAnsiTheme="minorHAnsi"/>
            <w:b w:val="0"/>
            <w:noProof/>
            <w:color w:val="auto"/>
            <w:sz w:val="22"/>
            <w:lang w:val="en-GB" w:eastAsia="ko-KR"/>
          </w:rPr>
          <w:tab/>
        </w:r>
        <w:r w:rsidRPr="00F9531E">
          <w:rPr>
            <w:rStyle w:val="Hyperlink"/>
            <w:noProof/>
          </w:rPr>
          <w:t>Kết luận</w:t>
        </w:r>
        <w:r>
          <w:rPr>
            <w:noProof/>
            <w:webHidden/>
          </w:rPr>
          <w:tab/>
        </w:r>
        <w:r>
          <w:rPr>
            <w:noProof/>
            <w:webHidden/>
          </w:rPr>
          <w:fldChar w:fldCharType="begin"/>
        </w:r>
        <w:r>
          <w:rPr>
            <w:noProof/>
            <w:webHidden/>
          </w:rPr>
          <w:instrText xml:space="preserve"> PAGEREF _Toc217435411 \h </w:instrText>
        </w:r>
        <w:r>
          <w:rPr>
            <w:noProof/>
            <w:webHidden/>
          </w:rPr>
        </w:r>
        <w:r>
          <w:rPr>
            <w:noProof/>
            <w:webHidden/>
          </w:rPr>
          <w:fldChar w:fldCharType="separate"/>
        </w:r>
        <w:r>
          <w:rPr>
            <w:noProof/>
            <w:webHidden/>
          </w:rPr>
          <w:t>47</w:t>
        </w:r>
        <w:r>
          <w:rPr>
            <w:noProof/>
            <w:webHidden/>
          </w:rPr>
          <w:fldChar w:fldCharType="end"/>
        </w:r>
      </w:hyperlink>
    </w:p>
    <w:p w14:paraId="398E4C60" w14:textId="7CF28A7F" w:rsidR="00800CC8" w:rsidRDefault="00800CC8">
      <w:pPr>
        <w:pStyle w:val="TOC1"/>
        <w:tabs>
          <w:tab w:val="left" w:pos="1680"/>
          <w:tab w:val="right" w:leader="dot" w:pos="9345"/>
        </w:tabs>
        <w:rPr>
          <w:rFonts w:asciiTheme="minorHAnsi" w:eastAsiaTheme="minorEastAsia" w:hAnsiTheme="minorHAnsi"/>
          <w:b w:val="0"/>
          <w:caps w:val="0"/>
          <w:noProof/>
          <w:color w:val="auto"/>
          <w:sz w:val="22"/>
          <w:lang w:val="en-GB" w:eastAsia="ko-KR"/>
        </w:rPr>
      </w:pPr>
      <w:hyperlink w:anchor="_Toc217435412" w:history="1">
        <w:r w:rsidRPr="00F9531E">
          <w:rPr>
            <w:rStyle w:val="Hyperlink"/>
            <w:bCs/>
            <w:noProof/>
          </w:rPr>
          <w:t>CHƯƠNG 5.</w:t>
        </w:r>
        <w:r>
          <w:rPr>
            <w:rFonts w:asciiTheme="minorHAnsi" w:eastAsiaTheme="minorEastAsia" w:hAnsiTheme="minorHAnsi"/>
            <w:b w:val="0"/>
            <w:caps w:val="0"/>
            <w:noProof/>
            <w:color w:val="auto"/>
            <w:sz w:val="22"/>
            <w:lang w:val="en-GB" w:eastAsia="ko-KR"/>
          </w:rPr>
          <w:tab/>
        </w:r>
        <w:r w:rsidRPr="00F9531E">
          <w:rPr>
            <w:rStyle w:val="Hyperlink"/>
            <w:noProof/>
          </w:rPr>
          <w:t>TÀI LIỆU THAM KHẢO</w:t>
        </w:r>
        <w:r>
          <w:rPr>
            <w:noProof/>
            <w:webHidden/>
          </w:rPr>
          <w:tab/>
        </w:r>
        <w:r>
          <w:rPr>
            <w:noProof/>
            <w:webHidden/>
          </w:rPr>
          <w:fldChar w:fldCharType="begin"/>
        </w:r>
        <w:r>
          <w:rPr>
            <w:noProof/>
            <w:webHidden/>
          </w:rPr>
          <w:instrText xml:space="preserve"> PAGEREF _Toc217435412 \h </w:instrText>
        </w:r>
        <w:r>
          <w:rPr>
            <w:noProof/>
            <w:webHidden/>
          </w:rPr>
        </w:r>
        <w:r>
          <w:rPr>
            <w:noProof/>
            <w:webHidden/>
          </w:rPr>
          <w:fldChar w:fldCharType="separate"/>
        </w:r>
        <w:r>
          <w:rPr>
            <w:noProof/>
            <w:webHidden/>
          </w:rPr>
          <w:t>48</w:t>
        </w:r>
        <w:r>
          <w:rPr>
            <w:noProof/>
            <w:webHidden/>
          </w:rPr>
          <w:fldChar w:fldCharType="end"/>
        </w:r>
      </w:hyperlink>
    </w:p>
    <w:p w14:paraId="17302C0B" w14:textId="695220FA" w:rsidR="002860DA" w:rsidRDefault="00800CC8" w:rsidP="002860DA">
      <w:pPr>
        <w:pStyle w:val="TOCHeading"/>
        <w:jc w:val="center"/>
      </w:pPr>
      <w:r>
        <w:fldChar w:fldCharType="end"/>
      </w:r>
    </w:p>
    <w:p w14:paraId="2E16655C" w14:textId="77777777" w:rsidR="002860DA" w:rsidRDefault="002860DA" w:rsidP="002860DA">
      <w:pPr>
        <w:spacing w:before="0" w:after="160" w:line="259" w:lineRule="auto"/>
        <w:jc w:val="center"/>
        <w:rPr>
          <w:rFonts w:eastAsiaTheme="majorEastAsia" w:cstheme="majorBidi"/>
          <w:b/>
          <w:caps/>
          <w:sz w:val="28"/>
          <w:szCs w:val="36"/>
        </w:rPr>
      </w:pPr>
      <w:r>
        <w:rPr>
          <w:rFonts w:eastAsiaTheme="majorEastAsia" w:cstheme="majorBidi"/>
          <w:b/>
          <w:caps/>
          <w:szCs w:val="32"/>
        </w:rPr>
        <w:br w:type="page"/>
      </w:r>
      <w:r w:rsidRPr="00A05939">
        <w:rPr>
          <w:rFonts w:eastAsiaTheme="majorEastAsia" w:cstheme="majorBidi"/>
          <w:b/>
          <w:caps/>
          <w:sz w:val="28"/>
          <w:szCs w:val="36"/>
        </w:rPr>
        <w:lastRenderedPageBreak/>
        <w:t>DANH MỤC BẢNG, HÌNH, ẢNH</w:t>
      </w:r>
    </w:p>
    <w:p w14:paraId="068C848B" w14:textId="66B4DFEE" w:rsidR="002860DA" w:rsidRDefault="002860DA">
      <w:pPr>
        <w:pStyle w:val="TableofFigures"/>
        <w:tabs>
          <w:tab w:val="right" w:leader="dot" w:pos="9345"/>
        </w:tabs>
        <w:rPr>
          <w:rFonts w:asciiTheme="minorHAnsi" w:eastAsiaTheme="minorEastAsia" w:hAnsiTheme="minorHAnsi"/>
          <w:noProof/>
          <w:color w:val="auto"/>
          <w:sz w:val="22"/>
          <w:lang w:val="en-GB" w:eastAsia="ko-KR"/>
        </w:rPr>
      </w:pPr>
      <w:r>
        <w:rPr>
          <w:rFonts w:eastAsiaTheme="majorEastAsia" w:cstheme="majorBidi"/>
          <w:b/>
          <w:caps/>
          <w:sz w:val="28"/>
          <w:szCs w:val="36"/>
        </w:rPr>
        <w:fldChar w:fldCharType="begin"/>
      </w:r>
      <w:r>
        <w:rPr>
          <w:rFonts w:eastAsiaTheme="majorEastAsia" w:cstheme="majorBidi"/>
          <w:b/>
          <w:caps/>
          <w:sz w:val="28"/>
          <w:szCs w:val="36"/>
        </w:rPr>
        <w:instrText xml:space="preserve"> TOC \h \z \c "Bảng" </w:instrText>
      </w:r>
      <w:r>
        <w:rPr>
          <w:rFonts w:eastAsiaTheme="majorEastAsia" w:cstheme="majorBidi"/>
          <w:b/>
          <w:caps/>
          <w:sz w:val="28"/>
          <w:szCs w:val="36"/>
        </w:rPr>
        <w:fldChar w:fldCharType="separate"/>
      </w:r>
      <w:hyperlink w:anchor="_Toc217434773" w:history="1">
        <w:r w:rsidRPr="00C06636">
          <w:rPr>
            <w:rStyle w:val="Hyperlink"/>
            <w:noProof/>
          </w:rPr>
          <w:t>Bảng 3.1. Chuỗi giá trị khép kín tại Trung Nguyên</w:t>
        </w:r>
        <w:r>
          <w:rPr>
            <w:noProof/>
            <w:webHidden/>
          </w:rPr>
          <w:tab/>
        </w:r>
        <w:r>
          <w:rPr>
            <w:noProof/>
            <w:webHidden/>
          </w:rPr>
          <w:fldChar w:fldCharType="begin"/>
        </w:r>
        <w:r>
          <w:rPr>
            <w:noProof/>
            <w:webHidden/>
          </w:rPr>
          <w:instrText xml:space="preserve"> PAGEREF _Toc217434773 \h </w:instrText>
        </w:r>
        <w:r>
          <w:rPr>
            <w:noProof/>
            <w:webHidden/>
          </w:rPr>
        </w:r>
        <w:r>
          <w:rPr>
            <w:noProof/>
            <w:webHidden/>
          </w:rPr>
          <w:fldChar w:fldCharType="separate"/>
        </w:r>
        <w:r>
          <w:rPr>
            <w:noProof/>
            <w:webHidden/>
          </w:rPr>
          <w:t>11</w:t>
        </w:r>
        <w:r>
          <w:rPr>
            <w:noProof/>
            <w:webHidden/>
          </w:rPr>
          <w:fldChar w:fldCharType="end"/>
        </w:r>
      </w:hyperlink>
    </w:p>
    <w:p w14:paraId="57C581AA" w14:textId="2ED4D13F" w:rsidR="002860DA" w:rsidRDefault="002860DA">
      <w:pPr>
        <w:pStyle w:val="TableofFigures"/>
        <w:tabs>
          <w:tab w:val="right" w:leader="dot" w:pos="9345"/>
        </w:tabs>
        <w:rPr>
          <w:rFonts w:asciiTheme="minorHAnsi" w:eastAsiaTheme="minorEastAsia" w:hAnsiTheme="minorHAnsi"/>
          <w:noProof/>
          <w:color w:val="auto"/>
          <w:sz w:val="22"/>
          <w:lang w:val="en-GB" w:eastAsia="ko-KR"/>
        </w:rPr>
      </w:pPr>
      <w:hyperlink w:anchor="_Toc217434774" w:history="1">
        <w:r w:rsidRPr="00C06636">
          <w:rPr>
            <w:rStyle w:val="Hyperlink"/>
            <w:noProof/>
          </w:rPr>
          <w:t xml:space="preserve">Bảng 3.2. Phân loại </w:t>
        </w:r>
        <w:r w:rsidRPr="00C06636">
          <w:rPr>
            <w:rStyle w:val="Hyperlink"/>
            <w:noProof/>
            <w:lang w:val="vi-VN"/>
          </w:rPr>
          <w:t>q</w:t>
        </w:r>
        <w:r w:rsidRPr="00C06636">
          <w:rPr>
            <w:rStyle w:val="Hyperlink"/>
            <w:noProof/>
          </w:rPr>
          <w:t xml:space="preserve">uy trình </w:t>
        </w:r>
        <w:r w:rsidRPr="00C06636">
          <w:rPr>
            <w:rStyle w:val="Hyperlink"/>
            <w:noProof/>
            <w:lang w:val="vi-VN"/>
          </w:rPr>
          <w:t>n</w:t>
        </w:r>
        <w:r w:rsidRPr="00C06636">
          <w:rPr>
            <w:rStyle w:val="Hyperlink"/>
            <w:noProof/>
          </w:rPr>
          <w:t xml:space="preserve">ghiệp vụ theo </w:t>
        </w:r>
        <w:r w:rsidRPr="00C06636">
          <w:rPr>
            <w:rStyle w:val="Hyperlink"/>
            <w:noProof/>
            <w:lang w:val="vi-VN"/>
          </w:rPr>
          <w:t>c</w:t>
        </w:r>
        <w:r w:rsidRPr="00C06636">
          <w:rPr>
            <w:rStyle w:val="Hyperlink"/>
            <w:noProof/>
          </w:rPr>
          <w:t xml:space="preserve">huỗi </w:t>
        </w:r>
        <w:r w:rsidRPr="00C06636">
          <w:rPr>
            <w:rStyle w:val="Hyperlink"/>
            <w:noProof/>
            <w:lang w:val="vi-VN"/>
          </w:rPr>
          <w:t>g</w:t>
        </w:r>
        <w:r w:rsidRPr="00C06636">
          <w:rPr>
            <w:rStyle w:val="Hyperlink"/>
            <w:noProof/>
          </w:rPr>
          <w:t>iá trị Trung Nguyên Legend</w:t>
        </w:r>
        <w:r>
          <w:rPr>
            <w:noProof/>
            <w:webHidden/>
          </w:rPr>
          <w:tab/>
        </w:r>
        <w:r>
          <w:rPr>
            <w:noProof/>
            <w:webHidden/>
          </w:rPr>
          <w:fldChar w:fldCharType="begin"/>
        </w:r>
        <w:r>
          <w:rPr>
            <w:noProof/>
            <w:webHidden/>
          </w:rPr>
          <w:instrText xml:space="preserve"> PAGEREF _Toc217434774 \h </w:instrText>
        </w:r>
        <w:r>
          <w:rPr>
            <w:noProof/>
            <w:webHidden/>
          </w:rPr>
        </w:r>
        <w:r>
          <w:rPr>
            <w:noProof/>
            <w:webHidden/>
          </w:rPr>
          <w:fldChar w:fldCharType="separate"/>
        </w:r>
        <w:r>
          <w:rPr>
            <w:noProof/>
            <w:webHidden/>
          </w:rPr>
          <w:t>12</w:t>
        </w:r>
        <w:r>
          <w:rPr>
            <w:noProof/>
            <w:webHidden/>
          </w:rPr>
          <w:fldChar w:fldCharType="end"/>
        </w:r>
      </w:hyperlink>
    </w:p>
    <w:p w14:paraId="4F0C474D" w14:textId="29AAA6CD" w:rsidR="002860DA" w:rsidRDefault="002860DA">
      <w:pPr>
        <w:pStyle w:val="TableofFigures"/>
        <w:tabs>
          <w:tab w:val="right" w:leader="dot" w:pos="9345"/>
        </w:tabs>
        <w:rPr>
          <w:rFonts w:asciiTheme="minorHAnsi" w:eastAsiaTheme="minorEastAsia" w:hAnsiTheme="minorHAnsi"/>
          <w:noProof/>
          <w:color w:val="auto"/>
          <w:sz w:val="22"/>
          <w:lang w:val="en-GB" w:eastAsia="ko-KR"/>
        </w:rPr>
      </w:pPr>
      <w:hyperlink w:anchor="_Toc217434775" w:history="1">
        <w:r w:rsidRPr="00C06636">
          <w:rPr>
            <w:rStyle w:val="Hyperlink"/>
            <w:noProof/>
          </w:rPr>
          <w:t>Bảng 3.3.</w:t>
        </w:r>
        <w:r w:rsidRPr="00C06636">
          <w:rPr>
            <w:rStyle w:val="Hyperlink"/>
            <w:noProof/>
            <w:lang w:val="vi-VN"/>
          </w:rPr>
          <w:t xml:space="preserve"> Các quy trình nghiệp vụ quản lý </w:t>
        </w:r>
        <w:r w:rsidRPr="00C06636">
          <w:rPr>
            <w:rStyle w:val="Hyperlink"/>
            <w:noProof/>
          </w:rPr>
          <w:t>(Managenment Processes)</w:t>
        </w:r>
        <w:r>
          <w:rPr>
            <w:noProof/>
            <w:webHidden/>
          </w:rPr>
          <w:tab/>
        </w:r>
        <w:r>
          <w:rPr>
            <w:noProof/>
            <w:webHidden/>
          </w:rPr>
          <w:fldChar w:fldCharType="begin"/>
        </w:r>
        <w:r>
          <w:rPr>
            <w:noProof/>
            <w:webHidden/>
          </w:rPr>
          <w:instrText xml:space="preserve"> PAGEREF _Toc217434775 \h </w:instrText>
        </w:r>
        <w:r>
          <w:rPr>
            <w:noProof/>
            <w:webHidden/>
          </w:rPr>
        </w:r>
        <w:r>
          <w:rPr>
            <w:noProof/>
            <w:webHidden/>
          </w:rPr>
          <w:fldChar w:fldCharType="separate"/>
        </w:r>
        <w:r>
          <w:rPr>
            <w:noProof/>
            <w:webHidden/>
          </w:rPr>
          <w:t>1</w:t>
        </w:r>
        <w:r>
          <w:rPr>
            <w:noProof/>
            <w:webHidden/>
          </w:rPr>
          <w:fldChar w:fldCharType="end"/>
        </w:r>
      </w:hyperlink>
    </w:p>
    <w:p w14:paraId="569C0162" w14:textId="79A80E2E" w:rsidR="002860DA" w:rsidRDefault="002860DA" w:rsidP="002860DA">
      <w:pPr>
        <w:pStyle w:val="TableofFigures"/>
        <w:tabs>
          <w:tab w:val="right" w:leader="dot" w:pos="9345"/>
        </w:tabs>
        <w:rPr>
          <w:noProof/>
        </w:rPr>
      </w:pPr>
      <w:hyperlink w:anchor="_Toc217434776" w:history="1">
        <w:r w:rsidRPr="00C06636">
          <w:rPr>
            <w:rStyle w:val="Hyperlink"/>
            <w:noProof/>
          </w:rPr>
          <w:t xml:space="preserve">Bảng 3.4. </w:t>
        </w:r>
        <w:r w:rsidRPr="00C06636">
          <w:rPr>
            <w:rStyle w:val="Hyperlink"/>
            <w:noProof/>
            <w:lang w:val="vi-VN"/>
          </w:rPr>
          <w:t xml:space="preserve">Các quy trình nghiệp vụ hỗ trợ </w:t>
        </w:r>
        <w:r w:rsidRPr="00C06636">
          <w:rPr>
            <w:rStyle w:val="Hyperlink"/>
            <w:noProof/>
          </w:rPr>
          <w:t>(Support Processess)</w:t>
        </w:r>
        <w:r>
          <w:rPr>
            <w:noProof/>
            <w:webHidden/>
          </w:rPr>
          <w:tab/>
        </w:r>
        <w:r>
          <w:rPr>
            <w:noProof/>
            <w:webHidden/>
          </w:rPr>
          <w:fldChar w:fldCharType="begin"/>
        </w:r>
        <w:r>
          <w:rPr>
            <w:noProof/>
            <w:webHidden/>
          </w:rPr>
          <w:instrText xml:space="preserve"> PAGEREF _Toc217434776 \h </w:instrText>
        </w:r>
        <w:r>
          <w:rPr>
            <w:noProof/>
            <w:webHidden/>
          </w:rPr>
        </w:r>
        <w:r>
          <w:rPr>
            <w:noProof/>
            <w:webHidden/>
          </w:rPr>
          <w:fldChar w:fldCharType="separate"/>
        </w:r>
        <w:r>
          <w:rPr>
            <w:noProof/>
            <w:webHidden/>
          </w:rPr>
          <w:t>2</w:t>
        </w:r>
        <w:r>
          <w:rPr>
            <w:noProof/>
            <w:webHidden/>
          </w:rPr>
          <w:fldChar w:fldCharType="end"/>
        </w:r>
      </w:hyperlink>
      <w:r>
        <w:rPr>
          <w:rFonts w:eastAsiaTheme="majorEastAsia" w:cstheme="majorBidi"/>
          <w:b/>
          <w:caps/>
          <w:sz w:val="28"/>
          <w:szCs w:val="36"/>
        </w:rPr>
        <w:fldChar w:fldCharType="end"/>
      </w:r>
      <w:r>
        <w:rPr>
          <w:rFonts w:eastAsiaTheme="majorEastAsia" w:cstheme="majorBidi"/>
          <w:b/>
          <w:caps/>
          <w:sz w:val="28"/>
          <w:szCs w:val="36"/>
        </w:rPr>
        <w:fldChar w:fldCharType="begin"/>
      </w:r>
      <w:r>
        <w:rPr>
          <w:rFonts w:eastAsiaTheme="majorEastAsia" w:cstheme="majorBidi"/>
          <w:b/>
          <w:caps/>
          <w:sz w:val="28"/>
          <w:szCs w:val="36"/>
        </w:rPr>
        <w:instrText xml:space="preserve"> TOC \h \z \c "Ảnh" </w:instrText>
      </w:r>
      <w:r>
        <w:rPr>
          <w:rFonts w:eastAsiaTheme="majorEastAsia" w:cstheme="majorBidi"/>
          <w:b/>
          <w:caps/>
          <w:sz w:val="28"/>
          <w:szCs w:val="36"/>
        </w:rPr>
        <w:fldChar w:fldCharType="separate"/>
      </w:r>
    </w:p>
    <w:p w14:paraId="39EDF79A" w14:textId="12055E24" w:rsidR="002860DA" w:rsidRDefault="002860DA">
      <w:pPr>
        <w:pStyle w:val="TableofFigures"/>
        <w:tabs>
          <w:tab w:val="right" w:leader="dot" w:pos="9345"/>
        </w:tabs>
        <w:rPr>
          <w:rFonts w:asciiTheme="minorHAnsi" w:eastAsiaTheme="minorEastAsia" w:hAnsiTheme="minorHAnsi"/>
          <w:noProof/>
          <w:color w:val="auto"/>
          <w:sz w:val="22"/>
          <w:lang w:val="en-GB" w:eastAsia="ko-KR"/>
        </w:rPr>
      </w:pPr>
      <w:hyperlink r:id="rId12" w:anchor="_Toc217434777" w:history="1">
        <w:r w:rsidRPr="00D27AF0">
          <w:rPr>
            <w:rStyle w:val="Hyperlink"/>
            <w:noProof/>
          </w:rPr>
          <w:t>Ảnh 3.1. Sản xuất và Chế biến cà phê Link</w:t>
        </w:r>
        <w:r>
          <w:rPr>
            <w:noProof/>
            <w:webHidden/>
          </w:rPr>
          <w:tab/>
        </w:r>
        <w:r>
          <w:rPr>
            <w:noProof/>
            <w:webHidden/>
          </w:rPr>
          <w:fldChar w:fldCharType="begin"/>
        </w:r>
        <w:r>
          <w:rPr>
            <w:noProof/>
            <w:webHidden/>
          </w:rPr>
          <w:instrText xml:space="preserve"> PAGEREF _Toc217434777 \h </w:instrText>
        </w:r>
        <w:r>
          <w:rPr>
            <w:noProof/>
            <w:webHidden/>
          </w:rPr>
        </w:r>
        <w:r>
          <w:rPr>
            <w:noProof/>
            <w:webHidden/>
          </w:rPr>
          <w:fldChar w:fldCharType="separate"/>
        </w:r>
        <w:r>
          <w:rPr>
            <w:noProof/>
            <w:webHidden/>
          </w:rPr>
          <w:t>20</w:t>
        </w:r>
        <w:r>
          <w:rPr>
            <w:noProof/>
            <w:webHidden/>
          </w:rPr>
          <w:fldChar w:fldCharType="end"/>
        </w:r>
      </w:hyperlink>
    </w:p>
    <w:p w14:paraId="7940911B" w14:textId="3BFD3184" w:rsidR="002860DA" w:rsidRDefault="002860DA">
      <w:pPr>
        <w:pStyle w:val="TableofFigures"/>
        <w:tabs>
          <w:tab w:val="right" w:leader="dot" w:pos="9345"/>
        </w:tabs>
        <w:rPr>
          <w:rFonts w:asciiTheme="minorHAnsi" w:eastAsiaTheme="minorEastAsia" w:hAnsiTheme="minorHAnsi"/>
          <w:noProof/>
          <w:color w:val="auto"/>
          <w:sz w:val="22"/>
          <w:lang w:val="en-GB" w:eastAsia="ko-KR"/>
        </w:rPr>
      </w:pPr>
      <w:hyperlink r:id="rId13" w:anchor="_Toc217434778" w:history="1">
        <w:r w:rsidRPr="00D27AF0">
          <w:rPr>
            <w:rStyle w:val="Hyperlink"/>
            <w:noProof/>
          </w:rPr>
          <w:t>Ảnh 3.2. Chuỗi Cửa hàng – Dịch vụ khách hàng</w:t>
        </w:r>
        <w:r>
          <w:rPr>
            <w:noProof/>
            <w:webHidden/>
          </w:rPr>
          <w:tab/>
        </w:r>
        <w:r>
          <w:rPr>
            <w:noProof/>
            <w:webHidden/>
          </w:rPr>
          <w:fldChar w:fldCharType="begin"/>
        </w:r>
        <w:r>
          <w:rPr>
            <w:noProof/>
            <w:webHidden/>
          </w:rPr>
          <w:instrText xml:space="preserve"> PAGEREF _Toc217434778 \h </w:instrText>
        </w:r>
        <w:r>
          <w:rPr>
            <w:noProof/>
            <w:webHidden/>
          </w:rPr>
        </w:r>
        <w:r>
          <w:rPr>
            <w:noProof/>
            <w:webHidden/>
          </w:rPr>
          <w:fldChar w:fldCharType="separate"/>
        </w:r>
        <w:r>
          <w:rPr>
            <w:noProof/>
            <w:webHidden/>
          </w:rPr>
          <w:t>27</w:t>
        </w:r>
        <w:r>
          <w:rPr>
            <w:noProof/>
            <w:webHidden/>
          </w:rPr>
          <w:fldChar w:fldCharType="end"/>
        </w:r>
      </w:hyperlink>
    </w:p>
    <w:p w14:paraId="3D0BA18F" w14:textId="4E5AB8AA" w:rsidR="002860DA" w:rsidRDefault="002860DA">
      <w:pPr>
        <w:pStyle w:val="TableofFigures"/>
        <w:tabs>
          <w:tab w:val="right" w:leader="dot" w:pos="9345"/>
        </w:tabs>
        <w:rPr>
          <w:rFonts w:asciiTheme="minorHAnsi" w:eastAsiaTheme="minorEastAsia" w:hAnsiTheme="minorHAnsi"/>
          <w:noProof/>
          <w:color w:val="auto"/>
          <w:sz w:val="22"/>
          <w:lang w:val="en-GB" w:eastAsia="ko-KR"/>
        </w:rPr>
      </w:pPr>
      <w:hyperlink w:anchor="_Toc217434779" w:history="1">
        <w:r w:rsidRPr="00D27AF0">
          <w:rPr>
            <w:rStyle w:val="Hyperlink"/>
            <w:noProof/>
          </w:rPr>
          <w:t>Ảnh 3.3. Hệ sinh thái Tri thức – Văn hóa – Lối sống</w:t>
        </w:r>
        <w:r>
          <w:rPr>
            <w:noProof/>
            <w:webHidden/>
          </w:rPr>
          <w:tab/>
        </w:r>
        <w:r>
          <w:rPr>
            <w:noProof/>
            <w:webHidden/>
          </w:rPr>
          <w:fldChar w:fldCharType="begin"/>
        </w:r>
        <w:r>
          <w:rPr>
            <w:noProof/>
            <w:webHidden/>
          </w:rPr>
          <w:instrText xml:space="preserve"> PAGEREF _Toc217434779 \h </w:instrText>
        </w:r>
        <w:r>
          <w:rPr>
            <w:noProof/>
            <w:webHidden/>
          </w:rPr>
        </w:r>
        <w:r>
          <w:rPr>
            <w:noProof/>
            <w:webHidden/>
          </w:rPr>
          <w:fldChar w:fldCharType="separate"/>
        </w:r>
        <w:r>
          <w:rPr>
            <w:noProof/>
            <w:webHidden/>
          </w:rPr>
          <w:t>32</w:t>
        </w:r>
        <w:r>
          <w:rPr>
            <w:noProof/>
            <w:webHidden/>
          </w:rPr>
          <w:fldChar w:fldCharType="end"/>
        </w:r>
      </w:hyperlink>
    </w:p>
    <w:p w14:paraId="0241C265" w14:textId="70BE1521" w:rsidR="002860DA" w:rsidRDefault="002860DA">
      <w:pPr>
        <w:pStyle w:val="TableofFigures"/>
        <w:tabs>
          <w:tab w:val="right" w:leader="dot" w:pos="9345"/>
        </w:tabs>
        <w:rPr>
          <w:rFonts w:asciiTheme="minorHAnsi" w:eastAsiaTheme="minorEastAsia" w:hAnsiTheme="minorHAnsi"/>
          <w:noProof/>
          <w:color w:val="auto"/>
          <w:sz w:val="22"/>
          <w:lang w:val="en-GB" w:eastAsia="ko-KR"/>
        </w:rPr>
      </w:pPr>
      <w:hyperlink r:id="rId14" w:anchor="_Toc217434780" w:history="1">
        <w:r w:rsidRPr="00D27AF0">
          <w:rPr>
            <w:rStyle w:val="Hyperlink"/>
            <w:noProof/>
          </w:rPr>
          <w:t>Ảnh 3.4. Xuất khẩu &amp; Thương mại quốc tế</w:t>
        </w:r>
        <w:r>
          <w:rPr>
            <w:noProof/>
            <w:webHidden/>
          </w:rPr>
          <w:tab/>
        </w:r>
        <w:r>
          <w:rPr>
            <w:noProof/>
            <w:webHidden/>
          </w:rPr>
          <w:fldChar w:fldCharType="begin"/>
        </w:r>
        <w:r>
          <w:rPr>
            <w:noProof/>
            <w:webHidden/>
          </w:rPr>
          <w:instrText xml:space="preserve"> PAGEREF _Toc217434780 \h </w:instrText>
        </w:r>
        <w:r>
          <w:rPr>
            <w:noProof/>
            <w:webHidden/>
          </w:rPr>
        </w:r>
        <w:r>
          <w:rPr>
            <w:noProof/>
            <w:webHidden/>
          </w:rPr>
          <w:fldChar w:fldCharType="separate"/>
        </w:r>
        <w:r>
          <w:rPr>
            <w:noProof/>
            <w:webHidden/>
          </w:rPr>
          <w:t>37</w:t>
        </w:r>
        <w:r>
          <w:rPr>
            <w:noProof/>
            <w:webHidden/>
          </w:rPr>
          <w:fldChar w:fldCharType="end"/>
        </w:r>
      </w:hyperlink>
    </w:p>
    <w:p w14:paraId="2FCB4F32" w14:textId="76330984" w:rsidR="002860DA" w:rsidRDefault="002860DA">
      <w:pPr>
        <w:pStyle w:val="TableofFigures"/>
        <w:tabs>
          <w:tab w:val="right" w:leader="dot" w:pos="9345"/>
        </w:tabs>
        <w:rPr>
          <w:rFonts w:asciiTheme="minorHAnsi" w:eastAsiaTheme="minorEastAsia" w:hAnsiTheme="minorHAnsi"/>
          <w:noProof/>
          <w:color w:val="auto"/>
          <w:sz w:val="22"/>
          <w:lang w:val="en-GB" w:eastAsia="ko-KR"/>
        </w:rPr>
      </w:pPr>
      <w:hyperlink r:id="rId15" w:anchor="_Toc217434781" w:history="1">
        <w:r w:rsidRPr="00D27AF0">
          <w:rPr>
            <w:rStyle w:val="Hyperlink"/>
            <w:noProof/>
          </w:rPr>
          <w:t>Ảnh 3.5. Bất động sản – Du lịch</w:t>
        </w:r>
        <w:r>
          <w:rPr>
            <w:noProof/>
            <w:webHidden/>
          </w:rPr>
          <w:tab/>
        </w:r>
        <w:r>
          <w:rPr>
            <w:noProof/>
            <w:webHidden/>
          </w:rPr>
          <w:fldChar w:fldCharType="begin"/>
        </w:r>
        <w:r>
          <w:rPr>
            <w:noProof/>
            <w:webHidden/>
          </w:rPr>
          <w:instrText xml:space="preserve"> PAGEREF _Toc217434781 \h </w:instrText>
        </w:r>
        <w:r>
          <w:rPr>
            <w:noProof/>
            <w:webHidden/>
          </w:rPr>
        </w:r>
        <w:r>
          <w:rPr>
            <w:noProof/>
            <w:webHidden/>
          </w:rPr>
          <w:fldChar w:fldCharType="separate"/>
        </w:r>
        <w:r>
          <w:rPr>
            <w:noProof/>
            <w:webHidden/>
          </w:rPr>
          <w:t>41</w:t>
        </w:r>
        <w:r>
          <w:rPr>
            <w:noProof/>
            <w:webHidden/>
          </w:rPr>
          <w:fldChar w:fldCharType="end"/>
        </w:r>
      </w:hyperlink>
    </w:p>
    <w:p w14:paraId="2C3B3937" w14:textId="54AEF28E" w:rsidR="002860DA" w:rsidRDefault="002860DA" w:rsidP="002860DA">
      <w:pPr>
        <w:spacing w:before="0" w:after="160" w:line="259" w:lineRule="auto"/>
        <w:jc w:val="center"/>
        <w:rPr>
          <w:rFonts w:eastAsiaTheme="majorEastAsia" w:cstheme="majorBidi"/>
          <w:b/>
          <w:caps/>
          <w:sz w:val="28"/>
          <w:szCs w:val="36"/>
        </w:rPr>
      </w:pPr>
      <w:r>
        <w:rPr>
          <w:rFonts w:eastAsiaTheme="majorEastAsia" w:cstheme="majorBidi"/>
          <w:b/>
          <w:caps/>
          <w:sz w:val="28"/>
          <w:szCs w:val="36"/>
        </w:rPr>
        <w:fldChar w:fldCharType="end"/>
      </w:r>
      <w:r>
        <w:rPr>
          <w:rFonts w:eastAsiaTheme="majorEastAsia" w:cstheme="majorBidi"/>
          <w:b/>
          <w:caps/>
          <w:sz w:val="28"/>
          <w:szCs w:val="36"/>
        </w:rPr>
        <w:t xml:space="preserve"> </w:t>
      </w:r>
    </w:p>
    <w:p w14:paraId="770EAEB2" w14:textId="77777777" w:rsidR="002860DA" w:rsidRPr="00A07379" w:rsidRDefault="002860DA" w:rsidP="002860DA">
      <w:pPr>
        <w:tabs>
          <w:tab w:val="left" w:pos="1004"/>
        </w:tabs>
        <w:spacing w:before="0" w:after="360" w:line="259" w:lineRule="auto"/>
        <w:rPr>
          <w:noProof/>
        </w:rPr>
      </w:pPr>
      <w:r w:rsidRPr="00A05939">
        <w:rPr>
          <w:rFonts w:eastAsiaTheme="majorEastAsia" w:cstheme="majorBidi"/>
          <w:b/>
          <w:caps/>
          <w:sz w:val="28"/>
          <w:szCs w:val="36"/>
        </w:rPr>
        <w:t xml:space="preserve"> </w:t>
      </w:r>
    </w:p>
    <w:p w14:paraId="0950D9F4" w14:textId="77777777" w:rsidR="002860DA" w:rsidRDefault="002860DA" w:rsidP="002860DA">
      <w:pPr>
        <w:spacing w:before="0" w:after="160" w:line="259" w:lineRule="auto"/>
        <w:jc w:val="left"/>
        <w:rPr>
          <w:rFonts w:eastAsiaTheme="majorEastAsia" w:cstheme="majorBidi"/>
          <w:b/>
          <w:caps/>
          <w:sz w:val="28"/>
          <w:szCs w:val="36"/>
        </w:rPr>
      </w:pPr>
      <w:r>
        <w:rPr>
          <w:rFonts w:eastAsiaTheme="majorEastAsia" w:cstheme="majorBidi"/>
          <w:b/>
          <w:caps/>
          <w:sz w:val="28"/>
          <w:szCs w:val="36"/>
        </w:rPr>
        <w:br w:type="page"/>
      </w:r>
    </w:p>
    <w:p w14:paraId="7DC61FB5" w14:textId="77777777" w:rsidR="002860DA" w:rsidRDefault="002860DA" w:rsidP="003E7152">
      <w:pPr>
        <w:pStyle w:val="Heading1"/>
        <w:numPr>
          <w:ilvl w:val="0"/>
          <w:numId w:val="7"/>
        </w:numPr>
        <w:ind w:left="1710" w:hanging="1710"/>
        <w:jc w:val="left"/>
        <w:sectPr w:rsidR="002860DA" w:rsidSect="002860DA">
          <w:pgSz w:w="11907" w:h="16840" w:code="9"/>
          <w:pgMar w:top="1134" w:right="851" w:bottom="1134" w:left="1701" w:header="567" w:footer="567" w:gutter="0"/>
          <w:cols w:space="708"/>
          <w:docGrid w:linePitch="360"/>
        </w:sectPr>
      </w:pPr>
    </w:p>
    <w:p w14:paraId="34BB5A31" w14:textId="77777777" w:rsidR="002860DA" w:rsidRPr="00C112EE" w:rsidRDefault="002860DA" w:rsidP="003E7152">
      <w:pPr>
        <w:pStyle w:val="Heading1"/>
        <w:numPr>
          <w:ilvl w:val="0"/>
          <w:numId w:val="7"/>
        </w:numPr>
        <w:ind w:left="1710" w:hanging="1710"/>
        <w:jc w:val="left"/>
      </w:pPr>
      <w:bookmarkStart w:id="0" w:name="_Toc217429361"/>
      <w:bookmarkStart w:id="1" w:name="_Toc217433663"/>
      <w:bookmarkStart w:id="2" w:name="_Toc217433873"/>
      <w:bookmarkStart w:id="3" w:name="_Toc217435355"/>
      <w:r w:rsidRPr="00C112EE">
        <w:lastRenderedPageBreak/>
        <w:t>GIỚI THIỆU CHUNG VỀ ĐỀ TÀI</w:t>
      </w:r>
      <w:bookmarkEnd w:id="0"/>
      <w:bookmarkEnd w:id="1"/>
      <w:bookmarkEnd w:id="2"/>
      <w:bookmarkEnd w:id="3"/>
      <w:r w:rsidRPr="00C112EE">
        <w:t>  </w:t>
      </w:r>
    </w:p>
    <w:p w14:paraId="127FD1F6" w14:textId="77777777" w:rsidR="002860DA" w:rsidRPr="003734C6" w:rsidRDefault="002860DA" w:rsidP="003E7152">
      <w:pPr>
        <w:pStyle w:val="Heading2"/>
        <w:numPr>
          <w:ilvl w:val="1"/>
          <w:numId w:val="7"/>
        </w:numPr>
        <w:ind w:left="567" w:hanging="567"/>
        <w:jc w:val="left"/>
      </w:pPr>
      <w:bookmarkStart w:id="4" w:name="_Toc217429362"/>
      <w:bookmarkStart w:id="5" w:name="_Toc217433664"/>
      <w:bookmarkStart w:id="6" w:name="_Toc217433874"/>
      <w:bookmarkStart w:id="7" w:name="_Toc217435356"/>
      <w:r w:rsidRPr="003734C6">
        <w:t>Giới thiệu tổng quan về Trung Nguyên Legend</w:t>
      </w:r>
      <w:bookmarkEnd w:id="4"/>
      <w:bookmarkEnd w:id="5"/>
      <w:bookmarkEnd w:id="6"/>
      <w:bookmarkEnd w:id="7"/>
      <w:r w:rsidRPr="003734C6">
        <w:t> </w:t>
      </w:r>
    </w:p>
    <w:p w14:paraId="4CA67AC5" w14:textId="77777777" w:rsidR="002860DA" w:rsidRPr="003734C6" w:rsidRDefault="002860DA" w:rsidP="002860DA">
      <w:pPr>
        <w:pStyle w:val="DoanVB"/>
      </w:pPr>
      <w:r w:rsidRPr="003734C6">
        <w:t xml:space="preserve">Trung Nguyên Legend là một trong những thương hiệu cà phê hàng đầu Việt Nam và khu vực, được biết đến với tên gọi “Tập đoàn Cà phê Năng lượng – Cà phê Tỉnh thức”. Doanh nghiệp này không chỉ sản xuất và phân phối cà phê mà còn phát triển mạnh mô hình </w:t>
      </w:r>
      <w:r w:rsidRPr="001712FF">
        <w:t>chuỗi cửa hàng nhượng quyền trong</w:t>
      </w:r>
      <w:r w:rsidRPr="003734C6">
        <w:t xml:space="preserve"> nước và quốc tế. </w:t>
      </w:r>
    </w:p>
    <w:p w14:paraId="29C0BE72" w14:textId="77777777" w:rsidR="002860DA" w:rsidRPr="003734C6" w:rsidRDefault="002860DA" w:rsidP="002860DA">
      <w:pPr>
        <w:pStyle w:val="StyleTr0"/>
        <w:ind w:left="855" w:hanging="285"/>
      </w:pPr>
      <w:r w:rsidRPr="003734C6">
        <w:rPr>
          <w:b/>
          <w:bCs/>
        </w:rPr>
        <w:t>Tên doanh nghiệp:  </w:t>
      </w:r>
      <w:r w:rsidRPr="003734C6">
        <w:t xml:space="preserve"> Tập đoàn Trung Nguyên Legend </w:t>
      </w:r>
    </w:p>
    <w:p w14:paraId="6256DDF3" w14:textId="77777777" w:rsidR="002860DA" w:rsidRPr="00C51C25" w:rsidRDefault="002860DA" w:rsidP="002860DA">
      <w:pPr>
        <w:pStyle w:val="StyleTr0"/>
        <w:ind w:left="855" w:hanging="285"/>
        <w:rPr>
          <w:b/>
          <w:bCs/>
        </w:rPr>
      </w:pPr>
      <w:r w:rsidRPr="00C51C25">
        <w:rPr>
          <w:b/>
          <w:bCs/>
        </w:rPr>
        <w:t>Lĩnh vực hoạt động: </w:t>
      </w:r>
    </w:p>
    <w:p w14:paraId="398D9882" w14:textId="77777777" w:rsidR="002860DA" w:rsidRPr="003734C6" w:rsidRDefault="002860DA" w:rsidP="003E7152">
      <w:pPr>
        <w:pStyle w:val="StyleCng"/>
        <w:numPr>
          <w:ilvl w:val="0"/>
          <w:numId w:val="8"/>
        </w:numPr>
        <w:tabs>
          <w:tab w:val="clear" w:pos="4112"/>
          <w:tab w:val="num" w:pos="1134"/>
        </w:tabs>
        <w:ind w:left="1134"/>
      </w:pPr>
      <w:r w:rsidRPr="003734C6">
        <w:t>Sản xuất, chế biến và phân phối cà phê; </w:t>
      </w:r>
    </w:p>
    <w:p w14:paraId="082075EB" w14:textId="77777777" w:rsidR="002860DA" w:rsidRPr="003734C6" w:rsidRDefault="002860DA" w:rsidP="003E7152">
      <w:pPr>
        <w:pStyle w:val="StyleCng"/>
        <w:numPr>
          <w:ilvl w:val="0"/>
          <w:numId w:val="8"/>
        </w:numPr>
        <w:tabs>
          <w:tab w:val="clear" w:pos="4112"/>
          <w:tab w:val="num" w:pos="1134"/>
        </w:tabs>
        <w:ind w:left="1134"/>
      </w:pPr>
      <w:r w:rsidRPr="003734C6">
        <w:t>Kinh doanh chuỗi quán cà phê</w:t>
      </w:r>
      <w:r>
        <w:t xml:space="preserve"> &amp; </w:t>
      </w:r>
      <w:r w:rsidRPr="003734C6">
        <w:t>Nhượng quyền thương hiệu (franchise); </w:t>
      </w:r>
    </w:p>
    <w:p w14:paraId="60585ECF" w14:textId="77777777" w:rsidR="002860DA" w:rsidRPr="003734C6" w:rsidRDefault="002860DA" w:rsidP="003E7152">
      <w:pPr>
        <w:pStyle w:val="StyleCng"/>
        <w:numPr>
          <w:ilvl w:val="0"/>
          <w:numId w:val="8"/>
        </w:numPr>
        <w:tabs>
          <w:tab w:val="clear" w:pos="4112"/>
          <w:tab w:val="num" w:pos="1134"/>
        </w:tabs>
        <w:ind w:left="1134"/>
      </w:pPr>
      <w:r w:rsidRPr="003734C6">
        <w:t>Phát triển du lịch – bất động sản liên quan đến văn hóa cà phê. </w:t>
      </w:r>
    </w:p>
    <w:p w14:paraId="393A0C02" w14:textId="77777777" w:rsidR="002860DA" w:rsidRPr="003734C6" w:rsidRDefault="002860DA" w:rsidP="002860DA">
      <w:pPr>
        <w:pStyle w:val="StyleTr0"/>
        <w:ind w:left="855" w:hanging="285"/>
      </w:pPr>
      <w:r w:rsidRPr="003734C6">
        <w:rPr>
          <w:b/>
          <w:bCs/>
        </w:rPr>
        <w:t>Mô hình kinh doanh:</w:t>
      </w:r>
      <w:r w:rsidRPr="003734C6">
        <w:t xml:space="preserve"> kết hợp sản xuất – phân phối – bán lẻ – trải nghiệm thương hiệu qua hệ thống cửa hàng và E-Commerce. </w:t>
      </w:r>
    </w:p>
    <w:p w14:paraId="02EB7648" w14:textId="77777777" w:rsidR="002860DA" w:rsidRPr="003734C6" w:rsidRDefault="002860DA" w:rsidP="002860DA">
      <w:pPr>
        <w:pStyle w:val="StyleTr0"/>
        <w:ind w:left="855" w:hanging="285"/>
      </w:pPr>
      <w:r w:rsidRPr="003734C6">
        <w:rPr>
          <w:b/>
          <w:bCs/>
        </w:rPr>
        <w:t>Trụ sở chính:</w:t>
      </w:r>
      <w:r w:rsidRPr="003734C6">
        <w:t xml:space="preserve"> TP. Hồ Chí Minh, Việt Nam. </w:t>
      </w:r>
    </w:p>
    <w:p w14:paraId="1E255B8F" w14:textId="77777777" w:rsidR="002860DA" w:rsidRPr="003734C6" w:rsidRDefault="002860DA" w:rsidP="002860DA">
      <w:pPr>
        <w:pStyle w:val="StyleTr0"/>
        <w:ind w:left="855" w:hanging="285"/>
      </w:pPr>
      <w:r w:rsidRPr="003734C6">
        <w:rPr>
          <w:b/>
          <w:bCs/>
        </w:rPr>
        <w:t>Thị trường:</w:t>
      </w:r>
      <w:r w:rsidRPr="003734C6">
        <w:t xml:space="preserve"> Việt Nam (trong nước) và hơn 60 quốc gia trên thế giới (xuất khẩu &amp; nhượng quyền quốc tế). </w:t>
      </w:r>
    </w:p>
    <w:p w14:paraId="1A3647A8" w14:textId="77777777" w:rsidR="002860DA" w:rsidRPr="003734C6" w:rsidRDefault="002860DA" w:rsidP="003E7152">
      <w:pPr>
        <w:pStyle w:val="Heading2"/>
        <w:numPr>
          <w:ilvl w:val="1"/>
          <w:numId w:val="7"/>
        </w:numPr>
        <w:ind w:left="567" w:hanging="567"/>
        <w:jc w:val="left"/>
      </w:pPr>
      <w:bookmarkStart w:id="8" w:name="_Toc217429363"/>
      <w:bookmarkStart w:id="9" w:name="_Toc217433665"/>
      <w:bookmarkStart w:id="10" w:name="_Toc217433875"/>
      <w:bookmarkStart w:id="11" w:name="_Toc217435357"/>
      <w:r w:rsidRPr="003734C6">
        <w:t>Lịch sử hình thành và phát triển của Trung Nguyên Legend</w:t>
      </w:r>
      <w:bookmarkEnd w:id="8"/>
      <w:bookmarkEnd w:id="9"/>
      <w:bookmarkEnd w:id="10"/>
      <w:bookmarkEnd w:id="11"/>
      <w:r w:rsidRPr="003734C6">
        <w:t> </w:t>
      </w:r>
    </w:p>
    <w:p w14:paraId="2F67C62F" w14:textId="77777777" w:rsidR="002860DA" w:rsidRPr="003734C6" w:rsidRDefault="002860DA" w:rsidP="002860DA">
      <w:pPr>
        <w:pStyle w:val="DoanVB"/>
      </w:pPr>
      <w:r w:rsidRPr="003734C6">
        <w:t>Trung Nguyên Legend được thành lập vào năm 1996 tại Buôn Ma Thuột, Đắk Lắk – vùng đất nổi tiếng với cà phê. Ban đầu, doanh nghiệp chỉ là một xưởng rang xay nhỏ nhưng đã nhanh chóng mở rộng quy mô nhờ chất lượng sản phẩm và chiến lược kinh doanh táo bạo. </w:t>
      </w:r>
    </w:p>
    <w:p w14:paraId="3B2ABDDC" w14:textId="77777777" w:rsidR="002860DA" w:rsidRPr="003734C6" w:rsidRDefault="002860DA" w:rsidP="002860DA">
      <w:pPr>
        <w:pStyle w:val="DoanVB"/>
      </w:pPr>
      <w:r w:rsidRPr="003734C6">
        <w:t>Năm 1998, Trung Nguyên mở cửa hàng cà phê đầu tiên tại TP. Hồ Chí Minh. Đây là bước ngoặt quan trọng, giúp thương hiệu tiếp cận trực tiếp với khách hàng thành thị và khẳng định vị thế trên thị trường trong nước. Cũng trong giai đoạn này, Trung Nguyên tiên phong triển khai mô hình nhượng quyền thương hiệu tại Việt Nam, mở đường cho sự phát triển bùng nổ của hệ thống chuỗi cửa hàng cà phê. </w:t>
      </w:r>
    </w:p>
    <w:p w14:paraId="71C27104" w14:textId="77777777" w:rsidR="002860DA" w:rsidRPr="003734C6" w:rsidRDefault="002860DA" w:rsidP="002860DA">
      <w:pPr>
        <w:pStyle w:val="DoanVB"/>
      </w:pPr>
      <w:r w:rsidRPr="003734C6">
        <w:t>Từ đầu những năm 2000, Trung Nguyên bắt đầu mở rộng thị trường ra nước ngoài. Năm 2001, doanh nghiệp chính thức xuất khẩu cà phê sang Nhật Bản, Singapore và Mỹ. Đồng thời, việc ra mắt các sản phẩm cà phê hòa tan đã giúp Trung Nguyên tiếp cận nhiều phân khúc khách hàng hơn. </w:t>
      </w:r>
    </w:p>
    <w:p w14:paraId="4B76AD53" w14:textId="77777777" w:rsidR="002860DA" w:rsidRPr="003734C6" w:rsidRDefault="002860DA" w:rsidP="002860DA">
      <w:pPr>
        <w:pStyle w:val="DoanVB"/>
      </w:pPr>
      <w:r w:rsidRPr="003734C6">
        <w:t xml:space="preserve">Giai đoạn 2010–2015, Trung Nguyên không chỉ tập trung vào kinh doanh mà còn định vị thương hiệu gắn liền với triết lý “Cà phê năng lượng – Cà phê tri thức – Cà phê </w:t>
      </w:r>
      <w:r w:rsidRPr="003734C6">
        <w:lastRenderedPageBreak/>
        <w:t>sáng tạo”. Thương hiệu liên tục tổ chức nhiều chiến dịch quảng bá, xây dựng hình ảnh cà phê như một phần của văn hóa Việt. </w:t>
      </w:r>
    </w:p>
    <w:p w14:paraId="22E42132" w14:textId="77777777" w:rsidR="002860DA" w:rsidRPr="003734C6" w:rsidRDefault="002860DA" w:rsidP="002860DA">
      <w:pPr>
        <w:pStyle w:val="DoanVB"/>
      </w:pPr>
      <w:r w:rsidRPr="003734C6">
        <w:t>Từ năm 2015 đến nay, Trung Nguyên chính thức chuyển đổi mô hình phát triển với định hướng trở thành “tập đoàn cà phê năng lượng số 1 thế giới”. Hãng ra mắt chuỗi không gian Legend Café cao cấp, mang đậm dấu ấn văn hóa và triết lý sống, đồng thời phát triển hệ thống E-Coffee – mô hình nhượng quyền linh hoạt, phù hợp với nhiều đối tượng đầu tư. </w:t>
      </w:r>
    </w:p>
    <w:p w14:paraId="24DA3F0D" w14:textId="77777777" w:rsidR="002860DA" w:rsidRPr="003734C6" w:rsidRDefault="002860DA" w:rsidP="002860DA">
      <w:pPr>
        <w:pStyle w:val="DoanVB"/>
      </w:pPr>
      <w:r w:rsidRPr="003734C6">
        <w:t>Hiện nay, Trung Nguyên đã có hàng nghìn điểm bán và cửa hàng trên khắp Việt Nam cùng sự hiện diện tại hơn 60 quốc gia và vùng lãnh thổ. Thương hiệu không chỉ là biểu tượng của ngành cà phê Việt Nam mà còn là niềm tự hào khi đưa cà phê Việt ra thế giới, đóng góp tích cực vào sự phát triển của ngành F&amp;B trong nước.</w:t>
      </w:r>
      <w:r w:rsidRPr="003734C6">
        <w:tab/>
        <w:t> </w:t>
      </w:r>
    </w:p>
    <w:p w14:paraId="63B19EED" w14:textId="77777777" w:rsidR="002860DA" w:rsidRPr="00C51C25" w:rsidRDefault="002860DA" w:rsidP="003E7152">
      <w:pPr>
        <w:pStyle w:val="Heading3"/>
        <w:numPr>
          <w:ilvl w:val="2"/>
          <w:numId w:val="7"/>
        </w:numPr>
        <w:ind w:left="709" w:hanging="709"/>
      </w:pPr>
      <w:bookmarkStart w:id="12" w:name="_Toc217429364"/>
      <w:bookmarkStart w:id="13" w:name="_Toc217433666"/>
      <w:bookmarkStart w:id="14" w:name="_Toc217433876"/>
      <w:bookmarkStart w:id="15" w:name="_Toc217435358"/>
      <w:r w:rsidRPr="00C51C25">
        <w:t>Tầm nhìn</w:t>
      </w:r>
      <w:bookmarkEnd w:id="12"/>
      <w:bookmarkEnd w:id="13"/>
      <w:bookmarkEnd w:id="14"/>
      <w:bookmarkEnd w:id="15"/>
      <w:r w:rsidRPr="00C51C25">
        <w:t> </w:t>
      </w:r>
    </w:p>
    <w:p w14:paraId="302AD5B2" w14:textId="77777777" w:rsidR="002860DA" w:rsidRPr="003734C6" w:rsidRDefault="002860DA" w:rsidP="002860DA">
      <w:pPr>
        <w:pStyle w:val="DoanVB"/>
      </w:pPr>
      <w:r w:rsidRPr="003734C6">
        <w:t>“Trở thành Tập đoàn thúc đẩy sự trỗi dậy của nền kinh tế tri thức, kiến tạo một lối sống tỉnh thức toàn cầu thông qua Cà phê Năng lượng.” </w:t>
      </w:r>
    </w:p>
    <w:p w14:paraId="7654E135" w14:textId="77777777" w:rsidR="002860DA" w:rsidRPr="003734C6" w:rsidRDefault="002860DA" w:rsidP="002860DA">
      <w:pPr>
        <w:pStyle w:val="DoanVB"/>
      </w:pPr>
      <w:r w:rsidRPr="003734C6">
        <w:t>Trung Nguyên Legend không chỉ muốn bán cà phê mà còn muốn dẫn dắt một lối sống, xây dựng một hệ giá trị mới — nơi cà phê là trung tâm kết nối tri thức, sáng tạo và phát triển con người. </w:t>
      </w:r>
    </w:p>
    <w:p w14:paraId="31509C66" w14:textId="77777777" w:rsidR="002860DA" w:rsidRPr="00C51C25" w:rsidRDefault="002860DA" w:rsidP="003E7152">
      <w:pPr>
        <w:pStyle w:val="Heading3"/>
        <w:numPr>
          <w:ilvl w:val="2"/>
          <w:numId w:val="7"/>
        </w:numPr>
        <w:ind w:left="709" w:hanging="709"/>
      </w:pPr>
      <w:bookmarkStart w:id="16" w:name="_Toc217429365"/>
      <w:bookmarkStart w:id="17" w:name="_Toc217433667"/>
      <w:bookmarkStart w:id="18" w:name="_Toc217433877"/>
      <w:bookmarkStart w:id="19" w:name="_Toc217435359"/>
      <w:r w:rsidRPr="00C51C25">
        <w:t>Sứ mệnh</w:t>
      </w:r>
      <w:bookmarkEnd w:id="16"/>
      <w:bookmarkEnd w:id="17"/>
      <w:bookmarkEnd w:id="18"/>
      <w:bookmarkEnd w:id="19"/>
      <w:r w:rsidRPr="00C51C25">
        <w:t> </w:t>
      </w:r>
    </w:p>
    <w:p w14:paraId="7C8CCF7D" w14:textId="77777777" w:rsidR="002860DA" w:rsidRPr="003734C6" w:rsidRDefault="002860DA" w:rsidP="002860DA">
      <w:pPr>
        <w:pStyle w:val="StyleTr0"/>
        <w:ind w:left="855" w:hanging="285"/>
      </w:pPr>
      <w:r w:rsidRPr="003734C6">
        <w:t>Đưa cà phê Việt Nam chinh phục thế giới, trở thành biểu tượng của một quốc gia sáng tạo, tỉnh thức. </w:t>
      </w:r>
    </w:p>
    <w:p w14:paraId="4100F7D4" w14:textId="77777777" w:rsidR="002860DA" w:rsidRPr="003734C6" w:rsidRDefault="002860DA" w:rsidP="002860DA">
      <w:pPr>
        <w:pStyle w:val="StyleTr0"/>
        <w:ind w:left="855" w:hanging="285"/>
      </w:pPr>
      <w:r w:rsidRPr="003734C6">
        <w:t>Kiến tạo hệ sinh thái cà phê năng lượng: từ sản xuất – phân phối – trải nghiệm – tri thức. </w:t>
      </w:r>
    </w:p>
    <w:p w14:paraId="5D305EF3" w14:textId="77777777" w:rsidR="002860DA" w:rsidRPr="003734C6" w:rsidRDefault="002860DA" w:rsidP="002860DA">
      <w:pPr>
        <w:pStyle w:val="StyleTr0"/>
        <w:ind w:left="855" w:hanging="285"/>
      </w:pPr>
      <w:r w:rsidRPr="003734C6">
        <w:t>Lan tỏa triết lý sống tỉnh thức thông qua chuỗi cửa hàng, sản phẩm và hoạt động cộng đồng. </w:t>
      </w:r>
    </w:p>
    <w:p w14:paraId="23B76F70" w14:textId="77777777" w:rsidR="002860DA" w:rsidRPr="003734C6" w:rsidRDefault="002860DA" w:rsidP="003E7152">
      <w:pPr>
        <w:pStyle w:val="Heading3"/>
        <w:numPr>
          <w:ilvl w:val="2"/>
          <w:numId w:val="7"/>
        </w:numPr>
        <w:ind w:left="709" w:hanging="709"/>
      </w:pPr>
      <w:bookmarkStart w:id="20" w:name="_Toc217429366"/>
      <w:bookmarkStart w:id="21" w:name="_Toc217433668"/>
      <w:bookmarkStart w:id="22" w:name="_Toc217433878"/>
      <w:bookmarkStart w:id="23" w:name="_Toc217435360"/>
      <w:r w:rsidRPr="003734C6">
        <w:t>Giá trị cốt lõi</w:t>
      </w:r>
      <w:bookmarkEnd w:id="20"/>
      <w:bookmarkEnd w:id="21"/>
      <w:bookmarkEnd w:id="22"/>
      <w:bookmarkEnd w:id="23"/>
      <w:r w:rsidRPr="003734C6">
        <w:t> </w:t>
      </w:r>
    </w:p>
    <w:p w14:paraId="4F3AE963" w14:textId="77777777" w:rsidR="002860DA" w:rsidRPr="003734C6" w:rsidRDefault="002860DA" w:rsidP="002860DA">
      <w:pPr>
        <w:pStyle w:val="DoanVB"/>
      </w:pPr>
      <w:r w:rsidRPr="003734C6">
        <w:t xml:space="preserve">Trung Nguyên </w:t>
      </w:r>
      <w:r w:rsidRPr="003224C2">
        <w:t>Legend</w:t>
      </w:r>
      <w:r w:rsidRPr="003734C6">
        <w:t xml:space="preserve"> xây dựng thương hiệu dựa trên 5 giá trị cốt lõi: </w:t>
      </w:r>
    </w:p>
    <w:p w14:paraId="221862AB" w14:textId="77777777" w:rsidR="002860DA" w:rsidRPr="003734C6" w:rsidRDefault="002860DA" w:rsidP="002860DA">
      <w:pPr>
        <w:pStyle w:val="StyleTr0"/>
        <w:ind w:left="855" w:hanging="285"/>
      </w:pPr>
      <w:r w:rsidRPr="746A218C">
        <w:rPr>
          <w:b/>
          <w:bCs/>
        </w:rPr>
        <w:t>Khát vọng dẫn đầu</w:t>
      </w:r>
      <w:r>
        <w:t xml:space="preserve"> – Không chỉ cạnh tranh mà còn định hướng thị trường cà phê Việt Nam và quốc tế. </w:t>
      </w:r>
    </w:p>
    <w:p w14:paraId="1C8DFC96" w14:textId="77777777" w:rsidR="002860DA" w:rsidRPr="003734C6" w:rsidRDefault="002860DA" w:rsidP="002860DA">
      <w:pPr>
        <w:pStyle w:val="StyleTr0"/>
        <w:ind w:left="855" w:hanging="285"/>
      </w:pPr>
      <w:r w:rsidRPr="746A218C">
        <w:rPr>
          <w:b/>
          <w:bCs/>
        </w:rPr>
        <w:t>Tôn vinh văn hóa cà phê Việt</w:t>
      </w:r>
      <w:r>
        <w:t xml:space="preserve"> – Coi cà phê là di sản văn hóa và công cụ truyền cảm hứng. </w:t>
      </w:r>
    </w:p>
    <w:p w14:paraId="0E1FBE64" w14:textId="77777777" w:rsidR="002860DA" w:rsidRPr="003734C6" w:rsidRDefault="002860DA" w:rsidP="002860DA">
      <w:pPr>
        <w:pStyle w:val="StyleTr0"/>
        <w:ind w:left="855" w:hanging="285"/>
      </w:pPr>
      <w:r w:rsidRPr="746A218C">
        <w:rPr>
          <w:b/>
          <w:bCs/>
        </w:rPr>
        <w:t>Sáng tạo &amp; đổi mới</w:t>
      </w:r>
      <w:r>
        <w:t xml:space="preserve"> – Liên tục cải tiến sản phẩm, mô hình kinh doanh và trải nghiệm khách hàng. </w:t>
      </w:r>
    </w:p>
    <w:p w14:paraId="72D7C922" w14:textId="77777777" w:rsidR="002860DA" w:rsidRPr="003734C6" w:rsidRDefault="002860DA" w:rsidP="002860DA">
      <w:pPr>
        <w:pStyle w:val="StyleTr0"/>
        <w:ind w:left="855" w:hanging="285"/>
      </w:pPr>
      <w:r w:rsidRPr="746A218C">
        <w:rPr>
          <w:b/>
          <w:bCs/>
        </w:rPr>
        <w:lastRenderedPageBreak/>
        <w:t>Tỉnh thức – Tri thức – Thành công</w:t>
      </w:r>
      <w:r>
        <w:t xml:space="preserve"> – Xem cà phê như một chất xúc tác cho sự phát triển tri thức và khai mở tiềm năng con người. </w:t>
      </w:r>
    </w:p>
    <w:p w14:paraId="5B4C1024" w14:textId="77777777" w:rsidR="002860DA" w:rsidRPr="003734C6" w:rsidRDefault="002860DA" w:rsidP="002860DA">
      <w:pPr>
        <w:pStyle w:val="StyleTr0"/>
        <w:ind w:left="855" w:hanging="285"/>
      </w:pPr>
      <w:r w:rsidRPr="746A218C">
        <w:rPr>
          <w:b/>
          <w:bCs/>
        </w:rPr>
        <w:t>Phát triển bền vững</w:t>
      </w:r>
      <w:r>
        <w:t xml:space="preserve"> – Kết hợp lợi ích kinh tế với trách nhiệm xã hội, môi trường và cộng đồng. </w:t>
      </w:r>
    </w:p>
    <w:p w14:paraId="10141969" w14:textId="77777777" w:rsidR="002860DA" w:rsidRPr="003734C6" w:rsidRDefault="002860DA" w:rsidP="003E7152">
      <w:pPr>
        <w:pStyle w:val="Heading2"/>
        <w:numPr>
          <w:ilvl w:val="1"/>
          <w:numId w:val="7"/>
        </w:numPr>
        <w:ind w:left="567" w:hanging="567"/>
        <w:jc w:val="left"/>
      </w:pPr>
      <w:bookmarkStart w:id="24" w:name="_Toc217429367"/>
      <w:bookmarkStart w:id="25" w:name="_Toc217433669"/>
      <w:bookmarkStart w:id="26" w:name="_Toc217433879"/>
      <w:bookmarkStart w:id="27" w:name="_Toc217435361"/>
      <w:r w:rsidRPr="003734C6">
        <w:t>Lý do chọn đề tài</w:t>
      </w:r>
      <w:bookmarkEnd w:id="24"/>
      <w:bookmarkEnd w:id="25"/>
      <w:bookmarkEnd w:id="26"/>
      <w:bookmarkEnd w:id="27"/>
      <w:r w:rsidRPr="003734C6">
        <w:t> </w:t>
      </w:r>
    </w:p>
    <w:p w14:paraId="6E1F8CEF" w14:textId="77777777" w:rsidR="002860DA" w:rsidRPr="003734C6" w:rsidRDefault="002860DA" w:rsidP="002860DA">
      <w:pPr>
        <w:pStyle w:val="DoanVB"/>
      </w:pPr>
      <w:r w:rsidRPr="003734C6">
        <w:t>Trong những năm gần đây, mô hình chuỗi cửa hàng ngày càng phát triển mạnh ở Việt Nam, đặc biệt trong lĩnh vực đồ uống – cà phê. Việc xây dựng và quản lý hiệu quả một chuỗi cửa hàng không chỉ giúp doanh nghiệp mở rộng quy mô kinh doanh mà còn tạo dấu ấn thương hiệu rõ ràng trong lòng khách hàng. </w:t>
      </w:r>
    </w:p>
    <w:p w14:paraId="4B6EAB14" w14:textId="77777777" w:rsidR="002860DA" w:rsidRPr="003734C6" w:rsidRDefault="002860DA" w:rsidP="002860DA">
      <w:pPr>
        <w:pStyle w:val="DoanVB"/>
      </w:pPr>
      <w:r w:rsidRPr="003734C6">
        <w:t>Trung Nguyên Legend là một trong những thương hiệu cà phê Việt Nam nổi bật và thành công nhất. Không chỉ dừng lại ở sản xuất và phân phối cà phê, Trung Nguyên còn phát triển một hệ thống chuỗi cửa hàng rộng khắp cả nước và nhiều quốc gia khác. Đây là một mô hình kinh doanh khá đặc biệt và đáng để học hỏi, vì nó kết hợp được sản phẩm – trải nghiệm khách hàng – quản lý chuỗi trong cùng một hệ thống. </w:t>
      </w:r>
    </w:p>
    <w:p w14:paraId="6FA5FAA6" w14:textId="77777777" w:rsidR="002860DA" w:rsidRPr="001712FF" w:rsidRDefault="002860DA" w:rsidP="002860DA">
      <w:pPr>
        <w:pStyle w:val="DoanVB"/>
        <w:rPr>
          <w:b/>
          <w:bCs/>
        </w:rPr>
      </w:pPr>
      <w:r w:rsidRPr="003734C6">
        <w:t xml:space="preserve">Chính vì vậy, nhóm chúng em quyết định chọn đề tài </w:t>
      </w:r>
      <w:r w:rsidRPr="001712FF">
        <w:rPr>
          <w:b/>
          <w:bCs/>
        </w:rPr>
        <w:t>“Trung Nguyên Legend”. </w:t>
      </w:r>
    </w:p>
    <w:p w14:paraId="4D8DB115" w14:textId="77777777" w:rsidR="002860DA" w:rsidRPr="003734C6" w:rsidRDefault="002860DA" w:rsidP="002860DA">
      <w:pPr>
        <w:pStyle w:val="DoanVB"/>
      </w:pPr>
      <w:r w:rsidRPr="003734C6">
        <w:t>Thông qua đề tài này,</w:t>
      </w:r>
      <w:r>
        <w:t xml:space="preserve"> nhóm em </w:t>
      </w:r>
      <w:r w:rsidRPr="003734C6">
        <w:t>muốn: </w:t>
      </w:r>
    </w:p>
    <w:p w14:paraId="4FCF595B" w14:textId="77777777" w:rsidR="002860DA" w:rsidRPr="003734C6" w:rsidRDefault="002860DA" w:rsidP="002860DA">
      <w:pPr>
        <w:pStyle w:val="StyleTr0"/>
        <w:ind w:left="855" w:hanging="285"/>
        <w:rPr>
          <w:b/>
          <w:bCs/>
        </w:rPr>
      </w:pPr>
      <w:r w:rsidRPr="003734C6">
        <w:t>Tìm hiểu cách Trung Nguyên xây dựng và vận hành hệ thống chuỗi cửa hàng của mình;</w:t>
      </w:r>
      <w:r w:rsidRPr="003734C6">
        <w:rPr>
          <w:b/>
          <w:bCs/>
        </w:rPr>
        <w:t> </w:t>
      </w:r>
    </w:p>
    <w:p w14:paraId="60A3D305" w14:textId="77777777" w:rsidR="002860DA" w:rsidRPr="003734C6" w:rsidRDefault="002860DA" w:rsidP="002860DA">
      <w:pPr>
        <w:pStyle w:val="StyleTr0"/>
        <w:ind w:left="855" w:hanging="285"/>
        <w:rPr>
          <w:b/>
          <w:bCs/>
        </w:rPr>
      </w:pPr>
      <w:r w:rsidRPr="003734C6">
        <w:t>Hiểu rõ hơn những yếu tố giúp mô hình này thành công;</w:t>
      </w:r>
      <w:r w:rsidRPr="003734C6">
        <w:rPr>
          <w:b/>
          <w:bCs/>
        </w:rPr>
        <w:t> </w:t>
      </w:r>
    </w:p>
    <w:p w14:paraId="07E3544A" w14:textId="77777777" w:rsidR="002860DA" w:rsidRPr="003734C6" w:rsidRDefault="002860DA" w:rsidP="002860DA">
      <w:pPr>
        <w:pStyle w:val="StyleTr0"/>
        <w:ind w:left="855" w:hanging="285"/>
        <w:rPr>
          <w:b/>
          <w:bCs/>
        </w:rPr>
      </w:pPr>
      <w:r w:rsidRPr="003734C6">
        <w:t>Rút ra những bài học, kinh nghiệm thực tế để áp dụng cho các mô hình kinh doanh tương tự trong tương lai.</w:t>
      </w:r>
      <w:r w:rsidRPr="003734C6">
        <w:rPr>
          <w:b/>
          <w:bCs/>
        </w:rPr>
        <w:t> </w:t>
      </w:r>
    </w:p>
    <w:p w14:paraId="37255CD2" w14:textId="77777777" w:rsidR="002860DA" w:rsidRDefault="002860DA" w:rsidP="002860DA">
      <w:pPr>
        <w:pStyle w:val="DoanVB"/>
      </w:pPr>
      <w:r w:rsidRPr="003734C6">
        <w:t>Việc nghiên cứu đề tài này không chỉ giúp củng cố kiến thức lý thuyết đã học mà còn giúp chúng em hiểu rõ hơn về cách vận hành một hệ thống chuỗi cửa hàng trong thực tế — một lĩnh vực đang phát triển rất nhanh tại Việt Nam. </w:t>
      </w:r>
    </w:p>
    <w:p w14:paraId="2F66B823" w14:textId="77777777" w:rsidR="002860DA" w:rsidRPr="003734C6" w:rsidRDefault="002860DA" w:rsidP="003E7152">
      <w:pPr>
        <w:pStyle w:val="Heading2"/>
        <w:numPr>
          <w:ilvl w:val="1"/>
          <w:numId w:val="7"/>
        </w:numPr>
        <w:ind w:left="567" w:hanging="567"/>
        <w:jc w:val="left"/>
      </w:pPr>
      <w:bookmarkStart w:id="28" w:name="_Toc217429368"/>
      <w:bookmarkStart w:id="29" w:name="_Toc217433670"/>
      <w:bookmarkStart w:id="30" w:name="_Toc217433880"/>
      <w:bookmarkStart w:id="31" w:name="_Toc217435362"/>
      <w:r w:rsidRPr="003734C6">
        <w:t>Mục tiêu nghiên cứu</w:t>
      </w:r>
      <w:bookmarkEnd w:id="28"/>
      <w:bookmarkEnd w:id="29"/>
      <w:bookmarkEnd w:id="30"/>
      <w:bookmarkEnd w:id="31"/>
      <w:r w:rsidRPr="003734C6">
        <w:t> </w:t>
      </w:r>
    </w:p>
    <w:p w14:paraId="12B2D402" w14:textId="77777777" w:rsidR="002860DA" w:rsidRPr="003734C6" w:rsidRDefault="002860DA" w:rsidP="002860DA">
      <w:pPr>
        <w:pStyle w:val="DoanVB"/>
      </w:pPr>
      <w:r w:rsidRPr="003734C6">
        <w:t>Dự án này xây dựng mô hình mô tả toàn bộ quá trình nghiệp vụ của Trung Nguyên Legend nhằm hiểu rõ cách thức vận hành của tập đoàn cả trong và ngoài nước, từ đó hỗ trợ công tác quản trị và tối ưu hóa hoạt động kinh doanh. Mục tiêu cụ thể của dự án bao gồm: </w:t>
      </w:r>
    </w:p>
    <w:p w14:paraId="717C1A87" w14:textId="77777777" w:rsidR="002860DA" w:rsidRPr="003734C6" w:rsidRDefault="002860DA" w:rsidP="002860DA">
      <w:pPr>
        <w:pStyle w:val="StyleTr0"/>
        <w:ind w:left="855" w:hanging="285"/>
      </w:pPr>
      <w:r w:rsidRPr="003734C6">
        <w:rPr>
          <w:lang w:val="en-GB"/>
        </w:rPr>
        <w:t>Phân tích và mô tả các quy trình nghiệp vụ chính trong chuỗi giá trị của Trung Nguyên Legend: từ nghiên cứu – sản xuất – phân phối – bán hàng – chăm sóc khách hàng – quản trị thương hiệu.</w:t>
      </w:r>
      <w:r w:rsidRPr="003734C6">
        <w:t> </w:t>
      </w:r>
    </w:p>
    <w:p w14:paraId="4112AA06" w14:textId="77777777" w:rsidR="002860DA" w:rsidRPr="003734C6" w:rsidRDefault="002860DA" w:rsidP="002860DA">
      <w:pPr>
        <w:pStyle w:val="StyleTr0"/>
        <w:ind w:left="855" w:hanging="285"/>
      </w:pPr>
      <w:r w:rsidRPr="003734C6">
        <w:rPr>
          <w:lang w:val="en-GB"/>
        </w:rPr>
        <w:lastRenderedPageBreak/>
        <w:t>Xây dựng mô hình hóa quy trình bằng sơ đồ BPMN hoặc các sơ đồ chức năng mô tả rõ dòng công việc, thông tin và trách nhiệm giữa các bộ phận.</w:t>
      </w:r>
      <w:r w:rsidRPr="003734C6">
        <w:t> </w:t>
      </w:r>
    </w:p>
    <w:p w14:paraId="04118120" w14:textId="77777777" w:rsidR="002860DA" w:rsidRPr="003734C6" w:rsidRDefault="002860DA" w:rsidP="002860DA">
      <w:pPr>
        <w:pStyle w:val="StyleTr0"/>
        <w:ind w:left="855" w:hanging="285"/>
      </w:pPr>
      <w:r w:rsidRPr="003734C6">
        <w:rPr>
          <w:lang w:val="en-GB"/>
        </w:rPr>
        <w:t>Đánh giá sự khác biệt trong hoạt động nội địa và quốc tế, nhận diện thách thức khi mở rộng ra thị trường nước ngoài.</w:t>
      </w:r>
      <w:r w:rsidRPr="003734C6">
        <w:t> </w:t>
      </w:r>
    </w:p>
    <w:p w14:paraId="2E934D0B" w14:textId="77777777" w:rsidR="002860DA" w:rsidRPr="003734C6" w:rsidRDefault="002860DA" w:rsidP="002860DA">
      <w:pPr>
        <w:pStyle w:val="StyleTr0"/>
        <w:ind w:left="855" w:hanging="285"/>
      </w:pPr>
      <w:r w:rsidRPr="003734C6">
        <w:rPr>
          <w:lang w:val="en-GB"/>
        </w:rPr>
        <w:t>Đề xuất hướng cải tiến quy trình nhằm nâng cao hiệu quả vận hành, chất lượng dịch vụ và năng lực cạnh tranh toàn cầu.</w:t>
      </w:r>
      <w:r w:rsidRPr="003734C6">
        <w:t> </w:t>
      </w:r>
    </w:p>
    <w:p w14:paraId="63FF5D1C" w14:textId="77777777" w:rsidR="002860DA" w:rsidRPr="003734C6" w:rsidRDefault="002860DA" w:rsidP="003E7152">
      <w:pPr>
        <w:pStyle w:val="Heading2"/>
        <w:numPr>
          <w:ilvl w:val="1"/>
          <w:numId w:val="7"/>
        </w:numPr>
        <w:ind w:left="567" w:hanging="567"/>
        <w:jc w:val="left"/>
      </w:pPr>
      <w:bookmarkStart w:id="32" w:name="_Toc217429369"/>
      <w:bookmarkStart w:id="33" w:name="_Toc217433671"/>
      <w:bookmarkStart w:id="34" w:name="_Toc217433881"/>
      <w:bookmarkStart w:id="35" w:name="_Toc217435363"/>
      <w:r w:rsidRPr="003734C6">
        <w:t>Phạm vi nghiên cứu</w:t>
      </w:r>
      <w:bookmarkEnd w:id="32"/>
      <w:bookmarkEnd w:id="33"/>
      <w:bookmarkEnd w:id="34"/>
      <w:bookmarkEnd w:id="35"/>
      <w:r w:rsidRPr="003734C6">
        <w:t> </w:t>
      </w:r>
    </w:p>
    <w:p w14:paraId="56A3EB43" w14:textId="77777777" w:rsidR="002860DA" w:rsidRPr="003734C6" w:rsidRDefault="002860DA" w:rsidP="002860DA">
      <w:pPr>
        <w:pStyle w:val="DoanVB"/>
      </w:pPr>
      <w:r w:rsidRPr="003734C6">
        <w:t>Phạm vi nghiên cứu của dự án bao quát toàn bộ hệ thống của Tập đoàn Trung Nguyên Leg</w:t>
      </w:r>
      <w:r>
        <w:t>e</w:t>
      </w:r>
      <w:r w:rsidRPr="003734C6">
        <w:t>nd, bao gồm: </w:t>
      </w:r>
    </w:p>
    <w:p w14:paraId="69855F5A" w14:textId="77777777" w:rsidR="002860DA" w:rsidRPr="003734C6" w:rsidRDefault="002860DA" w:rsidP="002860DA">
      <w:pPr>
        <w:pStyle w:val="StyleTr0"/>
        <w:ind w:left="855" w:hanging="285"/>
      </w:pPr>
      <w:r w:rsidRPr="003734C6">
        <w:t>Về không gian: </w:t>
      </w:r>
    </w:p>
    <w:p w14:paraId="3CA7DCC2" w14:textId="77777777" w:rsidR="002860DA" w:rsidRPr="003734C6" w:rsidRDefault="002860DA" w:rsidP="003E7152">
      <w:pPr>
        <w:pStyle w:val="StyleCng"/>
        <w:numPr>
          <w:ilvl w:val="0"/>
          <w:numId w:val="8"/>
        </w:numPr>
        <w:tabs>
          <w:tab w:val="clear" w:pos="4112"/>
          <w:tab w:val="num" w:pos="1134"/>
        </w:tabs>
        <w:ind w:left="1134"/>
      </w:pPr>
      <w:r w:rsidRPr="003734C6">
        <w:t>Trong nước: Các nhà máy sản xuất (Buôn Ma Thuột, Bình Dương), hệ thống chuỗi quán cà phê Trung Nguyên E-Coffee, mạng lưới phân phối nội địa. </w:t>
      </w:r>
    </w:p>
    <w:p w14:paraId="0ECCC8E2" w14:textId="77777777" w:rsidR="002860DA" w:rsidRPr="003734C6" w:rsidRDefault="002860DA" w:rsidP="003E7152">
      <w:pPr>
        <w:pStyle w:val="StyleCng"/>
        <w:numPr>
          <w:ilvl w:val="0"/>
          <w:numId w:val="8"/>
        </w:numPr>
        <w:tabs>
          <w:tab w:val="clear" w:pos="4112"/>
          <w:tab w:val="num" w:pos="1134"/>
        </w:tabs>
        <w:ind w:left="1134"/>
      </w:pPr>
      <w:r w:rsidRPr="003734C6">
        <w:t>Ngoài nước: Hoạt động xuất khẩu và phân phối tại các thị trường trọng điểm như Trung Quốc, Nhật Bản, Singapore, Hoa Kỳ, và châu Âu. </w:t>
      </w:r>
    </w:p>
    <w:p w14:paraId="614347BD" w14:textId="77777777" w:rsidR="002860DA" w:rsidRPr="003734C6" w:rsidRDefault="002860DA" w:rsidP="002860DA">
      <w:pPr>
        <w:pStyle w:val="StyleTr0"/>
        <w:ind w:left="855" w:hanging="285"/>
      </w:pPr>
      <w:r w:rsidRPr="00B87B9E">
        <w:t xml:space="preserve">Về nội dung:  </w:t>
      </w:r>
      <w:r w:rsidRPr="003734C6">
        <w:t>Bao gồm toàn bộ chuỗi quy trình nghiệp vụ chính từ nghiên cứu – sản xuất – phân phối – bán hàng – chăm sóc khách hàng, đến các hoạt động hỗ trợ như quản trị nhân sự và tài chính. Dự án tập trung mô hình hóa cách các bộ phận phối hợp và luồng công việc vận hành trong hệ thống, nhằm nhận diện điểm mạnh, hạn chế và đề xuất giải pháp tối ưu hoạt động của Trung Nguyên Legend trong và ngoài nước. </w:t>
      </w:r>
    </w:p>
    <w:p w14:paraId="6D23FBFE" w14:textId="77777777" w:rsidR="002860DA" w:rsidRPr="00B87B9E" w:rsidRDefault="002860DA" w:rsidP="002860DA">
      <w:pPr>
        <w:pStyle w:val="StyleTr0"/>
        <w:ind w:left="855" w:hanging="285"/>
      </w:pPr>
      <w:r w:rsidRPr="00B87B9E">
        <w:t>Về thời gian: Tập trung phân tích hoạt động trong giai đoạn hiện nay (2020–2025), thời kỳ Trung Nguyên Legend đẩy mạnh chuyển đổi số và mở rộng hoạt động quốc tế. Một số dữ liệu và thông tin tham chiếu đến các giai đoạn phát triển trước đó để làm rõ xu hướng vận hành và hoàn thiện quy trình nghiệp vụ của tập đoàn. </w:t>
      </w:r>
    </w:p>
    <w:p w14:paraId="1887336A" w14:textId="77777777" w:rsidR="002860DA" w:rsidRPr="00B87B9E" w:rsidRDefault="002860DA" w:rsidP="002860DA">
      <w:pPr>
        <w:pStyle w:val="StyleTr0"/>
        <w:ind w:left="855" w:hanging="285"/>
      </w:pPr>
      <w:r w:rsidRPr="00B87B9E">
        <w:t>Về kỹ thuật: Sử dụng BPMN, DFD và sơ đồ chức năng, được thiết kế bằng các công cụ Draw.io. </w:t>
      </w:r>
    </w:p>
    <w:p w14:paraId="15CC31F7" w14:textId="77777777" w:rsidR="002860DA" w:rsidRPr="003734C6" w:rsidRDefault="002860DA" w:rsidP="002860DA">
      <w:pPr>
        <w:pStyle w:val="DoanVB"/>
      </w:pPr>
    </w:p>
    <w:p w14:paraId="55A59D02" w14:textId="77777777" w:rsidR="002860DA" w:rsidRPr="003734C6" w:rsidRDefault="002860DA" w:rsidP="002860DA">
      <w:pPr>
        <w:pStyle w:val="DoanVB"/>
      </w:pPr>
      <w:r w:rsidRPr="003734C6">
        <w:t> </w:t>
      </w:r>
    </w:p>
    <w:p w14:paraId="4D852C1E" w14:textId="77777777" w:rsidR="002860DA" w:rsidRPr="00C112EE" w:rsidRDefault="002860DA" w:rsidP="003E7152">
      <w:pPr>
        <w:pStyle w:val="Heading1"/>
        <w:numPr>
          <w:ilvl w:val="0"/>
          <w:numId w:val="7"/>
        </w:numPr>
        <w:ind w:left="1710" w:hanging="1710"/>
        <w:jc w:val="left"/>
      </w:pPr>
      <w:bookmarkStart w:id="36" w:name="_Toc217429370"/>
      <w:bookmarkStart w:id="37" w:name="_Toc217433672"/>
      <w:bookmarkStart w:id="38" w:name="_Toc217433882"/>
      <w:bookmarkStart w:id="39" w:name="_Toc217435364"/>
      <w:r w:rsidRPr="00C112EE">
        <w:lastRenderedPageBreak/>
        <w:t>CƠ SỞ LÝ THUYẾT VÀ PHƯƠNG PHÁP NGHIÊN CỨU</w:t>
      </w:r>
      <w:bookmarkEnd w:id="36"/>
      <w:bookmarkEnd w:id="37"/>
      <w:bookmarkEnd w:id="38"/>
      <w:bookmarkEnd w:id="39"/>
      <w:r w:rsidRPr="00C112EE">
        <w:t> </w:t>
      </w:r>
    </w:p>
    <w:p w14:paraId="08FA654D" w14:textId="77777777" w:rsidR="002860DA" w:rsidRPr="003734C6" w:rsidRDefault="002860DA" w:rsidP="003E7152">
      <w:pPr>
        <w:pStyle w:val="Heading2"/>
        <w:numPr>
          <w:ilvl w:val="1"/>
          <w:numId w:val="7"/>
        </w:numPr>
        <w:ind w:left="567" w:hanging="567"/>
        <w:jc w:val="left"/>
      </w:pPr>
      <w:bookmarkStart w:id="40" w:name="_Toc217429371"/>
      <w:bookmarkStart w:id="41" w:name="_Toc217433673"/>
      <w:bookmarkStart w:id="42" w:name="_Toc217433883"/>
      <w:bookmarkStart w:id="43" w:name="_Toc217435365"/>
      <w:r w:rsidRPr="003734C6">
        <w:t>Cơ sở lý thuyết về mô hình hóa quy trình nghiệp vụ</w:t>
      </w:r>
      <w:bookmarkEnd w:id="40"/>
      <w:bookmarkEnd w:id="41"/>
      <w:bookmarkEnd w:id="42"/>
      <w:bookmarkEnd w:id="43"/>
      <w:r w:rsidRPr="003734C6">
        <w:t> </w:t>
      </w:r>
    </w:p>
    <w:p w14:paraId="090CEBC1" w14:textId="77777777" w:rsidR="002860DA" w:rsidRPr="00D54152" w:rsidRDefault="002860DA" w:rsidP="003E7152">
      <w:pPr>
        <w:pStyle w:val="Heading3"/>
        <w:numPr>
          <w:ilvl w:val="2"/>
          <w:numId w:val="7"/>
        </w:numPr>
        <w:ind w:left="709" w:hanging="709"/>
      </w:pPr>
      <w:bookmarkStart w:id="44" w:name="_Toc217429372"/>
      <w:bookmarkStart w:id="45" w:name="_Toc217433674"/>
      <w:bookmarkStart w:id="46" w:name="_Toc217433884"/>
      <w:bookmarkStart w:id="47" w:name="_Toc217435366"/>
      <w:r w:rsidRPr="00D54152">
        <w:t>Khái niệm mô hình hóa quy trình nghiệp vụ</w:t>
      </w:r>
      <w:bookmarkEnd w:id="44"/>
      <w:bookmarkEnd w:id="45"/>
      <w:bookmarkEnd w:id="46"/>
      <w:bookmarkEnd w:id="47"/>
      <w:r w:rsidRPr="00D54152">
        <w:t> </w:t>
      </w:r>
    </w:p>
    <w:p w14:paraId="4FBD081B" w14:textId="77777777" w:rsidR="002860DA" w:rsidRPr="001712FF" w:rsidRDefault="002860DA" w:rsidP="002860DA">
      <w:pPr>
        <w:pStyle w:val="DoanVB"/>
      </w:pPr>
      <w:r w:rsidRPr="001712FF">
        <w:t xml:space="preserve">Mô hình hóa quy trình nghiệp vụ (Business Process Modeling) là quá trình biểu diễn trực quan các hoạt động, luồng công việc, và mối quan hệ giữa các bộ phận trong một tổ chức </w:t>
      </w:r>
      <w:r w:rsidRPr="003C27F1">
        <w:t>thông</w:t>
      </w:r>
      <w:r w:rsidRPr="001712FF">
        <w:t xml:space="preserve"> qua các ký hiệu, sơ đồ hoặc ngôn ngữ</w:t>
      </w:r>
      <w:r>
        <w:t xml:space="preserve"> mô hình hóa. </w:t>
      </w:r>
      <w:r w:rsidRPr="001712FF">
        <w:t>Mục tiêu của mô hình hóa là giúp các bên liên quan hiểu rõ cách thức hoạt động của quy trình, nhận diện các điểm mạnh, điểm yếu, cũng như cơ hội cải tiến nhằm nâng cao hiệu quả hoạt động. </w:t>
      </w:r>
    </w:p>
    <w:p w14:paraId="21ECC81B" w14:textId="77777777" w:rsidR="002860DA" w:rsidRPr="003734C6" w:rsidRDefault="002860DA" w:rsidP="002860DA">
      <w:pPr>
        <w:pStyle w:val="DoanVB"/>
      </w:pPr>
      <w:r w:rsidRPr="003734C6">
        <w:t>Theo quan điểm của quản trị hiện đại, mô hình hóa quy trình là bước trung gian giữa phân tích nghiệp vụ và triển khai hệ thống thông tin, đóng vai trò quan trọng trong việc chuẩn hóa, tự động hóa và tối ưu hóa hoạt động doanh nghiệp. Việc mô hình hóa còn hỗ trợ quá trình chuyển đổi số, giúp doanh nghiệp dễ dàng tích hợp các hệ thống quản lý như ERP, CRM hay BPM Suite. </w:t>
      </w:r>
    </w:p>
    <w:p w14:paraId="13C5748D" w14:textId="77777777" w:rsidR="002860DA" w:rsidRPr="003734C6" w:rsidRDefault="002860DA" w:rsidP="002860DA">
      <w:pPr>
        <w:pStyle w:val="DoanVB"/>
      </w:pPr>
      <w:r w:rsidRPr="003734C6">
        <w:t>Mô hình hóa quy trình nghiệp vụ có thể được thực hiện ở nhiều cấp độ khác nhau — từ mô tả khái quát toàn bộ hệ thống đến chi tiết hóa từng quy trình cụ thể — tùy theo mục đích nghiên cứu hoặc triển khai. </w:t>
      </w:r>
    </w:p>
    <w:p w14:paraId="1914F64E" w14:textId="77777777" w:rsidR="002860DA" w:rsidRPr="00D54152" w:rsidRDefault="002860DA" w:rsidP="003E7152">
      <w:pPr>
        <w:pStyle w:val="Heading3"/>
        <w:numPr>
          <w:ilvl w:val="2"/>
          <w:numId w:val="7"/>
        </w:numPr>
        <w:ind w:left="709" w:hanging="709"/>
      </w:pPr>
      <w:bookmarkStart w:id="48" w:name="_Toc217429373"/>
      <w:bookmarkStart w:id="49" w:name="_Toc217433675"/>
      <w:bookmarkStart w:id="50" w:name="_Toc217433885"/>
      <w:bookmarkStart w:id="51" w:name="_Toc217435367"/>
      <w:r w:rsidRPr="00D54152">
        <w:t>Các thành phần chính trong mô hình hóa quy trình nghiệp vụ</w:t>
      </w:r>
      <w:bookmarkEnd w:id="48"/>
      <w:bookmarkEnd w:id="49"/>
      <w:bookmarkEnd w:id="50"/>
      <w:bookmarkEnd w:id="51"/>
      <w:r w:rsidRPr="00D54152">
        <w:t> </w:t>
      </w:r>
    </w:p>
    <w:p w14:paraId="5439C0D6" w14:textId="77777777" w:rsidR="002860DA" w:rsidRPr="003734C6" w:rsidRDefault="002860DA" w:rsidP="002860DA">
      <w:pPr>
        <w:pStyle w:val="DoanVB"/>
      </w:pPr>
      <w:r w:rsidRPr="003734C6">
        <w:t>Trong mô hình hóa quy trình nghiệp vụ, các thành phần cơ bản thường bao gồm: </w:t>
      </w:r>
    </w:p>
    <w:p w14:paraId="46A7BBEA" w14:textId="77777777" w:rsidR="002860DA" w:rsidRPr="003734C6" w:rsidRDefault="002860DA" w:rsidP="002860DA">
      <w:pPr>
        <w:pStyle w:val="StyleTr0"/>
        <w:ind w:left="855" w:hanging="285"/>
      </w:pPr>
      <w:r w:rsidRPr="003734C6">
        <w:rPr>
          <w:b/>
          <w:bCs/>
        </w:rPr>
        <w:t>Tác nhân (Actors):</w:t>
      </w:r>
      <w:r w:rsidRPr="003734C6">
        <w:t xml:space="preserve"> Là cá nhân, bộ phận hoặc hệ thống tham gia thực hiện một hoặc nhiều hoạt động trong quy trình. </w:t>
      </w:r>
    </w:p>
    <w:p w14:paraId="2BE0E89C" w14:textId="77777777" w:rsidR="002860DA" w:rsidRPr="003734C6" w:rsidRDefault="002860DA" w:rsidP="002860DA">
      <w:pPr>
        <w:pStyle w:val="StyleTr0"/>
        <w:ind w:left="855" w:hanging="285"/>
      </w:pPr>
      <w:r w:rsidRPr="003734C6">
        <w:rPr>
          <w:b/>
          <w:bCs/>
        </w:rPr>
        <w:t>Hoạt động (Activities/Tasks):</w:t>
      </w:r>
      <w:r w:rsidRPr="003734C6">
        <w:t xml:space="preserve"> Là các bước công việc cụ thể tạo ra giá trị hoặc góp phần đạt được mục tiêu của quy trình. </w:t>
      </w:r>
    </w:p>
    <w:p w14:paraId="6E487206" w14:textId="77777777" w:rsidR="002860DA" w:rsidRPr="003734C6" w:rsidRDefault="002860DA" w:rsidP="002860DA">
      <w:pPr>
        <w:pStyle w:val="StyleTr0"/>
        <w:ind w:left="855" w:hanging="285"/>
      </w:pPr>
      <w:r w:rsidRPr="003734C6">
        <w:rPr>
          <w:b/>
          <w:bCs/>
        </w:rPr>
        <w:t>Luồng công việc (Workflow):</w:t>
      </w:r>
      <w:r w:rsidRPr="003734C6">
        <w:t xml:space="preserve"> Là trình tự logic của các hoạt động, thể hiện mối quan hệ “trước–sau” giữa các bước trong quy trình. </w:t>
      </w:r>
    </w:p>
    <w:p w14:paraId="6C4B49B6" w14:textId="77777777" w:rsidR="002860DA" w:rsidRPr="003734C6" w:rsidRDefault="002860DA" w:rsidP="002860DA">
      <w:pPr>
        <w:pStyle w:val="StyleTr0"/>
        <w:ind w:left="855" w:hanging="285"/>
      </w:pPr>
      <w:r w:rsidRPr="003734C6">
        <w:rPr>
          <w:b/>
          <w:bCs/>
        </w:rPr>
        <w:t>Đầu vào và đầu ra (Inputs/Outputs):</w:t>
      </w:r>
      <w:r w:rsidRPr="003734C6">
        <w:t xml:space="preserve"> Biểu thị dữ liệu, thông tin hoặc tài nguyên được sử dụng và tạo ra trong mỗi bước của quy trình. </w:t>
      </w:r>
    </w:p>
    <w:p w14:paraId="1F57BCF0" w14:textId="77777777" w:rsidR="002860DA" w:rsidRPr="003734C6" w:rsidRDefault="002860DA" w:rsidP="002860DA">
      <w:pPr>
        <w:pStyle w:val="StyleTr0"/>
        <w:ind w:left="855" w:hanging="285"/>
      </w:pPr>
      <w:r w:rsidRPr="003734C6">
        <w:rPr>
          <w:b/>
          <w:bCs/>
        </w:rPr>
        <w:t>Quy tắc nghiệp vụ (Business Rules):</w:t>
      </w:r>
      <w:r w:rsidRPr="003734C6">
        <w:t xml:space="preserve"> Là các điều kiện, ràng buộc hoặc quy định chi phối cách thức vận hành của quy trình. </w:t>
      </w:r>
    </w:p>
    <w:p w14:paraId="03F7F35F" w14:textId="77777777" w:rsidR="002860DA" w:rsidRPr="003734C6" w:rsidRDefault="002860DA" w:rsidP="002860DA">
      <w:pPr>
        <w:pStyle w:val="StyleTr0"/>
        <w:ind w:left="855" w:hanging="285"/>
      </w:pPr>
      <w:r w:rsidRPr="003734C6">
        <w:rPr>
          <w:b/>
          <w:bCs/>
        </w:rPr>
        <w:t>Điểm quyết định (Decision Points):</w:t>
      </w:r>
      <w:r w:rsidRPr="003734C6">
        <w:t xml:space="preserve"> Thể hiện các vị trí trong quy trình nơi cần lựa chọn hướng đi khác nhau tùy theo điều kiện cụ thể. </w:t>
      </w:r>
    </w:p>
    <w:p w14:paraId="5A402F1E" w14:textId="77777777" w:rsidR="002860DA" w:rsidRPr="003734C6" w:rsidRDefault="002860DA" w:rsidP="002860DA">
      <w:pPr>
        <w:pStyle w:val="StyleTr0"/>
        <w:ind w:left="855" w:hanging="285"/>
      </w:pPr>
      <w:r w:rsidRPr="003734C6">
        <w:rPr>
          <w:b/>
          <w:bCs/>
        </w:rPr>
        <w:t>Công cụ mô hình hóa:</w:t>
      </w:r>
      <w:r w:rsidRPr="003734C6">
        <w:t xml:space="preserve"> Một số phương pháp phổ biến gồm: </w:t>
      </w:r>
    </w:p>
    <w:p w14:paraId="6B5C8729" w14:textId="77777777" w:rsidR="002860DA" w:rsidRPr="003734C6" w:rsidRDefault="002860DA" w:rsidP="002860DA">
      <w:pPr>
        <w:pStyle w:val="StyleTr0"/>
        <w:ind w:left="855" w:hanging="285"/>
      </w:pPr>
      <w:r w:rsidRPr="003734C6">
        <w:rPr>
          <w:b/>
          <w:bCs/>
        </w:rPr>
        <w:lastRenderedPageBreak/>
        <w:t>BPMN (Business Process Model and Notation):</w:t>
      </w:r>
      <w:r w:rsidRPr="003734C6">
        <w:t xml:space="preserve"> Chuẩn mô hình hóa được sử dụng rộng rãi nhất, thể hiện luồng công việc bằng ký hiệu trực quan. </w:t>
      </w:r>
    </w:p>
    <w:p w14:paraId="57BA13FF" w14:textId="77777777" w:rsidR="002860DA" w:rsidRPr="003734C6" w:rsidRDefault="002860DA" w:rsidP="002860DA">
      <w:pPr>
        <w:pStyle w:val="StyleTr0"/>
        <w:ind w:left="855" w:hanging="285"/>
      </w:pPr>
      <w:r w:rsidRPr="003734C6">
        <w:rPr>
          <w:b/>
          <w:bCs/>
        </w:rPr>
        <w:t>UML Activity Diagram:</w:t>
      </w:r>
      <w:r w:rsidRPr="003734C6">
        <w:t xml:space="preserve"> Dùng trong phân tích hệ thống phần mềm, mô tả luồng hoạt động và sự phối hợp giữa các thành phần. </w:t>
      </w:r>
    </w:p>
    <w:p w14:paraId="189E1141" w14:textId="77777777" w:rsidR="002860DA" w:rsidRPr="003734C6" w:rsidRDefault="002860DA" w:rsidP="002860DA">
      <w:pPr>
        <w:pStyle w:val="StyleTr0"/>
        <w:ind w:left="855" w:hanging="285"/>
      </w:pPr>
      <w:r w:rsidRPr="003734C6">
        <w:rPr>
          <w:b/>
          <w:bCs/>
        </w:rPr>
        <w:t>DFD (Data Flow Diagram):</w:t>
      </w:r>
      <w:r w:rsidRPr="003734C6">
        <w:t xml:space="preserve"> Tập trung mô tả luồng dữ liệu giữa các tiến trình và kho dữ liệu. </w:t>
      </w:r>
    </w:p>
    <w:p w14:paraId="0308A882" w14:textId="77777777" w:rsidR="002860DA" w:rsidRDefault="002860DA" w:rsidP="002860DA">
      <w:pPr>
        <w:pStyle w:val="DoanVB"/>
      </w:pPr>
      <w:r>
        <w:t>Việc xác định rõ các thành phần trên giúp quy trình mô hình hóa có tính hệ thống, minh bạch và dễ dàng chuyển đổi sang các công cụ số hoặc hệ thống phần mềm quản lý doanh nghiệp.</w:t>
      </w:r>
      <w:r w:rsidRPr="09BD1328">
        <w:t> </w:t>
      </w:r>
    </w:p>
    <w:p w14:paraId="7E35380C" w14:textId="77777777" w:rsidR="002860DA" w:rsidRPr="00D54152" w:rsidRDefault="002860DA" w:rsidP="003E7152">
      <w:pPr>
        <w:pStyle w:val="Heading3"/>
        <w:numPr>
          <w:ilvl w:val="2"/>
          <w:numId w:val="7"/>
        </w:numPr>
        <w:ind w:left="709" w:hanging="709"/>
        <w:rPr>
          <w:iCs/>
        </w:rPr>
      </w:pPr>
      <w:bookmarkStart w:id="52" w:name="_Toc217429374"/>
      <w:bookmarkStart w:id="53" w:name="_Toc217433676"/>
      <w:bookmarkStart w:id="54" w:name="_Toc217433886"/>
      <w:bookmarkStart w:id="55" w:name="_Toc217435368"/>
      <w:r w:rsidRPr="00D54152">
        <w:rPr>
          <w:iCs/>
        </w:rPr>
        <w:t>Phân loại quy trình nghiệp vụ trong doanh nghiệp</w:t>
      </w:r>
      <w:bookmarkEnd w:id="52"/>
      <w:bookmarkEnd w:id="53"/>
      <w:bookmarkEnd w:id="54"/>
      <w:bookmarkEnd w:id="55"/>
    </w:p>
    <w:p w14:paraId="5AB426BC" w14:textId="77777777" w:rsidR="002860DA" w:rsidRDefault="002860DA" w:rsidP="002860DA">
      <w:pPr>
        <w:pStyle w:val="StyleTr0"/>
        <w:ind w:left="855" w:hanging="285"/>
      </w:pPr>
      <w:r w:rsidRPr="09BD1328">
        <w:rPr>
          <w:b/>
          <w:bCs/>
        </w:rPr>
        <w:t>Quy trình Cốt lõi (Core Processes):</w:t>
      </w:r>
      <w:r w:rsidRPr="09BD1328">
        <w:t xml:space="preserve"> </w:t>
      </w:r>
      <w:r w:rsidRPr="00563E24">
        <w:t>Quy trình cốt lõi là những quy trình trực tiếp tạo ra giá trị cho khách hàng và gắn liền với sản phẩm hoặc dịch vụ chủ lực của doanh nghiệp. Đây là nhóm quy trình quyết định doanh thu, năng lực cạnh tranh và sự khác biệt của tổ chức trên thị trường.</w:t>
      </w:r>
      <w:r>
        <w:t xml:space="preserve"> </w:t>
      </w:r>
      <w:r w:rsidRPr="00563E24">
        <w:t>Các ví dụ thường gặp: sản xuất, cung ứng, marketing – bán hàng, dịch vụ khách hàng, phát triển sản phẩm,…</w:t>
      </w:r>
    </w:p>
    <w:p w14:paraId="4C3EED50" w14:textId="77777777" w:rsidR="002860DA" w:rsidRDefault="002860DA" w:rsidP="002860DA">
      <w:pPr>
        <w:pStyle w:val="StyleTr0"/>
        <w:ind w:left="855" w:hanging="285"/>
      </w:pPr>
      <w:r w:rsidRPr="09BD1328">
        <w:rPr>
          <w:b/>
          <w:bCs/>
        </w:rPr>
        <w:t>Quy trình Quản lý (Management Processes):</w:t>
      </w:r>
      <w:r w:rsidRPr="09BD1328">
        <w:t xml:space="preserve"> </w:t>
      </w:r>
      <w:r w:rsidRPr="00563E24">
        <w:t>Quy trình quản lý là những quy trình chịu trách nhiệm lập kế hoạch, điều hành, giám sát và đánh giá hiệu quả hoạt động của tổ chức. Nhóm quy trình này đóng vai trò định hướng chiến lược và đảm bảo các quy trình khác vận hành thống nhất theo mục tiêu chung.</w:t>
      </w:r>
      <w:r>
        <w:t xml:space="preserve"> </w:t>
      </w:r>
      <w:r w:rsidRPr="00563E24">
        <w:t>Các quy trình điển hình: quản trị chiến lược, quản lý chất lượng, quản lý rủi ro, quản trị hiệu suất, kiểm soát nội bộ,…</w:t>
      </w:r>
    </w:p>
    <w:p w14:paraId="2522E8EF" w14:textId="77777777" w:rsidR="002860DA" w:rsidRPr="00563E24" w:rsidRDefault="002860DA" w:rsidP="002860DA">
      <w:pPr>
        <w:pStyle w:val="StyleTr0"/>
        <w:ind w:left="855" w:hanging="285"/>
      </w:pPr>
      <w:r w:rsidRPr="09BD1328">
        <w:rPr>
          <w:b/>
          <w:bCs/>
        </w:rPr>
        <w:t>Quy trình Hỗ trợ (Support Processes):</w:t>
      </w:r>
      <w:r w:rsidRPr="09BD1328">
        <w:t xml:space="preserve"> </w:t>
      </w:r>
      <w:r w:rsidRPr="00563E24">
        <w:t>Quy trình hỗ trợ không tạo ra giá trị trực tiếp cho khách hàng nhưng cung cấp nền tảng, nguồn lực và dịch vụ nội bộ để duy trì hoạt động của toàn bộ hệ thống. Đây là những quy trình đảm bảo doanh nghiệp hoạt động liên tục, ổn định và tuân thủ.</w:t>
      </w:r>
      <w:r>
        <w:t xml:space="preserve"> </w:t>
      </w:r>
      <w:r w:rsidRPr="00563E24">
        <w:t>Các quy trình tiêu biểu: quản lý nhân sự, tài chính – kế toán, công nghệ thông tin, pháp chế, mua sắm, bảo trì,…</w:t>
      </w:r>
    </w:p>
    <w:p w14:paraId="474EEE9E" w14:textId="77777777" w:rsidR="002860DA" w:rsidRPr="003734C6" w:rsidRDefault="002860DA" w:rsidP="003E7152">
      <w:pPr>
        <w:pStyle w:val="Heading2"/>
        <w:numPr>
          <w:ilvl w:val="1"/>
          <w:numId w:val="7"/>
        </w:numPr>
        <w:ind w:left="567" w:hanging="567"/>
        <w:jc w:val="left"/>
      </w:pPr>
      <w:bookmarkStart w:id="56" w:name="_Toc217429375"/>
      <w:bookmarkStart w:id="57" w:name="_Toc217433677"/>
      <w:bookmarkStart w:id="58" w:name="_Toc217433887"/>
      <w:bookmarkStart w:id="59" w:name="_Toc217435369"/>
      <w:r w:rsidRPr="003734C6">
        <w:t>Vai trò của việc chuẩn hóa trong mô hình hóa quy trình nghiệp vụ</w:t>
      </w:r>
      <w:bookmarkEnd w:id="56"/>
      <w:bookmarkEnd w:id="57"/>
      <w:bookmarkEnd w:id="58"/>
      <w:bookmarkEnd w:id="59"/>
      <w:r w:rsidRPr="003734C6">
        <w:t> </w:t>
      </w:r>
    </w:p>
    <w:p w14:paraId="3A24FC6A" w14:textId="77777777" w:rsidR="002860DA" w:rsidRPr="003734C6" w:rsidRDefault="002860DA" w:rsidP="002860DA">
      <w:pPr>
        <w:pStyle w:val="StyleTr0"/>
        <w:ind w:left="855" w:hanging="285"/>
      </w:pPr>
      <w:r w:rsidRPr="003734C6">
        <w:rPr>
          <w:b/>
          <w:bCs/>
        </w:rPr>
        <w:t>Thống nhất và dễ hiểu:</w:t>
      </w:r>
      <w:r w:rsidRPr="003734C6">
        <w:t xml:space="preserve"> Giúp các bên liên quan có cùng cách nhìn về quy trình, giảm sai lệch trong thiết kế và triển khai. </w:t>
      </w:r>
    </w:p>
    <w:p w14:paraId="37F44041" w14:textId="77777777" w:rsidR="002860DA" w:rsidRPr="003734C6" w:rsidRDefault="002860DA" w:rsidP="002860DA">
      <w:pPr>
        <w:pStyle w:val="StyleTr0"/>
        <w:ind w:left="855" w:hanging="285"/>
      </w:pPr>
      <w:r w:rsidRPr="003734C6">
        <w:rPr>
          <w:b/>
          <w:bCs/>
        </w:rPr>
        <w:t>Tăng hiệu quả phân tích:</w:t>
      </w:r>
      <w:r w:rsidRPr="003734C6">
        <w:t xml:space="preserve"> Hỗ trợ nhận diện điểm yếu, hoạt động dư thừa để cải tiến và tối ưu hóa quy trình. </w:t>
      </w:r>
    </w:p>
    <w:p w14:paraId="3051DDF9" w14:textId="77777777" w:rsidR="002860DA" w:rsidRPr="003734C6" w:rsidRDefault="002860DA" w:rsidP="002860DA">
      <w:pPr>
        <w:pStyle w:val="StyleTr0"/>
        <w:ind w:left="855" w:hanging="285"/>
      </w:pPr>
      <w:r w:rsidRPr="003734C6">
        <w:rPr>
          <w:b/>
          <w:bCs/>
        </w:rPr>
        <w:t>Nền tảng cho chuyển đổi số:</w:t>
      </w:r>
      <w:r w:rsidRPr="003734C6">
        <w:t xml:space="preserve"> Tạo điều kiện tích hợp, tự động hóa trong các hệ thống ERP, CRM, BPM. </w:t>
      </w:r>
    </w:p>
    <w:p w14:paraId="4FBD638F" w14:textId="77777777" w:rsidR="002860DA" w:rsidRDefault="002860DA" w:rsidP="002860DA">
      <w:pPr>
        <w:pStyle w:val="StyleTr0"/>
        <w:ind w:left="855" w:hanging="285"/>
      </w:pPr>
      <w:r w:rsidRPr="003734C6">
        <w:rPr>
          <w:b/>
          <w:bCs/>
        </w:rPr>
        <w:lastRenderedPageBreak/>
        <w:t>Hỗ trợ ra quyết định:</w:t>
      </w:r>
      <w:r w:rsidRPr="003734C6">
        <w:t xml:space="preserve"> Cung cấp thông tin trực quan, giúp nhà quản lý đánh giá và điều hành hiệu quả hơn. </w:t>
      </w:r>
    </w:p>
    <w:p w14:paraId="2FA15771" w14:textId="77777777" w:rsidR="002860DA" w:rsidRDefault="002860DA" w:rsidP="003E7152">
      <w:pPr>
        <w:pStyle w:val="Heading2"/>
        <w:numPr>
          <w:ilvl w:val="1"/>
          <w:numId w:val="7"/>
        </w:numPr>
        <w:ind w:left="567" w:hanging="567"/>
        <w:jc w:val="left"/>
      </w:pPr>
      <w:bookmarkStart w:id="60" w:name="_Toc217429376"/>
      <w:bookmarkStart w:id="61" w:name="_Toc217433678"/>
      <w:bookmarkStart w:id="62" w:name="_Toc217433888"/>
      <w:bookmarkStart w:id="63" w:name="_Toc217435370"/>
      <w:r w:rsidRPr="003734C6">
        <w:t>Lợi ích của mô hình hóa</w:t>
      </w:r>
      <w:bookmarkEnd w:id="60"/>
      <w:bookmarkEnd w:id="61"/>
      <w:bookmarkEnd w:id="62"/>
      <w:bookmarkEnd w:id="63"/>
      <w:r w:rsidRPr="003734C6">
        <w:t> </w:t>
      </w:r>
    </w:p>
    <w:p w14:paraId="5BA45281" w14:textId="77777777" w:rsidR="002860DA" w:rsidRDefault="002860DA" w:rsidP="002860DA">
      <w:pPr>
        <w:pStyle w:val="StyleTr0"/>
        <w:ind w:left="855" w:hanging="285"/>
      </w:pPr>
      <w:r w:rsidRPr="09BD1328">
        <w:rPr>
          <w:b/>
          <w:bCs/>
        </w:rPr>
        <w:t>Hiểu rõ quy trình</w:t>
      </w:r>
      <w:r>
        <w:t>: Cung cấp cái nhìn trực quan về toàn bộ chuỗi sản xuất – kinh doanh, giúp ban quản lý Trung Nguyên Legend nhanh chóng xác định các nút cổ chai và điểm lãng phí trong chuỗi cung ứng. </w:t>
      </w:r>
    </w:p>
    <w:p w14:paraId="49FE1181" w14:textId="77777777" w:rsidR="002860DA" w:rsidRDefault="002860DA" w:rsidP="002860DA">
      <w:pPr>
        <w:pStyle w:val="StyleTr0"/>
        <w:ind w:left="855" w:hanging="285"/>
      </w:pPr>
      <w:r w:rsidRPr="09BD1328">
        <w:rPr>
          <w:b/>
          <w:bCs/>
        </w:rPr>
        <w:t>Cải tiến và tối ưu hóa:</w:t>
      </w:r>
      <w:r>
        <w:t xml:space="preserve"> Giúp nhận diện các công đoạn chồng chéo hoặc kém hiệu quả, từ đó đề xuất cải tiến nhằm nâng cao năng suất và giảm chi phí vận hành. </w:t>
      </w:r>
    </w:p>
    <w:p w14:paraId="32F25842" w14:textId="77777777" w:rsidR="002860DA" w:rsidRDefault="002860DA" w:rsidP="002860DA">
      <w:pPr>
        <w:pStyle w:val="StyleTr0"/>
        <w:ind w:left="855" w:hanging="285"/>
      </w:pPr>
      <w:r w:rsidRPr="09BD1328">
        <w:rPr>
          <w:b/>
          <w:bCs/>
        </w:rPr>
        <w:t>Tăng cường phối hợp nội bộ:</w:t>
      </w:r>
      <w:r>
        <w:t xml:space="preserve"> Chuẩn hóa ngôn ngữ và cách hiểu chung giữa các phòng ban (Sản xuất, Bán hàng, Marketing…), đảm bảo tính minh bạch và nhất quán trong hoạt động. </w:t>
      </w:r>
    </w:p>
    <w:p w14:paraId="1630A004" w14:textId="77777777" w:rsidR="002860DA" w:rsidRDefault="002860DA" w:rsidP="002860DA">
      <w:pPr>
        <w:pStyle w:val="StyleTr0"/>
        <w:ind w:left="855" w:hanging="285"/>
      </w:pPr>
      <w:r w:rsidRPr="09BD1328">
        <w:rPr>
          <w:b/>
          <w:bCs/>
        </w:rPr>
        <w:t>Hỗ trợ chuyển đổi số:</w:t>
      </w:r>
      <w:r>
        <w:t xml:space="preserve"> Cung cấp nền tảng nghiệp vụ để triển khai và tích hợp các hệ thống CNTT như ERP, CRM, thúc đẩy tự động hóa quy trình và số hóa hoạt động của Tập đoàn. </w:t>
      </w:r>
    </w:p>
    <w:p w14:paraId="62776A3B" w14:textId="77777777" w:rsidR="002860DA" w:rsidRPr="003734C6" w:rsidRDefault="002860DA" w:rsidP="002860DA">
      <w:pPr>
        <w:pStyle w:val="StyleTr0"/>
        <w:ind w:left="855" w:hanging="285"/>
      </w:pPr>
      <w:r w:rsidRPr="09BD1328">
        <w:rPr>
          <w:b/>
          <w:bCs/>
        </w:rPr>
        <w:t>Nâng cao khả năng ra quyết định:</w:t>
      </w:r>
      <w:r>
        <w:t xml:space="preserve"> Dữ liệu từ mô hình hóa giúp lãnh đạo có cái nhìn toàn diện và kịp thời về hiệu suất hệ thống, hỗ trợ ra quyết định chiến lược nhanh chóng và chính xác hơn. </w:t>
      </w:r>
    </w:p>
    <w:p w14:paraId="1A333CCB" w14:textId="77777777" w:rsidR="002860DA" w:rsidRPr="00D54152" w:rsidRDefault="002860DA" w:rsidP="003E7152">
      <w:pPr>
        <w:pStyle w:val="Heading2"/>
        <w:numPr>
          <w:ilvl w:val="1"/>
          <w:numId w:val="7"/>
        </w:numPr>
        <w:ind w:left="567" w:hanging="567"/>
        <w:jc w:val="left"/>
        <w:rPr>
          <w:bCs/>
        </w:rPr>
      </w:pPr>
      <w:bookmarkStart w:id="64" w:name="_Toc217429377"/>
      <w:bookmarkStart w:id="65" w:name="_Toc217433679"/>
      <w:bookmarkStart w:id="66" w:name="_Toc217433889"/>
      <w:bookmarkStart w:id="67" w:name="_Toc217435371"/>
      <w:r w:rsidRPr="00D54152">
        <w:t>Phương pháp nghiên cứu</w:t>
      </w:r>
      <w:bookmarkEnd w:id="64"/>
      <w:bookmarkEnd w:id="65"/>
      <w:bookmarkEnd w:id="66"/>
      <w:bookmarkEnd w:id="67"/>
      <w:r w:rsidRPr="00D54152">
        <w:t> </w:t>
      </w:r>
    </w:p>
    <w:p w14:paraId="3AAFE5AE" w14:textId="77777777" w:rsidR="002860DA" w:rsidRPr="003734C6" w:rsidRDefault="002860DA" w:rsidP="002860DA">
      <w:pPr>
        <w:pStyle w:val="DoanVB"/>
      </w:pPr>
      <w:r>
        <w:t>Báo cáo được thực hiện dựa trên phương pháp nghiên cứu định tính, chủ yếu sử dụng nguồn dữ liệu thứ cấp được thu thập từ sách, báo, trang web chính thức của Tập đoàn Trung Nguyên Legend, các bài viết chuyên ngành và các nghiên cứu liên quan đến quản trị doanh nghiệp, sản xuất và marketing trong lĩnh vực cà phê. Các thông tin này được tổng hợp và chọn lọc nhằm làm rõ mô hình hoạt động, quy trình nghiệp vụ, cũng như chiến lược phát triển của Trung Nguyên Legend trong bối cảnh hội nhập và cạnh tranh toàn cầu. </w:t>
      </w:r>
    </w:p>
    <w:p w14:paraId="090B04F4" w14:textId="77777777" w:rsidR="002860DA" w:rsidRPr="003734C6" w:rsidRDefault="002860DA" w:rsidP="002860DA">
      <w:pPr>
        <w:pStyle w:val="DoanVB"/>
      </w:pPr>
      <w:r>
        <w:t>Sau khi thu thập dữ liệu, nhóm nghiên cứu tiến hành tổng hợp, phân loại, phân tích và so sánh để đánh giá hiệu quả của các nghiệp vụ như sản xuất, phân phối, marketing, phát triển sản phẩm mới và quản trị nhân sự. Đồng thời, phương pháp mô hình hóa quy trình nghiệp vụ được sử dụng để minh họa mối quan hệ giữa các bộ phận trong hệ thống hoạt động của tập đoàn.</w:t>
      </w:r>
      <w:r w:rsidRPr="09BD1328">
        <w:t>Về kỹ thuật, nhóm nghiên cứu sử dụng chuẩn BPMN 2.0 (Business Process Model and Notation) để xây dựng mô hình hóa các quy trình nghiệp vụ, nhằm minh họa rõ ràng luồng công việc, thông tin và trách nhiệm giữa các bộ phận. Các sơ đồ được thiết kế bằng các công cụ chuyên dụng như Bizagi Modeler hoặc Draw.io.</w:t>
      </w:r>
      <w:r>
        <w:t xml:space="preserve"> Việc áp dụng các phương pháp trên giúp đề tài xây dựng được cái nhìn toàn diện về hoạt động quản </w:t>
      </w:r>
      <w:r>
        <w:lastRenderedPageBreak/>
        <w:t>trị của Trung Nguyên Legend, từ đó đề xuất hướng phát triển và cải tiến phù hợp với xu thế chuyển đổi số và phát triển bền vững của doanh nghiệp.  </w:t>
      </w:r>
    </w:p>
    <w:p w14:paraId="06C9B5B9" w14:textId="77777777" w:rsidR="002860DA" w:rsidRDefault="002860DA" w:rsidP="002860DA">
      <w:pPr>
        <w:pStyle w:val="DoanVB"/>
        <w:ind w:firstLine="0"/>
      </w:pPr>
    </w:p>
    <w:p w14:paraId="034D2CB6" w14:textId="77777777" w:rsidR="002860DA" w:rsidRPr="003734C6" w:rsidRDefault="002860DA" w:rsidP="003E7152">
      <w:pPr>
        <w:pStyle w:val="Heading1"/>
        <w:numPr>
          <w:ilvl w:val="0"/>
          <w:numId w:val="7"/>
        </w:numPr>
        <w:ind w:left="1710" w:hanging="1710"/>
        <w:jc w:val="left"/>
      </w:pPr>
      <w:bookmarkStart w:id="68" w:name="_Toc217429378"/>
      <w:bookmarkStart w:id="69" w:name="_Toc217433680"/>
      <w:bookmarkStart w:id="70" w:name="_Toc217433890"/>
      <w:bookmarkStart w:id="71" w:name="_Toc217435372"/>
      <w:r w:rsidRPr="003734C6">
        <w:lastRenderedPageBreak/>
        <w:t>PHÂN TÍCH</w:t>
      </w:r>
      <w:r>
        <w:t xml:space="preserve"> VÀ MÔ HÌNH HÓA QUY TRÌNH NGHIỆP VỤ</w:t>
      </w:r>
      <w:bookmarkEnd w:id="68"/>
      <w:bookmarkEnd w:id="69"/>
      <w:bookmarkEnd w:id="70"/>
      <w:bookmarkEnd w:id="71"/>
    </w:p>
    <w:p w14:paraId="42B905ED" w14:textId="77777777" w:rsidR="002860DA" w:rsidRPr="003734C6" w:rsidRDefault="002860DA" w:rsidP="003E7152">
      <w:pPr>
        <w:pStyle w:val="Heading2"/>
        <w:numPr>
          <w:ilvl w:val="1"/>
          <w:numId w:val="7"/>
        </w:numPr>
        <w:ind w:left="567" w:hanging="567"/>
        <w:jc w:val="left"/>
      </w:pPr>
      <w:bookmarkStart w:id="72" w:name="_Toc217429379"/>
      <w:bookmarkStart w:id="73" w:name="_Toc217433681"/>
      <w:bookmarkStart w:id="74" w:name="_Toc217433891"/>
      <w:bookmarkStart w:id="75" w:name="_Toc217435373"/>
      <w:r w:rsidRPr="003734C6">
        <w:t>Tổng quan về cơ cấu tổ chức</w:t>
      </w:r>
      <w:r>
        <w:t xml:space="preserve"> và chuỗi giá trị khép kín</w:t>
      </w:r>
      <w:bookmarkEnd w:id="72"/>
      <w:bookmarkEnd w:id="73"/>
      <w:bookmarkEnd w:id="74"/>
      <w:bookmarkEnd w:id="75"/>
    </w:p>
    <w:p w14:paraId="4F253DB3" w14:textId="77777777" w:rsidR="002860DA" w:rsidRPr="00280A59" w:rsidRDefault="002860DA" w:rsidP="003E7152">
      <w:pPr>
        <w:pStyle w:val="Heading3"/>
        <w:numPr>
          <w:ilvl w:val="2"/>
          <w:numId w:val="7"/>
        </w:numPr>
        <w:ind w:left="709" w:hanging="709"/>
      </w:pPr>
      <w:bookmarkStart w:id="76" w:name="_Toc217429380"/>
      <w:bookmarkStart w:id="77" w:name="_Toc217433682"/>
      <w:bookmarkStart w:id="78" w:name="_Toc217433892"/>
      <w:bookmarkStart w:id="79" w:name="_Toc217435374"/>
      <w:r w:rsidRPr="00280A59">
        <w:t>Giới thiệu chung</w:t>
      </w:r>
      <w:bookmarkEnd w:id="76"/>
      <w:bookmarkEnd w:id="77"/>
      <w:bookmarkEnd w:id="78"/>
      <w:bookmarkEnd w:id="79"/>
    </w:p>
    <w:p w14:paraId="62BCDC62" w14:textId="77777777" w:rsidR="002860DA" w:rsidRPr="003734C6" w:rsidRDefault="002860DA" w:rsidP="002860DA">
      <w:pPr>
        <w:pStyle w:val="DoanVB"/>
      </w:pPr>
      <w:r w:rsidRPr="003734C6">
        <w:t>Tập đoàn Trung Nguyên Legend là một trong những thương hiệu cà phê hàng đầu Việt Nam, được thành lập năm 1996 tại Buôn Ma Thu</w:t>
      </w:r>
      <w:r>
        <w:t>ộ</w:t>
      </w:r>
      <w:r w:rsidRPr="003734C6">
        <w:t>t, Đắk L</w:t>
      </w:r>
      <w:r>
        <w:t>ắ</w:t>
      </w:r>
      <w:r w:rsidRPr="003734C6">
        <w:t>k, bởi Doanh nhân Đặng Lê Nguyên Vũ.</w:t>
      </w:r>
    </w:p>
    <w:p w14:paraId="025F8C13" w14:textId="77777777" w:rsidR="002860DA" w:rsidRPr="003734C6" w:rsidRDefault="002860DA" w:rsidP="002860DA">
      <w:pPr>
        <w:pStyle w:val="DoanVB"/>
      </w:pPr>
      <w:r w:rsidRPr="003734C6">
        <w:t>Hiện nay, Trung Nguyên Legend hoạt động theo mô hình tập đoàn đa ngành, với hệ thống sản xuất – phân phối – dịch vụ - trải nghiệm xoay quanh “Hệ sinh thái cà phê – Năng lượng – Lối sống”.</w:t>
      </w:r>
    </w:p>
    <w:p w14:paraId="268D5AAB" w14:textId="77777777" w:rsidR="002860DA" w:rsidRPr="003734C6" w:rsidRDefault="002860DA" w:rsidP="002860DA">
      <w:pPr>
        <w:pStyle w:val="DoanVB"/>
      </w:pPr>
      <w:r w:rsidRPr="003734C6">
        <w:t xml:space="preserve">Cơ cấu tổ chức của tập đoàn được thiết kế theo mô hình đa lĩnh vực. trong đó mỗi </w:t>
      </w:r>
      <w:r>
        <w:t>mảng</w:t>
      </w:r>
      <w:r w:rsidRPr="003734C6">
        <w:t xml:space="preserve"> hoạt động có bộ phận chuyên trách riêng, hướng tới tầm nhìn: “Xây dựng Trung Nguyên Legend trở thành Tập đoàn Cà phê năng lượng – Tổ chức sáng tạo toàn cầu”.</w:t>
      </w:r>
    </w:p>
    <w:p w14:paraId="17DC1A95" w14:textId="77777777" w:rsidR="002860DA" w:rsidRPr="00280A59" w:rsidRDefault="002860DA" w:rsidP="003E7152">
      <w:pPr>
        <w:pStyle w:val="Heading3"/>
        <w:numPr>
          <w:ilvl w:val="2"/>
          <w:numId w:val="7"/>
        </w:numPr>
        <w:ind w:left="709" w:hanging="709"/>
      </w:pPr>
      <w:bookmarkStart w:id="80" w:name="_Toc217429381"/>
      <w:bookmarkStart w:id="81" w:name="_Toc217433683"/>
      <w:bookmarkStart w:id="82" w:name="_Toc217433893"/>
      <w:bookmarkStart w:id="83" w:name="_Toc217435375"/>
      <w:r w:rsidRPr="00280A59">
        <w:t>Cơ cấu tổ chức tổng thể</w:t>
      </w:r>
      <w:bookmarkEnd w:id="80"/>
      <w:bookmarkEnd w:id="81"/>
      <w:bookmarkEnd w:id="82"/>
      <w:bookmarkEnd w:id="83"/>
    </w:p>
    <w:p w14:paraId="71F4830B" w14:textId="77777777" w:rsidR="002860DA" w:rsidRPr="003734C6" w:rsidRDefault="002860DA" w:rsidP="002860DA">
      <w:pPr>
        <w:pStyle w:val="DoanVB"/>
      </w:pPr>
      <w:r w:rsidRPr="003734C6">
        <w:t>Cơ cấu tổ chức của Tập đoàn Trung Nguyên Legend được xây dựng theo mô hình đa cấp, đảm bảo tính linh hoạt trong quản trị và hiệu quả trong vận hành. Cấu trúc tổng thể gồm ba cấp quản lý chính:</w:t>
      </w:r>
    </w:p>
    <w:p w14:paraId="4C5430AF" w14:textId="77777777" w:rsidR="002860DA" w:rsidRPr="00DC651A" w:rsidRDefault="002860DA" w:rsidP="002860DA">
      <w:pPr>
        <w:pStyle w:val="StyleTr0"/>
        <w:ind w:left="855" w:hanging="285"/>
        <w:rPr>
          <w:b/>
          <w:bCs/>
        </w:rPr>
      </w:pPr>
      <w:r w:rsidRPr="00DC651A">
        <w:rPr>
          <w:b/>
          <w:bCs/>
        </w:rPr>
        <w:t>Cấp 1 - Tập đoàn Trung Nguyên Legend (Công ty mẹ)</w:t>
      </w:r>
    </w:p>
    <w:p w14:paraId="54DC94CC" w14:textId="77777777" w:rsidR="002860DA" w:rsidRPr="003734C6" w:rsidRDefault="002860DA" w:rsidP="002860DA">
      <w:pPr>
        <w:pStyle w:val="DoanVB"/>
      </w:pPr>
      <w:r w:rsidRPr="003734C6">
        <w:t>Đây là cấp quản trị cao nhất, giữ vai trò điều hành chiến lược, quản trị thương hiệu, định hướng phát triển toàn hệ thống</w:t>
      </w:r>
    </w:p>
    <w:p w14:paraId="2D452D2D" w14:textId="77777777" w:rsidR="002860DA" w:rsidRPr="003734C6" w:rsidRDefault="002860DA" w:rsidP="002860DA">
      <w:pPr>
        <w:pStyle w:val="DoanVB"/>
      </w:pPr>
      <w:r w:rsidRPr="003734C6">
        <w:t>Lãnh đạo cao nhất: Chủ tịch HĐQT kiêm Tổng Giám đốc – Ông Đặng Lê Nguyên Vũ</w:t>
      </w:r>
    </w:p>
    <w:p w14:paraId="51E2F3BC" w14:textId="77777777" w:rsidR="002860DA" w:rsidRPr="003734C6" w:rsidRDefault="002860DA" w:rsidP="002860DA">
      <w:pPr>
        <w:pStyle w:val="DoanVB"/>
      </w:pPr>
      <w:r w:rsidRPr="003734C6">
        <w:t>Các ban chức năng trực thuộc:</w:t>
      </w:r>
    </w:p>
    <w:p w14:paraId="0AAD4BB7" w14:textId="77777777" w:rsidR="002860DA" w:rsidRPr="003734C6" w:rsidRDefault="002860DA" w:rsidP="003E7152">
      <w:pPr>
        <w:pStyle w:val="StyleCng"/>
        <w:numPr>
          <w:ilvl w:val="0"/>
          <w:numId w:val="8"/>
        </w:numPr>
        <w:tabs>
          <w:tab w:val="clear" w:pos="4112"/>
          <w:tab w:val="num" w:pos="1134"/>
        </w:tabs>
        <w:ind w:left="1134"/>
      </w:pPr>
      <w:r w:rsidRPr="003734C6">
        <w:t>Ban Chiến lược &amp; Phát triển thương hiệu</w:t>
      </w:r>
    </w:p>
    <w:p w14:paraId="353E6BD8" w14:textId="77777777" w:rsidR="002860DA" w:rsidRPr="003734C6" w:rsidRDefault="002860DA" w:rsidP="003E7152">
      <w:pPr>
        <w:pStyle w:val="StyleCng"/>
        <w:numPr>
          <w:ilvl w:val="0"/>
          <w:numId w:val="8"/>
        </w:numPr>
        <w:tabs>
          <w:tab w:val="clear" w:pos="4112"/>
          <w:tab w:val="num" w:pos="1134"/>
        </w:tabs>
        <w:ind w:left="1134"/>
      </w:pPr>
      <w:r w:rsidRPr="003734C6">
        <w:t>Ban Tài chính – Kế toán</w:t>
      </w:r>
    </w:p>
    <w:p w14:paraId="36BC186F" w14:textId="77777777" w:rsidR="002860DA" w:rsidRPr="003734C6" w:rsidRDefault="002860DA" w:rsidP="003E7152">
      <w:pPr>
        <w:pStyle w:val="StyleCng"/>
        <w:numPr>
          <w:ilvl w:val="0"/>
          <w:numId w:val="8"/>
        </w:numPr>
        <w:tabs>
          <w:tab w:val="clear" w:pos="4112"/>
          <w:tab w:val="num" w:pos="1134"/>
        </w:tabs>
        <w:ind w:left="1134"/>
      </w:pPr>
      <w:r w:rsidRPr="003734C6">
        <w:t>Ban Nhân sự &amp; Đào tạo</w:t>
      </w:r>
    </w:p>
    <w:p w14:paraId="6902216E" w14:textId="77777777" w:rsidR="002860DA" w:rsidRPr="003734C6" w:rsidRDefault="002860DA" w:rsidP="003E7152">
      <w:pPr>
        <w:pStyle w:val="StyleCng"/>
        <w:numPr>
          <w:ilvl w:val="0"/>
          <w:numId w:val="8"/>
        </w:numPr>
        <w:tabs>
          <w:tab w:val="clear" w:pos="4112"/>
          <w:tab w:val="num" w:pos="1134"/>
        </w:tabs>
        <w:ind w:left="1134"/>
      </w:pPr>
      <w:r w:rsidRPr="003734C6">
        <w:t>Ban Pháp chế &amp; Kiểm soát nội bộ</w:t>
      </w:r>
    </w:p>
    <w:p w14:paraId="11C96144" w14:textId="77777777" w:rsidR="002860DA" w:rsidRPr="003734C6" w:rsidRDefault="002860DA" w:rsidP="003E7152">
      <w:pPr>
        <w:pStyle w:val="StyleCng"/>
        <w:numPr>
          <w:ilvl w:val="0"/>
          <w:numId w:val="8"/>
        </w:numPr>
        <w:tabs>
          <w:tab w:val="clear" w:pos="4112"/>
          <w:tab w:val="num" w:pos="1134"/>
        </w:tabs>
        <w:ind w:left="1134"/>
      </w:pPr>
      <w:r w:rsidRPr="003734C6">
        <w:t>Ban Công nghệ thông tin &amp; Chuyển đổi số</w:t>
      </w:r>
    </w:p>
    <w:p w14:paraId="75A51B2F" w14:textId="77777777" w:rsidR="002860DA" w:rsidRPr="003734C6" w:rsidRDefault="002860DA" w:rsidP="003E7152">
      <w:pPr>
        <w:pStyle w:val="StyleCng"/>
        <w:numPr>
          <w:ilvl w:val="0"/>
          <w:numId w:val="8"/>
        </w:numPr>
        <w:tabs>
          <w:tab w:val="clear" w:pos="4112"/>
          <w:tab w:val="num" w:pos="1134"/>
        </w:tabs>
        <w:ind w:left="1134"/>
      </w:pPr>
      <w:r w:rsidRPr="003734C6">
        <w:t>Ban Marketing &amp; Truyền thông</w:t>
      </w:r>
    </w:p>
    <w:p w14:paraId="5A10BDBA" w14:textId="77777777" w:rsidR="002860DA" w:rsidRPr="00DC651A" w:rsidRDefault="002860DA" w:rsidP="002860DA">
      <w:pPr>
        <w:pStyle w:val="StyleTr0"/>
        <w:ind w:left="855" w:hanging="285"/>
        <w:rPr>
          <w:b/>
          <w:bCs/>
        </w:rPr>
      </w:pPr>
      <w:r w:rsidRPr="00DC651A">
        <w:rPr>
          <w:b/>
          <w:bCs/>
        </w:rPr>
        <w:t>Cấp 2 – Các công ty thành viên/ Khối kinh doanh chính</w:t>
      </w:r>
    </w:p>
    <w:p w14:paraId="4F4B78E3" w14:textId="77777777" w:rsidR="002860DA" w:rsidRPr="003734C6" w:rsidRDefault="002860DA" w:rsidP="002860DA">
      <w:pPr>
        <w:pStyle w:val="DoanVB"/>
      </w:pPr>
      <w:r w:rsidRPr="003734C6">
        <w:t>Tập đoàn chia thành 3 khối hoạt động chính, tương ứng với các lĩnh vực kinh doanh cốt lõi:</w:t>
      </w:r>
    </w:p>
    <w:p w14:paraId="1D698105" w14:textId="77777777" w:rsidR="002860DA" w:rsidRPr="003734C6" w:rsidRDefault="002860DA" w:rsidP="003E7152">
      <w:pPr>
        <w:pStyle w:val="StyleCng"/>
        <w:numPr>
          <w:ilvl w:val="0"/>
          <w:numId w:val="8"/>
        </w:numPr>
        <w:tabs>
          <w:tab w:val="clear" w:pos="4112"/>
          <w:tab w:val="num" w:pos="1134"/>
        </w:tabs>
        <w:ind w:left="1134"/>
        <w:rPr>
          <w:b/>
          <w:bCs/>
        </w:rPr>
      </w:pPr>
      <w:r w:rsidRPr="003734C6">
        <w:rPr>
          <w:b/>
          <w:bCs/>
        </w:rPr>
        <w:lastRenderedPageBreak/>
        <w:t>Khối sản xuất &amp; Chế biến cà phê</w:t>
      </w:r>
    </w:p>
    <w:p w14:paraId="73876D83" w14:textId="77777777" w:rsidR="002860DA" w:rsidRPr="003734C6" w:rsidRDefault="002860DA" w:rsidP="002860DA">
      <w:pPr>
        <w:pStyle w:val="StyleCng"/>
      </w:pPr>
      <w:r w:rsidRPr="003734C6">
        <w:t>Gồm các nhà máy tại Buôn Ma Thu</w:t>
      </w:r>
      <w:r>
        <w:t>ộ</w:t>
      </w:r>
      <w:r w:rsidRPr="003734C6">
        <w:t>t, Bắc Giang, Bình Dương.</w:t>
      </w:r>
    </w:p>
    <w:p w14:paraId="2D812C7B" w14:textId="77777777" w:rsidR="002860DA" w:rsidRPr="003734C6" w:rsidRDefault="002860DA" w:rsidP="002860DA">
      <w:pPr>
        <w:pStyle w:val="StyleCng"/>
      </w:pPr>
      <w:r w:rsidRPr="003734C6">
        <w:t>Chịu trách nghiệm thu mua nguyên liệu, chế biến, rang xay, đóng gói và đảm bảo chất lượng sản phẩm.</w:t>
      </w:r>
    </w:p>
    <w:p w14:paraId="4F94481E" w14:textId="77777777" w:rsidR="002860DA" w:rsidRPr="003734C6" w:rsidRDefault="002860DA" w:rsidP="002860DA">
      <w:pPr>
        <w:pStyle w:val="StyleCng"/>
      </w:pPr>
      <w:r w:rsidRPr="003734C6">
        <w:t>Quản lý thương hiệu sản phẩm: Trung Nguyên, Trung Nguyên Legend, G7.</w:t>
      </w:r>
    </w:p>
    <w:p w14:paraId="069F9426" w14:textId="77777777" w:rsidR="002860DA" w:rsidRPr="003734C6" w:rsidRDefault="002860DA" w:rsidP="003E7152">
      <w:pPr>
        <w:pStyle w:val="StyleCng"/>
        <w:numPr>
          <w:ilvl w:val="0"/>
          <w:numId w:val="8"/>
        </w:numPr>
        <w:tabs>
          <w:tab w:val="clear" w:pos="4112"/>
          <w:tab w:val="num" w:pos="1134"/>
        </w:tabs>
        <w:ind w:left="1134"/>
        <w:rPr>
          <w:b/>
          <w:bCs/>
        </w:rPr>
      </w:pPr>
      <w:r w:rsidRPr="003734C6">
        <w:rPr>
          <w:b/>
          <w:bCs/>
        </w:rPr>
        <w:t xml:space="preserve">Khối </w:t>
      </w:r>
      <w:r>
        <w:rPr>
          <w:b/>
          <w:bCs/>
        </w:rPr>
        <w:t>D</w:t>
      </w:r>
      <w:r w:rsidRPr="003734C6">
        <w:rPr>
          <w:b/>
          <w:bCs/>
        </w:rPr>
        <w:t>ịch vụ &amp; Chuỗi quán cà phê Trung Nguyên Legend Café</w:t>
      </w:r>
    </w:p>
    <w:p w14:paraId="330322D6" w14:textId="77777777" w:rsidR="002860DA" w:rsidRPr="003734C6" w:rsidRDefault="002860DA" w:rsidP="002860DA">
      <w:pPr>
        <w:pStyle w:val="StyleCng"/>
      </w:pPr>
      <w:r w:rsidRPr="003734C6">
        <w:t>Phụ trách hoạt động của chuỗi Trung Nguyên Legend Café, E – Coffee và các điểm nhượng quyền trong và ngoài nước</w:t>
      </w:r>
      <w:r>
        <w:t>.</w:t>
      </w:r>
    </w:p>
    <w:p w14:paraId="1A5C4BF4" w14:textId="77777777" w:rsidR="002860DA" w:rsidRPr="003734C6" w:rsidRDefault="002860DA" w:rsidP="002860DA">
      <w:pPr>
        <w:pStyle w:val="StyleCng"/>
      </w:pPr>
      <w:r w:rsidRPr="003734C6">
        <w:t xml:space="preserve">Quản lý dịch vụ khách </w:t>
      </w:r>
      <w:r>
        <w:t>hàng</w:t>
      </w:r>
      <w:r w:rsidRPr="003734C6">
        <w:t>, đào tạo nhân viên pha chế, chăm s</w:t>
      </w:r>
      <w:r>
        <w:t>óc</w:t>
      </w:r>
      <w:r w:rsidRPr="003734C6">
        <w:t xml:space="preserve"> và trải nghiệm khách hàng</w:t>
      </w:r>
      <w:r>
        <w:t>.</w:t>
      </w:r>
    </w:p>
    <w:p w14:paraId="61DA8BCE" w14:textId="77777777" w:rsidR="002860DA" w:rsidRPr="003734C6" w:rsidRDefault="002860DA" w:rsidP="003E7152">
      <w:pPr>
        <w:pStyle w:val="StyleCng"/>
        <w:numPr>
          <w:ilvl w:val="0"/>
          <w:numId w:val="8"/>
        </w:numPr>
        <w:tabs>
          <w:tab w:val="clear" w:pos="4112"/>
          <w:tab w:val="num" w:pos="1134"/>
        </w:tabs>
        <w:ind w:left="1134"/>
        <w:rPr>
          <w:b/>
          <w:bCs/>
        </w:rPr>
      </w:pPr>
      <w:r w:rsidRPr="003734C6">
        <w:rPr>
          <w:b/>
          <w:bCs/>
        </w:rPr>
        <w:t xml:space="preserve">Khối Hệ sinh thái </w:t>
      </w:r>
      <w:r>
        <w:rPr>
          <w:b/>
          <w:bCs/>
        </w:rPr>
        <w:t>C</w:t>
      </w:r>
      <w:r w:rsidRPr="003734C6">
        <w:rPr>
          <w:b/>
          <w:bCs/>
        </w:rPr>
        <w:t>à phê – Năng lượng – Lối sống (Trung Nguyên Healing)</w:t>
      </w:r>
    </w:p>
    <w:p w14:paraId="18325892" w14:textId="77777777" w:rsidR="002860DA" w:rsidRPr="003734C6" w:rsidRDefault="002860DA" w:rsidP="002860DA">
      <w:pPr>
        <w:pStyle w:val="StyleCng"/>
      </w:pPr>
      <w:r w:rsidRPr="003734C6">
        <w:t>Tổ chức các hoạt động trải nghiệm thiền – cà phê – sách,hướng đến lối sống tỉnh thức và sáng tạo</w:t>
      </w:r>
      <w:r>
        <w:t>.</w:t>
      </w:r>
    </w:p>
    <w:p w14:paraId="5E7CA0BE" w14:textId="77777777" w:rsidR="002860DA" w:rsidRPr="003734C6" w:rsidRDefault="002860DA" w:rsidP="002860DA">
      <w:pPr>
        <w:pStyle w:val="StyleCng"/>
      </w:pPr>
      <w:r w:rsidRPr="003734C6">
        <w:t>Quản lý không gian như Trung Nguyên Legend Center, Thánh địa Cà phê Buôn Ma Thu</w:t>
      </w:r>
      <w:r>
        <w:t>ộ</w:t>
      </w:r>
      <w:r w:rsidRPr="003734C6">
        <w:t>t và Trung Nguyên Healing Space</w:t>
      </w:r>
      <w:r>
        <w:t>.</w:t>
      </w:r>
    </w:p>
    <w:p w14:paraId="6E2F92B4" w14:textId="77777777" w:rsidR="002860DA" w:rsidRPr="003734C6" w:rsidRDefault="002860DA" w:rsidP="002860DA">
      <w:pPr>
        <w:pStyle w:val="StyleCng"/>
      </w:pPr>
      <w:r w:rsidRPr="003734C6">
        <w:t>Phát triển các mô hình cà phê kết hợp trị liệu tinh thần, nâng tầm giá trị văn hóa cà phê Việt.</w:t>
      </w:r>
    </w:p>
    <w:p w14:paraId="321C02FF" w14:textId="77777777" w:rsidR="002860DA" w:rsidRPr="00272A70" w:rsidRDefault="002860DA" w:rsidP="002860DA">
      <w:pPr>
        <w:pStyle w:val="StyleTr0"/>
        <w:ind w:left="855" w:hanging="285"/>
        <w:rPr>
          <w:b/>
          <w:bCs/>
        </w:rPr>
      </w:pPr>
      <w:r w:rsidRPr="00272A70">
        <w:rPr>
          <w:b/>
          <w:bCs/>
        </w:rPr>
        <w:t>Cấp 3 – Các bộ phận hỗ trợ</w:t>
      </w:r>
    </w:p>
    <w:p w14:paraId="77ABB0FF" w14:textId="77777777" w:rsidR="002860DA" w:rsidRPr="003734C6" w:rsidRDefault="002860DA" w:rsidP="002860DA">
      <w:pPr>
        <w:pStyle w:val="DoanVB"/>
      </w:pPr>
      <w:r w:rsidRPr="003734C6">
        <w:t>Đây là các đơn vị vận hành xuyên suốt các khối, đóng vai trò hỗ trợ chuyên môn và đảm bảo tính thống nhất trong toàn hệ thống:</w:t>
      </w:r>
    </w:p>
    <w:p w14:paraId="10B227F7" w14:textId="77777777" w:rsidR="002860DA" w:rsidRPr="00272A70" w:rsidRDefault="002860DA" w:rsidP="003E7152">
      <w:pPr>
        <w:pStyle w:val="StyleCng"/>
        <w:numPr>
          <w:ilvl w:val="0"/>
          <w:numId w:val="8"/>
        </w:numPr>
        <w:tabs>
          <w:tab w:val="clear" w:pos="4112"/>
          <w:tab w:val="num" w:pos="1134"/>
        </w:tabs>
        <w:ind w:left="1134"/>
      </w:pPr>
      <w:r w:rsidRPr="00725A81">
        <w:rPr>
          <w:b/>
        </w:rPr>
        <w:t>Phòng Kế toán – Tài chính:</w:t>
      </w:r>
      <w:r w:rsidRPr="00272A70">
        <w:t xml:space="preserve"> Theo dõi chi phí, lập báo cáo tài chính, đảm bảo hiệu quả nguồn vốn.</w:t>
      </w:r>
    </w:p>
    <w:p w14:paraId="1DB3F5FD" w14:textId="77777777" w:rsidR="002860DA" w:rsidRPr="00272A70" w:rsidRDefault="002860DA" w:rsidP="003E7152">
      <w:pPr>
        <w:pStyle w:val="StyleCng"/>
        <w:numPr>
          <w:ilvl w:val="0"/>
          <w:numId w:val="8"/>
        </w:numPr>
        <w:tabs>
          <w:tab w:val="clear" w:pos="4112"/>
          <w:tab w:val="num" w:pos="1134"/>
        </w:tabs>
        <w:ind w:left="1134"/>
      </w:pPr>
      <w:r w:rsidRPr="746A218C">
        <w:rPr>
          <w:b/>
          <w:bCs/>
        </w:rPr>
        <w:t>Phòng Hành chính – Nhân sự</w:t>
      </w:r>
      <w:r>
        <w:t>: Quản lý nhân sự, hành chính nội bộ, và các hoạt động phúc lợi.</w:t>
      </w:r>
    </w:p>
    <w:p w14:paraId="1BF0BAC9" w14:textId="77777777" w:rsidR="002860DA" w:rsidRPr="00272A70" w:rsidRDefault="002860DA" w:rsidP="003E7152">
      <w:pPr>
        <w:pStyle w:val="StyleCng"/>
        <w:numPr>
          <w:ilvl w:val="0"/>
          <w:numId w:val="8"/>
        </w:numPr>
        <w:tabs>
          <w:tab w:val="clear" w:pos="4112"/>
          <w:tab w:val="num" w:pos="1134"/>
        </w:tabs>
        <w:ind w:left="1134"/>
      </w:pPr>
      <w:r w:rsidRPr="746A218C">
        <w:rPr>
          <w:b/>
          <w:bCs/>
        </w:rPr>
        <w:t>Phòng Kế hoạch – Cung ứng</w:t>
      </w:r>
      <w:r>
        <w:t>: Lập kế hoạch sản xuất, quản lý chuỗi cung ứng và tồn kho.</w:t>
      </w:r>
    </w:p>
    <w:p w14:paraId="7D3A7C9E" w14:textId="77777777" w:rsidR="002860DA" w:rsidRPr="00272A70" w:rsidRDefault="002860DA" w:rsidP="003E7152">
      <w:pPr>
        <w:pStyle w:val="StyleCng"/>
        <w:numPr>
          <w:ilvl w:val="0"/>
          <w:numId w:val="8"/>
        </w:numPr>
        <w:tabs>
          <w:tab w:val="clear" w:pos="4112"/>
          <w:tab w:val="num" w:pos="1134"/>
        </w:tabs>
        <w:ind w:left="1134"/>
      </w:pPr>
      <w:r w:rsidRPr="746A218C">
        <w:rPr>
          <w:b/>
          <w:bCs/>
        </w:rPr>
        <w:t>Phòng Công nghệ thông tin</w:t>
      </w:r>
      <w:r>
        <w:t>: Quản lý hệ thống phần mềm, bảo mật dữ liệu và hỗ trợ kỹ thuật.</w:t>
      </w:r>
    </w:p>
    <w:p w14:paraId="47CBC42A" w14:textId="77777777" w:rsidR="002860DA" w:rsidRPr="00272A70" w:rsidRDefault="002860DA" w:rsidP="003E7152">
      <w:pPr>
        <w:pStyle w:val="StyleCng"/>
        <w:numPr>
          <w:ilvl w:val="0"/>
          <w:numId w:val="8"/>
        </w:numPr>
        <w:tabs>
          <w:tab w:val="clear" w:pos="4112"/>
          <w:tab w:val="num" w:pos="1134"/>
        </w:tabs>
        <w:ind w:left="1134"/>
      </w:pPr>
      <w:r w:rsidRPr="746A218C">
        <w:rPr>
          <w:b/>
          <w:bCs/>
        </w:rPr>
        <w:t>Phòng Marketing – Nghiên cứu thị trường</w:t>
      </w:r>
      <w:r>
        <w:t>: Phân tích thị trường, hành vi khách hàng và hỗ trợ các chiến dịch quảng bá.</w:t>
      </w:r>
    </w:p>
    <w:p w14:paraId="6F316861" w14:textId="77777777" w:rsidR="002860DA" w:rsidRPr="003734C6" w:rsidRDefault="002860DA" w:rsidP="003E7152">
      <w:pPr>
        <w:pStyle w:val="StyleCng"/>
        <w:numPr>
          <w:ilvl w:val="0"/>
          <w:numId w:val="8"/>
        </w:numPr>
        <w:tabs>
          <w:tab w:val="clear" w:pos="4112"/>
          <w:tab w:val="num" w:pos="1134"/>
        </w:tabs>
        <w:ind w:left="1134"/>
      </w:pPr>
      <w:r w:rsidRPr="746A218C">
        <w:rPr>
          <w:b/>
          <w:bCs/>
        </w:rPr>
        <w:lastRenderedPageBreak/>
        <w:t xml:space="preserve"> Phòng Quản lý chất lượng (QA/QC)</w:t>
      </w:r>
      <w:r>
        <w:t>: Kiểm soát chất lượng sản phẩm và dịch vụ ở tất cả các giai đoạn.</w:t>
      </w:r>
    </w:p>
    <w:p w14:paraId="557E4B5F" w14:textId="77777777" w:rsidR="002860DA" w:rsidRPr="003734C6" w:rsidRDefault="002860DA" w:rsidP="003E7152">
      <w:pPr>
        <w:pStyle w:val="StyleCng"/>
        <w:numPr>
          <w:ilvl w:val="0"/>
          <w:numId w:val="8"/>
        </w:numPr>
        <w:tabs>
          <w:tab w:val="clear" w:pos="4112"/>
          <w:tab w:val="num" w:pos="1134"/>
        </w:tabs>
        <w:ind w:left="1134"/>
      </w:pPr>
      <w:r>
        <w:t xml:space="preserve"> </w:t>
      </w:r>
      <w:r w:rsidRPr="746A218C">
        <w:rPr>
          <w:b/>
          <w:bCs/>
        </w:rPr>
        <w:t>Phòng Đối ngoại &amp; Phát triển đối tác</w:t>
      </w:r>
      <w:r>
        <w:t>: Xây dựng quan hệ hợp tác, tìm kiếm và mở rộng đối tác chiến lược.</w:t>
      </w:r>
    </w:p>
    <w:p w14:paraId="691E5858" w14:textId="77777777" w:rsidR="002860DA" w:rsidRDefault="002860DA" w:rsidP="002860DA">
      <w:pPr>
        <w:pStyle w:val="DoanVB"/>
      </w:pPr>
      <w:r w:rsidRPr="003734C6">
        <w:t>Cơ cấu tổ chức này giúp Trung Nguyên Legend duy trì hiệu quả quản trị tập trung, đồng thời đảm bảo tính linh hoạt trong vận hành từng khối kinh doanh, phù hợp với chiến lược phát triển hệ dinh thái cà phê toàn diện cùa tập đoàn.</w:t>
      </w:r>
    </w:p>
    <w:p w14:paraId="4C302A32" w14:textId="77777777" w:rsidR="002860DA" w:rsidRPr="00280A59" w:rsidRDefault="002860DA" w:rsidP="003E7152">
      <w:pPr>
        <w:pStyle w:val="Heading3"/>
        <w:numPr>
          <w:ilvl w:val="2"/>
          <w:numId w:val="7"/>
        </w:numPr>
        <w:ind w:left="709" w:hanging="709"/>
      </w:pPr>
      <w:bookmarkStart w:id="84" w:name="_Toc217429382"/>
      <w:bookmarkStart w:id="85" w:name="_Toc217433684"/>
      <w:bookmarkStart w:id="86" w:name="_Toc217433894"/>
      <w:bookmarkStart w:id="87" w:name="_Toc217435376"/>
      <w:r w:rsidRPr="00280A59">
        <w:t>Chuỗi giá trị khép kín</w:t>
      </w:r>
      <w:bookmarkEnd w:id="84"/>
      <w:bookmarkEnd w:id="85"/>
      <w:bookmarkEnd w:id="86"/>
      <w:bookmarkEnd w:id="87"/>
    </w:p>
    <w:p w14:paraId="6ECF8E29" w14:textId="77777777" w:rsidR="002860DA" w:rsidRDefault="002860DA" w:rsidP="002860DA">
      <w:pPr>
        <w:pStyle w:val="DoanVB"/>
      </w:pPr>
      <w:r>
        <w:t xml:space="preserve">Trung Nguyên Legend là một trong số ít doanh nghiệp cà phê trên thế giới và là doanh nghiệp duy nhất tại Việt Nam kiểm soát 100% chuỗi giá trị từ hạt cà phê đến ly cà phê. </w:t>
      </w:r>
      <w:r w:rsidRPr="00D02352">
        <w:t>Mô hình này giúp Tập đoàn kiểm soát hoàn toàn chất lượng, chi phí, truy xuất nguồn gốc và tạo ra sự khác biệt không thể sao chép, góp phần nâng tầm giá trị hạt cà phê Robusta Buôn Ma Thuột trên bản đồ thế giới.</w:t>
      </w:r>
    </w:p>
    <w:p w14:paraId="2B8DBE78" w14:textId="77777777" w:rsidR="002860DA" w:rsidRDefault="002860DA" w:rsidP="002860DA">
      <w:pPr>
        <w:pStyle w:val="Caption"/>
        <w:keepNext/>
      </w:pPr>
      <w:bookmarkStart w:id="88" w:name="_Toc217429305"/>
      <w:bookmarkStart w:id="89" w:name="_Toc217434773"/>
      <w:r>
        <w:t xml:space="preserve">Bảng </w:t>
      </w:r>
      <w:fldSimple w:instr=" STYLEREF 1 \s ">
        <w:r>
          <w:rPr>
            <w:noProof/>
          </w:rPr>
          <w:t>3</w:t>
        </w:r>
      </w:fldSimple>
      <w:r>
        <w:t>.</w:t>
      </w:r>
      <w:fldSimple w:instr=" SEQ Bảng \* ARABIC \s 1 ">
        <w:r>
          <w:rPr>
            <w:noProof/>
          </w:rPr>
          <w:t>1</w:t>
        </w:r>
      </w:fldSimple>
      <w:r>
        <w:t>. Chuỗi giá trị khép kín tại Trung Nguyên</w:t>
      </w:r>
      <w:bookmarkEnd w:id="88"/>
      <w:bookmarkEnd w:id="89"/>
    </w:p>
    <w:tbl>
      <w:tblPr>
        <w:tblStyle w:val="TableGrid"/>
        <w:tblW w:w="0" w:type="auto"/>
        <w:tblLook w:val="04A0" w:firstRow="1" w:lastRow="0" w:firstColumn="1" w:lastColumn="0" w:noHBand="0" w:noVBand="1"/>
      </w:tblPr>
      <w:tblGrid>
        <w:gridCol w:w="2008"/>
        <w:gridCol w:w="3956"/>
        <w:gridCol w:w="3381"/>
      </w:tblGrid>
      <w:tr w:rsidR="002860DA" w:rsidRPr="00725A81" w14:paraId="273CB875" w14:textId="77777777" w:rsidTr="002860DA">
        <w:tc>
          <w:tcPr>
            <w:tcW w:w="0" w:type="auto"/>
            <w:shd w:val="clear" w:color="auto" w:fill="DEEAF6" w:themeFill="accent5" w:themeFillTint="33"/>
            <w:vAlign w:val="center"/>
            <w:hideMark/>
          </w:tcPr>
          <w:p w14:paraId="77D0D9EE" w14:textId="77777777" w:rsidR="002860DA" w:rsidRPr="00725A81" w:rsidRDefault="002860DA" w:rsidP="002860DA">
            <w:pPr>
              <w:jc w:val="center"/>
              <w:rPr>
                <w:b/>
                <w:bCs/>
              </w:rPr>
            </w:pPr>
            <w:r w:rsidRPr="00725A81">
              <w:rPr>
                <w:b/>
                <w:bCs/>
              </w:rPr>
              <w:t>Giai đoạn</w:t>
            </w:r>
          </w:p>
        </w:tc>
        <w:tc>
          <w:tcPr>
            <w:tcW w:w="0" w:type="auto"/>
            <w:shd w:val="clear" w:color="auto" w:fill="DEEAF6" w:themeFill="accent5" w:themeFillTint="33"/>
            <w:vAlign w:val="center"/>
            <w:hideMark/>
          </w:tcPr>
          <w:p w14:paraId="22458596" w14:textId="77777777" w:rsidR="002860DA" w:rsidRPr="00725A81" w:rsidRDefault="002860DA" w:rsidP="002860DA">
            <w:pPr>
              <w:jc w:val="center"/>
              <w:rPr>
                <w:b/>
                <w:bCs/>
              </w:rPr>
            </w:pPr>
            <w:r w:rsidRPr="00725A81">
              <w:rPr>
                <w:b/>
                <w:bCs/>
              </w:rPr>
              <w:t>Hoạt động chính</w:t>
            </w:r>
          </w:p>
        </w:tc>
        <w:tc>
          <w:tcPr>
            <w:tcW w:w="0" w:type="auto"/>
            <w:shd w:val="clear" w:color="auto" w:fill="DEEAF6" w:themeFill="accent5" w:themeFillTint="33"/>
            <w:vAlign w:val="center"/>
            <w:hideMark/>
          </w:tcPr>
          <w:p w14:paraId="6022845C" w14:textId="77777777" w:rsidR="002860DA" w:rsidRPr="00725A81" w:rsidRDefault="002860DA" w:rsidP="002860DA">
            <w:pPr>
              <w:jc w:val="center"/>
              <w:rPr>
                <w:b/>
                <w:bCs/>
              </w:rPr>
            </w:pPr>
            <w:r w:rsidRPr="00725A81">
              <w:rPr>
                <w:b/>
                <w:bCs/>
              </w:rPr>
              <w:t>Kết quả nổi bật (2025)</w:t>
            </w:r>
          </w:p>
        </w:tc>
      </w:tr>
      <w:tr w:rsidR="002860DA" w:rsidRPr="00725A81" w14:paraId="53DC71DC" w14:textId="77777777" w:rsidTr="002860DA">
        <w:tc>
          <w:tcPr>
            <w:tcW w:w="0" w:type="auto"/>
            <w:vAlign w:val="center"/>
            <w:hideMark/>
          </w:tcPr>
          <w:p w14:paraId="5F7D1DB8" w14:textId="77777777" w:rsidR="002860DA" w:rsidRPr="00725A81" w:rsidRDefault="002860DA" w:rsidP="002860DA">
            <w:pPr>
              <w:jc w:val="left"/>
            </w:pPr>
            <w:r w:rsidRPr="00725A81">
              <w:t>1. Nghiên cứu giống &amp; vùng trồng</w:t>
            </w:r>
          </w:p>
        </w:tc>
        <w:tc>
          <w:tcPr>
            <w:tcW w:w="0" w:type="auto"/>
            <w:vAlign w:val="center"/>
            <w:hideMark/>
          </w:tcPr>
          <w:p w14:paraId="5DEA050B" w14:textId="77777777" w:rsidR="002860DA" w:rsidRPr="00725A81" w:rsidRDefault="002860DA" w:rsidP="002860DA">
            <w:pPr>
              <w:jc w:val="left"/>
            </w:pPr>
            <w:r w:rsidRPr="00725A81">
              <w:t>Lai tạo giống, quy hoạch vùng trồng bền vững</w:t>
            </w:r>
          </w:p>
        </w:tc>
        <w:tc>
          <w:tcPr>
            <w:tcW w:w="0" w:type="auto"/>
            <w:vAlign w:val="center"/>
            <w:hideMark/>
          </w:tcPr>
          <w:p w14:paraId="75D051BB" w14:textId="77777777" w:rsidR="002860DA" w:rsidRPr="00725A81" w:rsidRDefault="002860DA" w:rsidP="002860DA">
            <w:pPr>
              <w:jc w:val="left"/>
            </w:pPr>
            <w:r w:rsidRPr="00725A81">
              <w:t>18 giống độc quyền, mở rộng hợp tác quốc tế (Lào, Brazil)</w:t>
            </w:r>
          </w:p>
        </w:tc>
      </w:tr>
      <w:tr w:rsidR="002860DA" w:rsidRPr="00725A81" w14:paraId="1D6BB668" w14:textId="77777777" w:rsidTr="002860DA">
        <w:tc>
          <w:tcPr>
            <w:tcW w:w="0" w:type="auto"/>
            <w:vAlign w:val="center"/>
            <w:hideMark/>
          </w:tcPr>
          <w:p w14:paraId="4B08F9BC" w14:textId="77777777" w:rsidR="002860DA" w:rsidRPr="00725A81" w:rsidRDefault="002860DA" w:rsidP="002860DA">
            <w:pPr>
              <w:jc w:val="left"/>
            </w:pPr>
            <w:r w:rsidRPr="00725A81">
              <w:t>2. Trồng trọt &amp; Hỗ trợ nông dân</w:t>
            </w:r>
          </w:p>
        </w:tc>
        <w:tc>
          <w:tcPr>
            <w:tcW w:w="0" w:type="auto"/>
            <w:vAlign w:val="center"/>
            <w:hideMark/>
          </w:tcPr>
          <w:p w14:paraId="326181F5" w14:textId="77777777" w:rsidR="002860DA" w:rsidRPr="00725A81" w:rsidRDefault="002860DA" w:rsidP="002860DA">
            <w:pPr>
              <w:jc w:val="left"/>
            </w:pPr>
            <w:r w:rsidRPr="00725A81">
              <w:t xml:space="preserve">Hợp tác nông hộ, hỗ trợ giống – kỹ thuật </w:t>
            </w:r>
          </w:p>
        </w:tc>
        <w:tc>
          <w:tcPr>
            <w:tcW w:w="0" w:type="auto"/>
            <w:vAlign w:val="center"/>
            <w:hideMark/>
          </w:tcPr>
          <w:p w14:paraId="61C3539E" w14:textId="77777777" w:rsidR="002860DA" w:rsidRPr="00725A81" w:rsidRDefault="002860DA" w:rsidP="002860DA">
            <w:pPr>
              <w:jc w:val="left"/>
            </w:pPr>
            <w:r w:rsidRPr="00725A81">
              <w:t>Hợp tác &gt;100.000 nông hộ, trả giá cao hơn thị trường 15–20%</w:t>
            </w:r>
          </w:p>
        </w:tc>
      </w:tr>
      <w:tr w:rsidR="002860DA" w:rsidRPr="00725A81" w14:paraId="68F3CCB8" w14:textId="77777777" w:rsidTr="002860DA">
        <w:tc>
          <w:tcPr>
            <w:tcW w:w="0" w:type="auto"/>
            <w:vAlign w:val="center"/>
            <w:hideMark/>
          </w:tcPr>
          <w:p w14:paraId="48417DBC" w14:textId="77777777" w:rsidR="002860DA" w:rsidRPr="00725A81" w:rsidRDefault="002860DA" w:rsidP="002860DA">
            <w:pPr>
              <w:jc w:val="left"/>
            </w:pPr>
            <w:r w:rsidRPr="00725A81">
              <w:t>3. Thu mua &amp; Chế biến sơ cấp</w:t>
            </w:r>
          </w:p>
        </w:tc>
        <w:tc>
          <w:tcPr>
            <w:tcW w:w="0" w:type="auto"/>
            <w:vAlign w:val="center"/>
            <w:hideMark/>
          </w:tcPr>
          <w:p w14:paraId="138179DB" w14:textId="77777777" w:rsidR="002860DA" w:rsidRPr="00725A81" w:rsidRDefault="002860DA" w:rsidP="002860DA">
            <w:pPr>
              <w:jc w:val="left"/>
            </w:pPr>
            <w:r w:rsidRPr="00725A81">
              <w:t>Thu mua tại vườn, làm sạch, phân loại, vận chuyển &lt;24 giờ</w:t>
            </w:r>
          </w:p>
        </w:tc>
        <w:tc>
          <w:tcPr>
            <w:tcW w:w="0" w:type="auto"/>
            <w:vAlign w:val="center"/>
            <w:hideMark/>
          </w:tcPr>
          <w:p w14:paraId="692C70E4" w14:textId="77777777" w:rsidR="002860DA" w:rsidRPr="00725A81" w:rsidRDefault="002860DA" w:rsidP="002860DA">
            <w:pPr>
              <w:jc w:val="left"/>
            </w:pPr>
            <w:r w:rsidRPr="00725A81">
              <w:t>Truy xuất nguồn gốc 100% qua mã QR</w:t>
            </w:r>
          </w:p>
        </w:tc>
      </w:tr>
      <w:tr w:rsidR="002860DA" w:rsidRPr="00725A81" w14:paraId="1F8F687F" w14:textId="77777777" w:rsidTr="002860DA">
        <w:tc>
          <w:tcPr>
            <w:tcW w:w="0" w:type="auto"/>
            <w:vAlign w:val="center"/>
            <w:hideMark/>
          </w:tcPr>
          <w:p w14:paraId="6C018C47" w14:textId="77777777" w:rsidR="002860DA" w:rsidRPr="00725A81" w:rsidRDefault="002860DA" w:rsidP="002860DA">
            <w:pPr>
              <w:jc w:val="left"/>
            </w:pPr>
            <w:r w:rsidRPr="00725A81">
              <w:t>4. Sản xuất &amp; Chế biến sâu</w:t>
            </w:r>
          </w:p>
        </w:tc>
        <w:tc>
          <w:tcPr>
            <w:tcW w:w="0" w:type="auto"/>
            <w:vAlign w:val="center"/>
            <w:hideMark/>
          </w:tcPr>
          <w:p w14:paraId="126F6D0B" w14:textId="77777777" w:rsidR="002860DA" w:rsidRPr="00725A81" w:rsidRDefault="002860DA" w:rsidP="002860DA">
            <w:pPr>
              <w:jc w:val="left"/>
            </w:pPr>
            <w:r w:rsidRPr="00725A81">
              <w:t>Rang 3 cấp độ bí mật, chiết xuất, phun sấy G7, đóng gói tự động</w:t>
            </w:r>
          </w:p>
        </w:tc>
        <w:tc>
          <w:tcPr>
            <w:tcW w:w="0" w:type="auto"/>
            <w:vAlign w:val="center"/>
            <w:hideMark/>
          </w:tcPr>
          <w:p w14:paraId="57B6EC2D" w14:textId="77777777" w:rsidR="002860DA" w:rsidRPr="00725A81" w:rsidRDefault="002860DA" w:rsidP="002860DA">
            <w:pPr>
              <w:jc w:val="left"/>
            </w:pPr>
            <w:r w:rsidRPr="00725A81">
              <w:t>Công suất &gt;200.000 tấn/năm, hướng Net Zero</w:t>
            </w:r>
          </w:p>
        </w:tc>
      </w:tr>
      <w:tr w:rsidR="002860DA" w:rsidRPr="00725A81" w14:paraId="317B56F6" w14:textId="77777777" w:rsidTr="002860DA">
        <w:tc>
          <w:tcPr>
            <w:tcW w:w="0" w:type="auto"/>
            <w:vAlign w:val="center"/>
            <w:hideMark/>
          </w:tcPr>
          <w:p w14:paraId="5BA88410" w14:textId="77777777" w:rsidR="002860DA" w:rsidRPr="00725A81" w:rsidRDefault="002860DA" w:rsidP="002860DA">
            <w:pPr>
              <w:jc w:val="left"/>
            </w:pPr>
            <w:r w:rsidRPr="00725A81">
              <w:t>5. Kiểm soát chất lượng</w:t>
            </w:r>
          </w:p>
        </w:tc>
        <w:tc>
          <w:tcPr>
            <w:tcW w:w="0" w:type="auto"/>
            <w:vAlign w:val="center"/>
            <w:hideMark/>
          </w:tcPr>
          <w:p w14:paraId="6ADF2EEE" w14:textId="77777777" w:rsidR="002860DA" w:rsidRPr="00725A81" w:rsidRDefault="002860DA" w:rsidP="002860DA">
            <w:pPr>
              <w:jc w:val="left"/>
            </w:pPr>
            <w:r w:rsidRPr="00725A81">
              <w:t>Kiểm nghiệm đầu vào – trong quá trình – thành phẩm</w:t>
            </w:r>
          </w:p>
        </w:tc>
        <w:tc>
          <w:tcPr>
            <w:tcW w:w="0" w:type="auto"/>
            <w:vAlign w:val="center"/>
            <w:hideMark/>
          </w:tcPr>
          <w:p w14:paraId="0F18477E" w14:textId="77777777" w:rsidR="002860DA" w:rsidRPr="00725A81" w:rsidRDefault="002860DA" w:rsidP="002860DA">
            <w:pPr>
              <w:jc w:val="left"/>
            </w:pPr>
            <w:r w:rsidRPr="00725A81">
              <w:t>Đạt UTZ, Rainforest Alliance, BRC, FDA, Halal</w:t>
            </w:r>
          </w:p>
        </w:tc>
      </w:tr>
      <w:tr w:rsidR="002860DA" w:rsidRPr="00725A81" w14:paraId="1BDF5132" w14:textId="77777777" w:rsidTr="002860DA">
        <w:tc>
          <w:tcPr>
            <w:tcW w:w="0" w:type="auto"/>
            <w:vAlign w:val="center"/>
            <w:hideMark/>
          </w:tcPr>
          <w:p w14:paraId="63C3D8F5" w14:textId="77777777" w:rsidR="002860DA" w:rsidRPr="00725A81" w:rsidRDefault="002860DA" w:rsidP="002860DA">
            <w:pPr>
              <w:jc w:val="left"/>
            </w:pPr>
            <w:r w:rsidRPr="00725A81">
              <w:t>6. Phân phối &amp; Bán lẻ</w:t>
            </w:r>
          </w:p>
        </w:tc>
        <w:tc>
          <w:tcPr>
            <w:tcW w:w="0" w:type="auto"/>
            <w:vAlign w:val="center"/>
            <w:hideMark/>
          </w:tcPr>
          <w:p w14:paraId="6B6714AE" w14:textId="77777777" w:rsidR="002860DA" w:rsidRPr="00725A81" w:rsidRDefault="002860DA" w:rsidP="002860DA">
            <w:pPr>
              <w:jc w:val="left"/>
            </w:pPr>
            <w:r w:rsidRPr="00725A81">
              <w:t>Kho tổng → đại lý → siêu thị → &gt;1.000 quán → G7mart.vn</w:t>
            </w:r>
          </w:p>
        </w:tc>
        <w:tc>
          <w:tcPr>
            <w:tcW w:w="0" w:type="auto"/>
            <w:vAlign w:val="center"/>
            <w:hideMark/>
          </w:tcPr>
          <w:p w14:paraId="6C9143B4" w14:textId="77777777" w:rsidR="002860DA" w:rsidRPr="00725A81" w:rsidRDefault="002860DA" w:rsidP="002860DA">
            <w:pPr>
              <w:jc w:val="left"/>
            </w:pPr>
            <w:r w:rsidRPr="00725A81">
              <w:t>Phủ 100% 63 tỉnh Việt Nam + kênh online mạnh</w:t>
            </w:r>
          </w:p>
        </w:tc>
      </w:tr>
      <w:tr w:rsidR="002860DA" w:rsidRPr="00725A81" w14:paraId="12654DF3" w14:textId="77777777" w:rsidTr="002860DA">
        <w:tc>
          <w:tcPr>
            <w:tcW w:w="0" w:type="auto"/>
            <w:vAlign w:val="center"/>
            <w:hideMark/>
          </w:tcPr>
          <w:p w14:paraId="613AA7EE" w14:textId="77777777" w:rsidR="002860DA" w:rsidRPr="00725A81" w:rsidRDefault="002860DA" w:rsidP="002860DA">
            <w:pPr>
              <w:jc w:val="left"/>
            </w:pPr>
            <w:r w:rsidRPr="00725A81">
              <w:lastRenderedPageBreak/>
              <w:t>7. Trải nghiệm khách hàng cuối</w:t>
            </w:r>
          </w:p>
        </w:tc>
        <w:tc>
          <w:tcPr>
            <w:tcW w:w="0" w:type="auto"/>
            <w:vAlign w:val="center"/>
            <w:hideMark/>
          </w:tcPr>
          <w:p w14:paraId="22493B37" w14:textId="77777777" w:rsidR="002860DA" w:rsidRPr="00725A81" w:rsidRDefault="002860DA" w:rsidP="002860DA">
            <w:pPr>
              <w:jc w:val="left"/>
            </w:pPr>
            <w:r w:rsidRPr="00725A81">
              <w:t>Phục vụ tại quán, tour Thành phố Cà phê, Bảo tàng Thế giới Cà phê, sự kiện Zen</w:t>
            </w:r>
          </w:p>
        </w:tc>
        <w:tc>
          <w:tcPr>
            <w:tcW w:w="0" w:type="auto"/>
            <w:vAlign w:val="center"/>
            <w:hideMark/>
          </w:tcPr>
          <w:p w14:paraId="6E717A14" w14:textId="77777777" w:rsidR="002860DA" w:rsidRPr="00725A81" w:rsidRDefault="002860DA" w:rsidP="002860DA">
            <w:pPr>
              <w:jc w:val="left"/>
            </w:pPr>
            <w:r w:rsidRPr="00725A81">
              <w:t>&gt;10 triệu lượt trải nghiệm/năm</w:t>
            </w:r>
          </w:p>
        </w:tc>
      </w:tr>
      <w:tr w:rsidR="002860DA" w:rsidRPr="00725A81" w14:paraId="5C4B8F66" w14:textId="77777777" w:rsidTr="002860DA">
        <w:tc>
          <w:tcPr>
            <w:tcW w:w="0" w:type="auto"/>
            <w:vAlign w:val="center"/>
            <w:hideMark/>
          </w:tcPr>
          <w:p w14:paraId="536C2058" w14:textId="77777777" w:rsidR="002860DA" w:rsidRPr="00725A81" w:rsidRDefault="002860DA" w:rsidP="002860DA">
            <w:pPr>
              <w:jc w:val="left"/>
            </w:pPr>
            <w:r w:rsidRPr="00725A81">
              <w:t>8. Thu gom &amp; Tái chế</w:t>
            </w:r>
          </w:p>
        </w:tc>
        <w:tc>
          <w:tcPr>
            <w:tcW w:w="0" w:type="auto"/>
            <w:vAlign w:val="center"/>
            <w:hideMark/>
          </w:tcPr>
          <w:p w14:paraId="7621AB3A" w14:textId="77777777" w:rsidR="002860DA" w:rsidRPr="00725A81" w:rsidRDefault="002860DA" w:rsidP="002860DA">
            <w:pPr>
              <w:jc w:val="left"/>
            </w:pPr>
            <w:r w:rsidRPr="00725A81">
              <w:t>Thu gom bao bì → tái chế, không chất thải hại môi trường</w:t>
            </w:r>
          </w:p>
        </w:tc>
        <w:tc>
          <w:tcPr>
            <w:tcW w:w="0" w:type="auto"/>
            <w:vAlign w:val="center"/>
            <w:hideMark/>
          </w:tcPr>
          <w:p w14:paraId="04B2D96B" w14:textId="77777777" w:rsidR="002860DA" w:rsidRPr="00725A81" w:rsidRDefault="002860DA" w:rsidP="002860DA">
            <w:pPr>
              <w:jc w:val="left"/>
            </w:pPr>
            <w:r w:rsidRPr="00725A81">
              <w:t>100% bao bì tái chế, hướng Net Zero 2030</w:t>
            </w:r>
          </w:p>
        </w:tc>
      </w:tr>
    </w:tbl>
    <w:p w14:paraId="59C9185D" w14:textId="77777777" w:rsidR="002860DA" w:rsidRPr="009B01E4" w:rsidRDefault="002860DA" w:rsidP="002860DA"/>
    <w:p w14:paraId="12B89F99" w14:textId="77777777" w:rsidR="002860DA" w:rsidRDefault="002860DA" w:rsidP="003E7152">
      <w:pPr>
        <w:pStyle w:val="Heading2"/>
        <w:numPr>
          <w:ilvl w:val="1"/>
          <w:numId w:val="7"/>
        </w:numPr>
        <w:ind w:left="567" w:hanging="567"/>
        <w:jc w:val="left"/>
      </w:pPr>
      <w:bookmarkStart w:id="90" w:name="_Toc217429383"/>
      <w:bookmarkStart w:id="91" w:name="_Toc217433685"/>
      <w:bookmarkStart w:id="92" w:name="_Toc217433895"/>
      <w:bookmarkStart w:id="93" w:name="_Toc217435377"/>
      <w:r>
        <w:t>Phân loại &amp; Mô tả quy trình nghiệp vụ</w:t>
      </w:r>
      <w:bookmarkEnd w:id="90"/>
      <w:bookmarkEnd w:id="91"/>
      <w:bookmarkEnd w:id="92"/>
      <w:bookmarkEnd w:id="93"/>
    </w:p>
    <w:p w14:paraId="4FCF7511" w14:textId="77777777" w:rsidR="002860DA" w:rsidRDefault="002860DA" w:rsidP="002860DA">
      <w:pPr>
        <w:pStyle w:val="Caption"/>
        <w:keepNext/>
      </w:pPr>
      <w:bookmarkStart w:id="94" w:name="_Toc217434774"/>
      <w:r>
        <w:t xml:space="preserve">Bảng </w:t>
      </w:r>
      <w:fldSimple w:instr=" STYLEREF 1 \s ">
        <w:r>
          <w:rPr>
            <w:noProof/>
          </w:rPr>
          <w:t>3</w:t>
        </w:r>
      </w:fldSimple>
      <w:r>
        <w:t>.</w:t>
      </w:r>
      <w:fldSimple w:instr=" SEQ Bảng \* ARABIC \s 1 ">
        <w:r>
          <w:rPr>
            <w:noProof/>
          </w:rPr>
          <w:t>2</w:t>
        </w:r>
      </w:fldSimple>
      <w:r>
        <w:t>.</w:t>
      </w:r>
      <w:r w:rsidRPr="00690F35">
        <w:t xml:space="preserve"> </w:t>
      </w:r>
      <w:r w:rsidRPr="00F57426">
        <w:t xml:space="preserve">Phân loại </w:t>
      </w:r>
      <w:r>
        <w:rPr>
          <w:lang w:val="vi-VN"/>
        </w:rPr>
        <w:t>q</w:t>
      </w:r>
      <w:r w:rsidRPr="00F57426">
        <w:t xml:space="preserve">uy trình </w:t>
      </w:r>
      <w:r>
        <w:rPr>
          <w:lang w:val="vi-VN"/>
        </w:rPr>
        <w:t>n</w:t>
      </w:r>
      <w:r w:rsidRPr="00F57426">
        <w:t xml:space="preserve">ghiệp vụ theo </w:t>
      </w:r>
      <w:r>
        <w:rPr>
          <w:lang w:val="vi-VN"/>
        </w:rPr>
        <w:t>c</w:t>
      </w:r>
      <w:r w:rsidRPr="00F57426">
        <w:t xml:space="preserve">huỗi </w:t>
      </w:r>
      <w:r>
        <w:rPr>
          <w:lang w:val="vi-VN"/>
        </w:rPr>
        <w:t>g</w:t>
      </w:r>
      <w:r w:rsidRPr="00F57426">
        <w:t>iá trị Trung Nguyên Legend</w:t>
      </w:r>
      <w:bookmarkEnd w:id="94"/>
    </w:p>
    <w:tbl>
      <w:tblPr>
        <w:tblStyle w:val="TableGrid"/>
        <w:tblW w:w="0" w:type="auto"/>
        <w:tblLook w:val="04A0" w:firstRow="1" w:lastRow="0" w:firstColumn="1" w:lastColumn="0" w:noHBand="0" w:noVBand="1"/>
      </w:tblPr>
      <w:tblGrid>
        <w:gridCol w:w="708"/>
        <w:gridCol w:w="4286"/>
        <w:gridCol w:w="1574"/>
        <w:gridCol w:w="2777"/>
      </w:tblGrid>
      <w:tr w:rsidR="002860DA" w14:paraId="11B5EEA8" w14:textId="77777777" w:rsidTr="002860DA">
        <w:tc>
          <w:tcPr>
            <w:tcW w:w="708" w:type="dxa"/>
            <w:shd w:val="clear" w:color="auto" w:fill="DEEAF6" w:themeFill="accent5" w:themeFillTint="33"/>
            <w:vAlign w:val="center"/>
          </w:tcPr>
          <w:p w14:paraId="64CAE7C3" w14:textId="77777777" w:rsidR="002860DA" w:rsidRPr="00ED158A" w:rsidRDefault="002860DA" w:rsidP="002860DA">
            <w:pPr>
              <w:jc w:val="center"/>
              <w:rPr>
                <w:b/>
              </w:rPr>
            </w:pPr>
            <w:r w:rsidRPr="00ED158A">
              <w:rPr>
                <w:b/>
              </w:rPr>
              <w:t>STT</w:t>
            </w:r>
          </w:p>
        </w:tc>
        <w:tc>
          <w:tcPr>
            <w:tcW w:w="4286" w:type="dxa"/>
            <w:shd w:val="clear" w:color="auto" w:fill="DEEAF6" w:themeFill="accent5" w:themeFillTint="33"/>
            <w:vAlign w:val="center"/>
          </w:tcPr>
          <w:p w14:paraId="572A14D5" w14:textId="77777777" w:rsidR="002860DA" w:rsidRPr="00ED158A" w:rsidRDefault="002860DA" w:rsidP="002860DA">
            <w:pPr>
              <w:jc w:val="center"/>
              <w:rPr>
                <w:b/>
              </w:rPr>
            </w:pPr>
            <w:r w:rsidRPr="00ED158A">
              <w:rPr>
                <w:b/>
              </w:rPr>
              <w:t>Tên</w:t>
            </w:r>
          </w:p>
        </w:tc>
        <w:tc>
          <w:tcPr>
            <w:tcW w:w="1574" w:type="dxa"/>
            <w:shd w:val="clear" w:color="auto" w:fill="DEEAF6" w:themeFill="accent5" w:themeFillTint="33"/>
            <w:vAlign w:val="center"/>
          </w:tcPr>
          <w:p w14:paraId="046E05ED" w14:textId="77777777" w:rsidR="002860DA" w:rsidRPr="00ED158A" w:rsidRDefault="002860DA" w:rsidP="002860DA">
            <w:pPr>
              <w:jc w:val="center"/>
              <w:rPr>
                <w:b/>
              </w:rPr>
            </w:pPr>
            <w:r w:rsidRPr="00ED158A">
              <w:rPr>
                <w:b/>
              </w:rPr>
              <w:t>Phân loại</w:t>
            </w:r>
          </w:p>
        </w:tc>
        <w:tc>
          <w:tcPr>
            <w:tcW w:w="2777" w:type="dxa"/>
            <w:shd w:val="clear" w:color="auto" w:fill="DEEAF6" w:themeFill="accent5" w:themeFillTint="33"/>
            <w:vAlign w:val="center"/>
          </w:tcPr>
          <w:p w14:paraId="0BE600B6" w14:textId="77777777" w:rsidR="002860DA" w:rsidRPr="00ED158A" w:rsidRDefault="002860DA" w:rsidP="002860DA">
            <w:pPr>
              <w:jc w:val="center"/>
              <w:rPr>
                <w:b/>
              </w:rPr>
            </w:pPr>
            <w:r w:rsidRPr="00ED158A">
              <w:rPr>
                <w:b/>
              </w:rPr>
              <w:t>Ghi chú</w:t>
            </w:r>
          </w:p>
        </w:tc>
      </w:tr>
      <w:tr w:rsidR="002860DA" w14:paraId="64F1EE88" w14:textId="77777777" w:rsidTr="002860DA">
        <w:trPr>
          <w:trHeight w:val="2961"/>
        </w:trPr>
        <w:tc>
          <w:tcPr>
            <w:tcW w:w="708" w:type="dxa"/>
            <w:vAlign w:val="center"/>
          </w:tcPr>
          <w:p w14:paraId="0B9160C7" w14:textId="77777777" w:rsidR="002860DA" w:rsidRDefault="002860DA" w:rsidP="002860DA">
            <w:pPr>
              <w:jc w:val="center"/>
            </w:pPr>
            <w:r>
              <w:t>1</w:t>
            </w:r>
          </w:p>
        </w:tc>
        <w:tc>
          <w:tcPr>
            <w:tcW w:w="4286" w:type="dxa"/>
            <w:vAlign w:val="center"/>
          </w:tcPr>
          <w:p w14:paraId="633A592E" w14:textId="77777777" w:rsidR="002860DA" w:rsidRDefault="002860DA" w:rsidP="002860DA">
            <w:pPr>
              <w:jc w:val="center"/>
            </w:pPr>
            <w:r>
              <w:t>Mảng Sản xuất &amp; Chế biến cà phê</w:t>
            </w:r>
          </w:p>
        </w:tc>
        <w:tc>
          <w:tcPr>
            <w:tcW w:w="1574" w:type="dxa"/>
            <w:vAlign w:val="center"/>
          </w:tcPr>
          <w:p w14:paraId="507C1DF7" w14:textId="77777777" w:rsidR="002860DA" w:rsidRDefault="002860DA" w:rsidP="002860DA">
            <w:pPr>
              <w:jc w:val="center"/>
            </w:pPr>
            <w:r>
              <w:t>Core</w:t>
            </w:r>
          </w:p>
        </w:tc>
        <w:tc>
          <w:tcPr>
            <w:tcW w:w="2777" w:type="dxa"/>
          </w:tcPr>
          <w:p w14:paraId="449667EB" w14:textId="77777777" w:rsidR="002860DA" w:rsidRDefault="002860DA" w:rsidP="002860DA">
            <w:r>
              <w:t>- Quản lý vùng nguyên liệu</w:t>
            </w:r>
          </w:p>
          <w:p w14:paraId="591D7E62" w14:textId="77777777" w:rsidR="002860DA" w:rsidRDefault="002860DA" w:rsidP="002860DA">
            <w:r>
              <w:t>- Quản lý sản xuất</w:t>
            </w:r>
          </w:p>
          <w:p w14:paraId="5B86518A" w14:textId="77777777" w:rsidR="002860DA" w:rsidRDefault="002860DA" w:rsidP="002860DA">
            <w:r>
              <w:t>- Quản lý chất lượng</w:t>
            </w:r>
          </w:p>
          <w:p w14:paraId="4AF2F01A" w14:textId="77777777" w:rsidR="002860DA" w:rsidRDefault="002860DA" w:rsidP="002860DA">
            <w:r>
              <w:t>- Quản lý kho &amp; chuỗi cung ứng</w:t>
            </w:r>
          </w:p>
        </w:tc>
      </w:tr>
      <w:tr w:rsidR="002860DA" w14:paraId="1FD7DF5C" w14:textId="77777777" w:rsidTr="002860DA">
        <w:tc>
          <w:tcPr>
            <w:tcW w:w="708" w:type="dxa"/>
            <w:vAlign w:val="center"/>
          </w:tcPr>
          <w:p w14:paraId="3058D67C" w14:textId="77777777" w:rsidR="002860DA" w:rsidRDefault="002860DA" w:rsidP="002860DA">
            <w:pPr>
              <w:jc w:val="center"/>
            </w:pPr>
            <w:r>
              <w:t>2</w:t>
            </w:r>
          </w:p>
        </w:tc>
        <w:tc>
          <w:tcPr>
            <w:tcW w:w="4286" w:type="dxa"/>
            <w:vAlign w:val="center"/>
          </w:tcPr>
          <w:p w14:paraId="5B292F48" w14:textId="77777777" w:rsidR="002860DA" w:rsidRDefault="002860DA" w:rsidP="002860DA">
            <w:pPr>
              <w:jc w:val="center"/>
            </w:pPr>
            <w:r>
              <w:t>Mảng Chuỗi cửa hàng</w:t>
            </w:r>
          </w:p>
        </w:tc>
        <w:tc>
          <w:tcPr>
            <w:tcW w:w="1574" w:type="dxa"/>
            <w:vAlign w:val="center"/>
          </w:tcPr>
          <w:p w14:paraId="5607CDFF" w14:textId="77777777" w:rsidR="002860DA" w:rsidRDefault="002860DA" w:rsidP="002860DA">
            <w:pPr>
              <w:jc w:val="center"/>
            </w:pPr>
            <w:r>
              <w:t>Core</w:t>
            </w:r>
          </w:p>
        </w:tc>
        <w:tc>
          <w:tcPr>
            <w:tcW w:w="2777" w:type="dxa"/>
          </w:tcPr>
          <w:p w14:paraId="04769E9C" w14:textId="77777777" w:rsidR="002860DA" w:rsidRDefault="002860DA" w:rsidP="002860DA">
            <w:r>
              <w:t>- Quản lý mô hình quán</w:t>
            </w:r>
          </w:p>
          <w:p w14:paraId="55AF7A85" w14:textId="77777777" w:rsidR="002860DA" w:rsidRDefault="002860DA" w:rsidP="002860DA">
            <w:r>
              <w:t>- Quản lý nhượng quyền</w:t>
            </w:r>
          </w:p>
          <w:p w14:paraId="47FC34D4" w14:textId="77777777" w:rsidR="002860DA" w:rsidRDefault="002860DA" w:rsidP="002860DA">
            <w:r>
              <w:t>- Quản lý menu &amp; nguyên liệu</w:t>
            </w:r>
          </w:p>
          <w:p w14:paraId="3183942A" w14:textId="77777777" w:rsidR="002860DA" w:rsidRDefault="002860DA" w:rsidP="002860DA">
            <w:r>
              <w:t>- Quản lí dịch vụ khách hàng</w:t>
            </w:r>
          </w:p>
        </w:tc>
      </w:tr>
      <w:tr w:rsidR="002860DA" w14:paraId="5308A34D" w14:textId="77777777" w:rsidTr="002860DA">
        <w:tc>
          <w:tcPr>
            <w:tcW w:w="708" w:type="dxa"/>
            <w:vAlign w:val="center"/>
          </w:tcPr>
          <w:p w14:paraId="37A08691" w14:textId="77777777" w:rsidR="002860DA" w:rsidRDefault="002860DA" w:rsidP="002860DA">
            <w:pPr>
              <w:jc w:val="center"/>
            </w:pPr>
            <w:r>
              <w:t>3</w:t>
            </w:r>
          </w:p>
        </w:tc>
        <w:tc>
          <w:tcPr>
            <w:tcW w:w="4286" w:type="dxa"/>
            <w:vAlign w:val="center"/>
          </w:tcPr>
          <w:p w14:paraId="245740B8" w14:textId="77777777" w:rsidR="002860DA" w:rsidRDefault="002860DA" w:rsidP="002860DA">
            <w:pPr>
              <w:jc w:val="center"/>
            </w:pPr>
            <w:r>
              <w:t>Mảng hệ sinh thái Du lịch – Văn hóa – Lối sống</w:t>
            </w:r>
          </w:p>
        </w:tc>
        <w:tc>
          <w:tcPr>
            <w:tcW w:w="1574" w:type="dxa"/>
            <w:vAlign w:val="center"/>
          </w:tcPr>
          <w:p w14:paraId="425A96BB" w14:textId="77777777" w:rsidR="002860DA" w:rsidRDefault="002860DA" w:rsidP="002860DA">
            <w:pPr>
              <w:jc w:val="center"/>
            </w:pPr>
            <w:r>
              <w:t>Core</w:t>
            </w:r>
          </w:p>
        </w:tc>
        <w:tc>
          <w:tcPr>
            <w:tcW w:w="2777" w:type="dxa"/>
          </w:tcPr>
          <w:p w14:paraId="28554D24" w14:textId="77777777" w:rsidR="002860DA" w:rsidRDefault="002860DA" w:rsidP="002860DA">
            <w:r>
              <w:t>- Quản lý Triết lý</w:t>
            </w:r>
          </w:p>
          <w:p w14:paraId="6B7D234F" w14:textId="77777777" w:rsidR="002860DA" w:rsidRDefault="002860DA" w:rsidP="002860DA">
            <w:r>
              <w:t xml:space="preserve">- Quản lý Tủ sách </w:t>
            </w:r>
          </w:p>
          <w:p w14:paraId="3AC0879C" w14:textId="77777777" w:rsidR="002860DA" w:rsidRDefault="002860DA" w:rsidP="002860DA">
            <w:r>
              <w:t>- Quản lý sự kiện</w:t>
            </w:r>
          </w:p>
          <w:p w14:paraId="071F3388" w14:textId="77777777" w:rsidR="002860DA" w:rsidRDefault="002860DA" w:rsidP="002860DA">
            <w:r>
              <w:t>- Quản lý hợp tác giáo dục</w:t>
            </w:r>
          </w:p>
        </w:tc>
      </w:tr>
      <w:tr w:rsidR="002860DA" w14:paraId="7BCF9454" w14:textId="77777777" w:rsidTr="002860DA">
        <w:tc>
          <w:tcPr>
            <w:tcW w:w="708" w:type="dxa"/>
            <w:vAlign w:val="center"/>
          </w:tcPr>
          <w:p w14:paraId="0D6D91F9" w14:textId="77777777" w:rsidR="002860DA" w:rsidRDefault="002860DA" w:rsidP="002860DA">
            <w:pPr>
              <w:jc w:val="center"/>
            </w:pPr>
            <w:r>
              <w:t>4</w:t>
            </w:r>
          </w:p>
        </w:tc>
        <w:tc>
          <w:tcPr>
            <w:tcW w:w="4286" w:type="dxa"/>
            <w:vAlign w:val="center"/>
          </w:tcPr>
          <w:p w14:paraId="3F85BE7F" w14:textId="77777777" w:rsidR="002860DA" w:rsidRDefault="002860DA" w:rsidP="002860DA">
            <w:pPr>
              <w:jc w:val="center"/>
            </w:pPr>
            <w:r>
              <w:t>Mảng Xuất khẩu &amp; Thương mại quốc tế</w:t>
            </w:r>
          </w:p>
        </w:tc>
        <w:tc>
          <w:tcPr>
            <w:tcW w:w="1574" w:type="dxa"/>
            <w:vAlign w:val="center"/>
          </w:tcPr>
          <w:p w14:paraId="08E9DB17" w14:textId="77777777" w:rsidR="002860DA" w:rsidRDefault="002860DA" w:rsidP="002860DA">
            <w:pPr>
              <w:jc w:val="center"/>
            </w:pPr>
            <w:r>
              <w:t>Core</w:t>
            </w:r>
          </w:p>
        </w:tc>
        <w:tc>
          <w:tcPr>
            <w:tcW w:w="2777" w:type="dxa"/>
          </w:tcPr>
          <w:p w14:paraId="0E86C9BD" w14:textId="77777777" w:rsidR="002860DA" w:rsidRDefault="002860DA" w:rsidP="002860DA">
            <w:r>
              <w:t>- Quản lý thị trường</w:t>
            </w:r>
          </w:p>
          <w:p w14:paraId="63F61CF8" w14:textId="77777777" w:rsidR="002860DA" w:rsidRDefault="002860DA" w:rsidP="002860DA">
            <w:r>
              <w:t>- Quản lý đối tác</w:t>
            </w:r>
          </w:p>
          <w:p w14:paraId="73C2309B" w14:textId="77777777" w:rsidR="002860DA" w:rsidRDefault="002860DA" w:rsidP="002860DA">
            <w:r>
              <w:lastRenderedPageBreak/>
              <w:t>- Quản lý vận chuyển quốc tế</w:t>
            </w:r>
          </w:p>
        </w:tc>
      </w:tr>
      <w:tr w:rsidR="002860DA" w14:paraId="4D72A90C" w14:textId="77777777" w:rsidTr="002860DA">
        <w:tc>
          <w:tcPr>
            <w:tcW w:w="708" w:type="dxa"/>
            <w:vAlign w:val="center"/>
          </w:tcPr>
          <w:p w14:paraId="657A5B9D" w14:textId="77777777" w:rsidR="002860DA" w:rsidRDefault="002860DA" w:rsidP="002860DA">
            <w:pPr>
              <w:jc w:val="center"/>
            </w:pPr>
            <w:r>
              <w:lastRenderedPageBreak/>
              <w:t>5</w:t>
            </w:r>
          </w:p>
        </w:tc>
        <w:tc>
          <w:tcPr>
            <w:tcW w:w="4286" w:type="dxa"/>
            <w:vAlign w:val="center"/>
          </w:tcPr>
          <w:p w14:paraId="2219950A" w14:textId="77777777" w:rsidR="002860DA" w:rsidRDefault="002860DA" w:rsidP="002860DA">
            <w:pPr>
              <w:jc w:val="center"/>
            </w:pPr>
            <w:r>
              <w:t>Mảng Bất động sản</w:t>
            </w:r>
          </w:p>
        </w:tc>
        <w:tc>
          <w:tcPr>
            <w:tcW w:w="1574" w:type="dxa"/>
            <w:vAlign w:val="center"/>
          </w:tcPr>
          <w:p w14:paraId="4A7775E7" w14:textId="77777777" w:rsidR="002860DA" w:rsidRDefault="002860DA" w:rsidP="002860DA">
            <w:pPr>
              <w:jc w:val="center"/>
            </w:pPr>
            <w:r>
              <w:t>Core</w:t>
            </w:r>
          </w:p>
        </w:tc>
        <w:tc>
          <w:tcPr>
            <w:tcW w:w="2777" w:type="dxa"/>
          </w:tcPr>
          <w:p w14:paraId="63F2ED84" w14:textId="77777777" w:rsidR="002860DA" w:rsidRDefault="002860DA" w:rsidP="002860DA">
            <w:r>
              <w:t>- Quản lý bất động sản</w:t>
            </w:r>
          </w:p>
          <w:p w14:paraId="798ECF8B" w14:textId="77777777" w:rsidR="002860DA" w:rsidRDefault="002860DA" w:rsidP="002860DA">
            <w:r>
              <w:t>- Quản lý du lịch – sự kiện</w:t>
            </w:r>
          </w:p>
          <w:p w14:paraId="76BD0B97" w14:textId="77777777" w:rsidR="002860DA" w:rsidRDefault="002860DA" w:rsidP="002860DA">
            <w:r>
              <w:t>- Quản lý Dự án – Bảo tàng TP Cà phê</w:t>
            </w:r>
          </w:p>
        </w:tc>
      </w:tr>
      <w:tr w:rsidR="002860DA" w14:paraId="4DC75B09" w14:textId="77777777" w:rsidTr="002860DA">
        <w:tc>
          <w:tcPr>
            <w:tcW w:w="708" w:type="dxa"/>
            <w:vAlign w:val="center"/>
          </w:tcPr>
          <w:p w14:paraId="42CC21AD" w14:textId="77777777" w:rsidR="002860DA" w:rsidRDefault="002860DA" w:rsidP="002860DA">
            <w:pPr>
              <w:jc w:val="center"/>
            </w:pPr>
            <w:r>
              <w:t>6</w:t>
            </w:r>
          </w:p>
        </w:tc>
        <w:tc>
          <w:tcPr>
            <w:tcW w:w="4286" w:type="dxa"/>
            <w:vAlign w:val="center"/>
          </w:tcPr>
          <w:p w14:paraId="2C34CE67" w14:textId="77777777" w:rsidR="002860DA" w:rsidRDefault="002860DA" w:rsidP="002860DA">
            <w:pPr>
              <w:jc w:val="center"/>
            </w:pPr>
            <w:r>
              <w:t>Quản lý tài chính – kế toán</w:t>
            </w:r>
          </w:p>
        </w:tc>
        <w:tc>
          <w:tcPr>
            <w:tcW w:w="1574" w:type="dxa"/>
            <w:vAlign w:val="center"/>
          </w:tcPr>
          <w:p w14:paraId="00DF161F" w14:textId="77777777" w:rsidR="002860DA" w:rsidRDefault="002860DA" w:rsidP="002860DA">
            <w:pPr>
              <w:jc w:val="center"/>
            </w:pPr>
            <w:r>
              <w:t>Management</w:t>
            </w:r>
          </w:p>
        </w:tc>
        <w:tc>
          <w:tcPr>
            <w:tcW w:w="2777" w:type="dxa"/>
          </w:tcPr>
          <w:p w14:paraId="0960486E" w14:textId="77777777" w:rsidR="002860DA" w:rsidRDefault="002860DA" w:rsidP="002860DA">
            <w:pPr>
              <w:jc w:val="left"/>
            </w:pPr>
          </w:p>
        </w:tc>
      </w:tr>
      <w:tr w:rsidR="002860DA" w14:paraId="6C35AE3D" w14:textId="77777777" w:rsidTr="002860DA">
        <w:tc>
          <w:tcPr>
            <w:tcW w:w="708" w:type="dxa"/>
            <w:vAlign w:val="center"/>
          </w:tcPr>
          <w:p w14:paraId="73FC3AA6" w14:textId="77777777" w:rsidR="002860DA" w:rsidRDefault="002860DA" w:rsidP="002860DA">
            <w:pPr>
              <w:jc w:val="center"/>
            </w:pPr>
            <w:r>
              <w:t>7</w:t>
            </w:r>
          </w:p>
        </w:tc>
        <w:tc>
          <w:tcPr>
            <w:tcW w:w="4286" w:type="dxa"/>
            <w:vAlign w:val="center"/>
          </w:tcPr>
          <w:p w14:paraId="2E62FAAD" w14:textId="77777777" w:rsidR="002860DA" w:rsidRDefault="002860DA" w:rsidP="002860DA">
            <w:pPr>
              <w:jc w:val="center"/>
            </w:pPr>
            <w:r>
              <w:t>Quản lý nhân sự</w:t>
            </w:r>
          </w:p>
        </w:tc>
        <w:tc>
          <w:tcPr>
            <w:tcW w:w="1574" w:type="dxa"/>
            <w:vAlign w:val="center"/>
          </w:tcPr>
          <w:p w14:paraId="263788CE" w14:textId="77777777" w:rsidR="002860DA" w:rsidRDefault="002860DA" w:rsidP="002860DA">
            <w:pPr>
              <w:jc w:val="center"/>
            </w:pPr>
            <w:r>
              <w:t>Management</w:t>
            </w:r>
          </w:p>
        </w:tc>
        <w:tc>
          <w:tcPr>
            <w:tcW w:w="2777" w:type="dxa"/>
          </w:tcPr>
          <w:p w14:paraId="3B880507" w14:textId="77777777" w:rsidR="002860DA" w:rsidRDefault="002860DA" w:rsidP="002860DA">
            <w:pPr>
              <w:jc w:val="left"/>
            </w:pPr>
          </w:p>
        </w:tc>
      </w:tr>
      <w:tr w:rsidR="002860DA" w14:paraId="03A2D026" w14:textId="77777777" w:rsidTr="002860DA">
        <w:tc>
          <w:tcPr>
            <w:tcW w:w="708" w:type="dxa"/>
            <w:vAlign w:val="center"/>
          </w:tcPr>
          <w:p w14:paraId="626A4C0D" w14:textId="77777777" w:rsidR="002860DA" w:rsidRDefault="002860DA" w:rsidP="002860DA">
            <w:pPr>
              <w:jc w:val="center"/>
            </w:pPr>
            <w:r>
              <w:t>8</w:t>
            </w:r>
          </w:p>
        </w:tc>
        <w:tc>
          <w:tcPr>
            <w:tcW w:w="4286" w:type="dxa"/>
            <w:vAlign w:val="center"/>
          </w:tcPr>
          <w:p w14:paraId="22F46C29" w14:textId="77777777" w:rsidR="002860DA" w:rsidRPr="00413FEC" w:rsidRDefault="002860DA" w:rsidP="002860DA">
            <w:pPr>
              <w:tabs>
                <w:tab w:val="center" w:pos="2010"/>
              </w:tabs>
              <w:jc w:val="center"/>
              <w:rPr>
                <w:lang w:val="vi-VN"/>
              </w:rPr>
            </w:pPr>
            <w:r>
              <w:rPr>
                <w:lang w:val="vi-VN"/>
              </w:rPr>
              <w:t>Quản lý Pháp chế - Sở hữu trí tuệ</w:t>
            </w:r>
          </w:p>
        </w:tc>
        <w:tc>
          <w:tcPr>
            <w:tcW w:w="1574" w:type="dxa"/>
            <w:vAlign w:val="center"/>
          </w:tcPr>
          <w:p w14:paraId="15E627C8" w14:textId="77777777" w:rsidR="002860DA" w:rsidRPr="00A06FB9" w:rsidRDefault="002860DA" w:rsidP="002860DA">
            <w:pPr>
              <w:jc w:val="center"/>
              <w:rPr>
                <w:lang w:val="vi-VN"/>
              </w:rPr>
            </w:pPr>
            <w:r>
              <w:rPr>
                <w:lang w:val="vi-VN"/>
              </w:rPr>
              <w:t>Management</w:t>
            </w:r>
          </w:p>
        </w:tc>
        <w:tc>
          <w:tcPr>
            <w:tcW w:w="2777" w:type="dxa"/>
          </w:tcPr>
          <w:p w14:paraId="3990D0B0" w14:textId="77777777" w:rsidR="002860DA" w:rsidRDefault="002860DA" w:rsidP="002860DA">
            <w:pPr>
              <w:spacing w:before="0" w:after="160" w:line="257" w:lineRule="auto"/>
              <w:jc w:val="left"/>
            </w:pPr>
          </w:p>
        </w:tc>
      </w:tr>
      <w:tr w:rsidR="002860DA" w14:paraId="7D77FD26" w14:textId="77777777" w:rsidTr="002860DA">
        <w:tc>
          <w:tcPr>
            <w:tcW w:w="708" w:type="dxa"/>
            <w:vAlign w:val="center"/>
          </w:tcPr>
          <w:p w14:paraId="1817FDFA" w14:textId="77777777" w:rsidR="002860DA" w:rsidRDefault="002860DA" w:rsidP="002860DA">
            <w:pPr>
              <w:jc w:val="center"/>
            </w:pPr>
            <w:r>
              <w:t>9</w:t>
            </w:r>
          </w:p>
        </w:tc>
        <w:tc>
          <w:tcPr>
            <w:tcW w:w="4286" w:type="dxa"/>
            <w:vAlign w:val="center"/>
          </w:tcPr>
          <w:p w14:paraId="6B770DD3" w14:textId="77777777" w:rsidR="002860DA" w:rsidRPr="00303271" w:rsidRDefault="002860DA" w:rsidP="002860DA">
            <w:pPr>
              <w:jc w:val="center"/>
              <w:rPr>
                <w:lang w:val="vi-VN"/>
              </w:rPr>
            </w:pPr>
            <w:r>
              <w:rPr>
                <w:lang w:val="vi-VN"/>
              </w:rPr>
              <w:t>Quản lý An toàn thực phẩm</w:t>
            </w:r>
          </w:p>
        </w:tc>
        <w:tc>
          <w:tcPr>
            <w:tcW w:w="1574" w:type="dxa"/>
            <w:vAlign w:val="center"/>
          </w:tcPr>
          <w:p w14:paraId="515A45B9" w14:textId="77777777" w:rsidR="002860DA" w:rsidRPr="00303271" w:rsidRDefault="002860DA" w:rsidP="002860DA">
            <w:pPr>
              <w:jc w:val="center"/>
              <w:rPr>
                <w:lang w:val="vi-VN"/>
              </w:rPr>
            </w:pPr>
            <w:r>
              <w:rPr>
                <w:lang w:val="vi-VN"/>
              </w:rPr>
              <w:t>Management</w:t>
            </w:r>
          </w:p>
        </w:tc>
        <w:tc>
          <w:tcPr>
            <w:tcW w:w="2777" w:type="dxa"/>
          </w:tcPr>
          <w:p w14:paraId="0F319D9B" w14:textId="77777777" w:rsidR="002860DA" w:rsidRPr="00CD6D16" w:rsidRDefault="002860DA" w:rsidP="002860DA">
            <w:pPr>
              <w:jc w:val="left"/>
              <w:rPr>
                <w:rFonts w:eastAsia="Times New Roman" w:cs="Times New Roman"/>
                <w:szCs w:val="26"/>
              </w:rPr>
            </w:pPr>
            <w:r w:rsidRPr="09BD1328">
              <w:rPr>
                <w:rFonts w:eastAsia="Times New Roman" w:cs="Times New Roman"/>
                <w:szCs w:val="26"/>
              </w:rPr>
              <w:t xml:space="preserve"> </w:t>
            </w:r>
          </w:p>
        </w:tc>
      </w:tr>
      <w:tr w:rsidR="002860DA" w14:paraId="5FCBFA60" w14:textId="77777777" w:rsidTr="002860DA">
        <w:tc>
          <w:tcPr>
            <w:tcW w:w="708" w:type="dxa"/>
            <w:vAlign w:val="center"/>
          </w:tcPr>
          <w:p w14:paraId="7F37A3B2" w14:textId="77777777" w:rsidR="002860DA" w:rsidRDefault="002860DA" w:rsidP="002860DA">
            <w:pPr>
              <w:jc w:val="center"/>
            </w:pPr>
            <w:r>
              <w:t>10</w:t>
            </w:r>
          </w:p>
        </w:tc>
        <w:tc>
          <w:tcPr>
            <w:tcW w:w="4286" w:type="dxa"/>
            <w:vAlign w:val="center"/>
          </w:tcPr>
          <w:p w14:paraId="148FDE79" w14:textId="77777777" w:rsidR="002860DA" w:rsidRPr="00F22FE9" w:rsidRDefault="002860DA" w:rsidP="002860DA">
            <w:pPr>
              <w:jc w:val="center"/>
              <w:rPr>
                <w:lang w:val="vi-VN"/>
              </w:rPr>
            </w:pPr>
            <w:r>
              <w:rPr>
                <w:lang w:val="vi-VN"/>
              </w:rPr>
              <w:t>Quản lý Marketing</w:t>
            </w:r>
          </w:p>
        </w:tc>
        <w:tc>
          <w:tcPr>
            <w:tcW w:w="1574" w:type="dxa"/>
            <w:vAlign w:val="center"/>
          </w:tcPr>
          <w:p w14:paraId="6E5696B4" w14:textId="77777777" w:rsidR="002860DA" w:rsidRDefault="002860DA" w:rsidP="002860DA">
            <w:pPr>
              <w:jc w:val="center"/>
            </w:pPr>
            <w:r>
              <w:t>Support</w:t>
            </w:r>
          </w:p>
        </w:tc>
        <w:tc>
          <w:tcPr>
            <w:tcW w:w="2777" w:type="dxa"/>
          </w:tcPr>
          <w:p w14:paraId="0AE073ED" w14:textId="77777777" w:rsidR="002860DA" w:rsidRDefault="002860DA" w:rsidP="002860DA">
            <w:pPr>
              <w:spacing w:before="0" w:after="160" w:line="257" w:lineRule="auto"/>
              <w:jc w:val="left"/>
            </w:pPr>
          </w:p>
        </w:tc>
      </w:tr>
      <w:tr w:rsidR="002860DA" w14:paraId="60B5F455" w14:textId="77777777" w:rsidTr="002860DA">
        <w:tc>
          <w:tcPr>
            <w:tcW w:w="708" w:type="dxa"/>
            <w:vAlign w:val="center"/>
          </w:tcPr>
          <w:p w14:paraId="2F512651" w14:textId="77777777" w:rsidR="002860DA" w:rsidRDefault="002860DA" w:rsidP="002860DA">
            <w:pPr>
              <w:jc w:val="center"/>
            </w:pPr>
            <w:r>
              <w:t>11</w:t>
            </w:r>
          </w:p>
        </w:tc>
        <w:tc>
          <w:tcPr>
            <w:tcW w:w="4286" w:type="dxa"/>
            <w:vAlign w:val="center"/>
          </w:tcPr>
          <w:p w14:paraId="5737CB6A" w14:textId="77777777" w:rsidR="002860DA" w:rsidRPr="00F22FE9" w:rsidRDefault="002860DA" w:rsidP="002860DA">
            <w:pPr>
              <w:jc w:val="center"/>
              <w:rPr>
                <w:lang w:val="vi-VN"/>
              </w:rPr>
            </w:pPr>
            <w:r>
              <w:rPr>
                <w:lang w:val="vi-VN"/>
              </w:rPr>
              <w:t>Quản lý Bảo trì</w:t>
            </w:r>
          </w:p>
        </w:tc>
        <w:tc>
          <w:tcPr>
            <w:tcW w:w="1574" w:type="dxa"/>
            <w:vAlign w:val="center"/>
          </w:tcPr>
          <w:p w14:paraId="1283811F" w14:textId="77777777" w:rsidR="002860DA" w:rsidRDefault="002860DA" w:rsidP="002860DA">
            <w:pPr>
              <w:jc w:val="center"/>
            </w:pPr>
            <w:r>
              <w:t>Support</w:t>
            </w:r>
          </w:p>
        </w:tc>
        <w:tc>
          <w:tcPr>
            <w:tcW w:w="2777" w:type="dxa"/>
          </w:tcPr>
          <w:p w14:paraId="59FD2D0B" w14:textId="77777777" w:rsidR="002860DA" w:rsidRPr="00425090" w:rsidRDefault="002860DA" w:rsidP="002860DA">
            <w:pPr>
              <w:jc w:val="left"/>
              <w:rPr>
                <w:rFonts w:eastAsia="Times New Roman" w:cs="Times New Roman"/>
                <w:szCs w:val="26"/>
              </w:rPr>
            </w:pPr>
          </w:p>
        </w:tc>
      </w:tr>
      <w:tr w:rsidR="002860DA" w14:paraId="7300C5C8" w14:textId="77777777" w:rsidTr="002860DA">
        <w:tc>
          <w:tcPr>
            <w:tcW w:w="708" w:type="dxa"/>
            <w:vAlign w:val="center"/>
          </w:tcPr>
          <w:p w14:paraId="3F6B4BF4" w14:textId="77777777" w:rsidR="002860DA" w:rsidRDefault="002860DA" w:rsidP="002860DA">
            <w:pPr>
              <w:jc w:val="center"/>
            </w:pPr>
            <w:r>
              <w:t>12</w:t>
            </w:r>
          </w:p>
        </w:tc>
        <w:tc>
          <w:tcPr>
            <w:tcW w:w="4286" w:type="dxa"/>
            <w:vAlign w:val="center"/>
          </w:tcPr>
          <w:p w14:paraId="124D98C6" w14:textId="77777777" w:rsidR="002860DA" w:rsidRPr="00A06FB9" w:rsidRDefault="002860DA" w:rsidP="002860DA">
            <w:pPr>
              <w:jc w:val="center"/>
              <w:rPr>
                <w:lang w:val="vi-VN"/>
              </w:rPr>
            </w:pPr>
            <w:r>
              <w:rPr>
                <w:lang w:val="vi-VN"/>
              </w:rPr>
              <w:t>Quản lý Hạ tầng – Công nghệ</w:t>
            </w:r>
          </w:p>
        </w:tc>
        <w:tc>
          <w:tcPr>
            <w:tcW w:w="1574" w:type="dxa"/>
            <w:vAlign w:val="center"/>
          </w:tcPr>
          <w:p w14:paraId="45EAA232" w14:textId="77777777" w:rsidR="002860DA" w:rsidRDefault="002860DA" w:rsidP="002860DA">
            <w:pPr>
              <w:jc w:val="center"/>
            </w:pPr>
            <w:r>
              <w:t>Support</w:t>
            </w:r>
          </w:p>
        </w:tc>
        <w:tc>
          <w:tcPr>
            <w:tcW w:w="2777" w:type="dxa"/>
          </w:tcPr>
          <w:p w14:paraId="555D2FD4" w14:textId="77777777" w:rsidR="002860DA" w:rsidRDefault="002860DA" w:rsidP="002860DA">
            <w:pPr>
              <w:spacing w:before="0" w:after="160" w:line="257" w:lineRule="auto"/>
              <w:jc w:val="left"/>
              <w:rPr>
                <w:rFonts w:eastAsia="Times New Roman" w:cs="Times New Roman"/>
                <w:szCs w:val="26"/>
              </w:rPr>
            </w:pPr>
          </w:p>
        </w:tc>
      </w:tr>
      <w:tr w:rsidR="002860DA" w14:paraId="7DFF5FC0" w14:textId="77777777" w:rsidTr="002860DA">
        <w:tc>
          <w:tcPr>
            <w:tcW w:w="708" w:type="dxa"/>
            <w:vAlign w:val="center"/>
          </w:tcPr>
          <w:p w14:paraId="7FB08DD4" w14:textId="77777777" w:rsidR="002860DA" w:rsidRDefault="002860DA" w:rsidP="002860DA">
            <w:pPr>
              <w:jc w:val="center"/>
            </w:pPr>
            <w:r>
              <w:t>13</w:t>
            </w:r>
          </w:p>
        </w:tc>
        <w:tc>
          <w:tcPr>
            <w:tcW w:w="4286" w:type="dxa"/>
            <w:vAlign w:val="center"/>
          </w:tcPr>
          <w:p w14:paraId="333DE7BE" w14:textId="77777777" w:rsidR="002860DA" w:rsidRPr="00F22FE9" w:rsidRDefault="002860DA" w:rsidP="002860DA">
            <w:pPr>
              <w:jc w:val="center"/>
              <w:rPr>
                <w:lang w:val="vi-VN"/>
              </w:rPr>
            </w:pPr>
            <w:r>
              <w:rPr>
                <w:lang w:val="vi-VN"/>
              </w:rPr>
              <w:t>Quản lý mua sắm</w:t>
            </w:r>
          </w:p>
        </w:tc>
        <w:tc>
          <w:tcPr>
            <w:tcW w:w="1574" w:type="dxa"/>
            <w:vAlign w:val="center"/>
          </w:tcPr>
          <w:p w14:paraId="68F022E3" w14:textId="77777777" w:rsidR="002860DA" w:rsidRPr="00F22FE9" w:rsidRDefault="002860DA" w:rsidP="002860DA">
            <w:pPr>
              <w:jc w:val="center"/>
              <w:rPr>
                <w:lang w:val="vi-VN"/>
              </w:rPr>
            </w:pPr>
            <w:r>
              <w:t>Support</w:t>
            </w:r>
          </w:p>
        </w:tc>
        <w:tc>
          <w:tcPr>
            <w:tcW w:w="2777" w:type="dxa"/>
          </w:tcPr>
          <w:p w14:paraId="5F774783" w14:textId="77777777" w:rsidR="002860DA" w:rsidRDefault="002860DA" w:rsidP="002860DA">
            <w:pPr>
              <w:jc w:val="left"/>
              <w:rPr>
                <w:rFonts w:eastAsia="Times New Roman" w:cs="Times New Roman"/>
                <w:szCs w:val="26"/>
              </w:rPr>
            </w:pPr>
          </w:p>
        </w:tc>
      </w:tr>
      <w:tr w:rsidR="002860DA" w14:paraId="5E314737" w14:textId="77777777" w:rsidTr="002860DA">
        <w:tc>
          <w:tcPr>
            <w:tcW w:w="708" w:type="dxa"/>
            <w:vAlign w:val="center"/>
          </w:tcPr>
          <w:p w14:paraId="49094FEC" w14:textId="77777777" w:rsidR="002860DA" w:rsidRDefault="002860DA" w:rsidP="002860DA">
            <w:pPr>
              <w:jc w:val="center"/>
            </w:pPr>
            <w:r>
              <w:t>14</w:t>
            </w:r>
          </w:p>
        </w:tc>
        <w:tc>
          <w:tcPr>
            <w:tcW w:w="4286" w:type="dxa"/>
            <w:vAlign w:val="center"/>
          </w:tcPr>
          <w:p w14:paraId="054BDE4A" w14:textId="77777777" w:rsidR="002860DA" w:rsidRDefault="002860DA" w:rsidP="002860DA">
            <w:pPr>
              <w:jc w:val="center"/>
            </w:pPr>
            <w:r>
              <w:t>Quản lý Phát triển sản phẩm (R&amp;D)</w:t>
            </w:r>
          </w:p>
        </w:tc>
        <w:tc>
          <w:tcPr>
            <w:tcW w:w="1574" w:type="dxa"/>
            <w:vAlign w:val="center"/>
          </w:tcPr>
          <w:p w14:paraId="4A9B7049" w14:textId="77777777" w:rsidR="002860DA" w:rsidRDefault="002860DA" w:rsidP="002860DA">
            <w:pPr>
              <w:jc w:val="center"/>
            </w:pPr>
            <w:r>
              <w:t>Support</w:t>
            </w:r>
          </w:p>
        </w:tc>
        <w:tc>
          <w:tcPr>
            <w:tcW w:w="2777" w:type="dxa"/>
          </w:tcPr>
          <w:p w14:paraId="482F6B39" w14:textId="77777777" w:rsidR="002860DA" w:rsidRDefault="002860DA" w:rsidP="002860DA">
            <w:pPr>
              <w:keepNext/>
              <w:jc w:val="left"/>
              <w:rPr>
                <w:rFonts w:eastAsia="Times New Roman" w:cs="Times New Roman"/>
                <w:szCs w:val="26"/>
              </w:rPr>
            </w:pPr>
          </w:p>
        </w:tc>
      </w:tr>
    </w:tbl>
    <w:p w14:paraId="2385FD32" w14:textId="77777777" w:rsidR="002860DA" w:rsidRDefault="002860DA" w:rsidP="002860DA">
      <w:pPr>
        <w:pStyle w:val="DoanVB"/>
        <w:rPr>
          <w:lang w:val="vi-VN"/>
        </w:rPr>
      </w:pPr>
      <w:r>
        <w:t xml:space="preserve">Nhóm nghiên cứu tập trung xây dựng mô hình BPMN chi tiết cho 5 mảng quy trình cốt lõi (Core), chiếm phần lớn giá trị doanh nghiệp (ước tính khoảng 90–95%), bởi đây chính là các quy trình tạo nên sự khác biệt xuyên suốt “từ hạt cà phê đến ly cà phê” và thể hiện rõ nhất bản sắc của Trung Nguyên Legend. Trên cơ sở phân loại các quy trình nghiệp vụ theo ba nhóm quy trình cốt lõi, quy trình quản lý và quy trình hỗ trợ như đã trình bày ở trên, nhóm nghiên cứu tiếp tục xác định mức độ mô hình hóa phù hợp cho từng nhóm nhằm đảm bảo tính hiệu quả và khả năng ứng dụng trong thực tế. Trong nghiên cứu này, BPMN Level 1 được sử dụng để mô tả tổng quan quy trình và mối quan hệ phối hợp giữa các bộ phận, trong khi BPMN Level 2 được sử dụng để mô tả chi tiết luồng công việc, các điểm quyết định và trách nhiệm thực hiện. Theo đó, các quy trình cốt lõi của Trung Nguyên Legend được mô hình hóa ở mức chi tiết (BPMN Level 2) để làm rõ cách thức vận hành và kiểm soát chất lượng; các quy trình quản lý và hỗ trợ được mô hình hóa ở mức tổng quát (BPMN Level 1), tập trung phản ánh chức năng điều hành và phối hợp. Cách tiếp cận </w:t>
      </w:r>
      <w:r>
        <w:lastRenderedPageBreak/>
        <w:t>này giúp liên kết chặt chẽ giữa phân tích nghiệp vụ và mô hình hóa quy trình, đồng thời tạo nền tảng cho việc chuẩn hóa quy trình vận hành (SOP). Đây cũng là cơ sở cho việc định hướng triển khai các hệ thống quản trị doanh nghiệp trong quá trình chuyển đổi số của Tập đoàn Trung Nguyên Legend.</w:t>
      </w:r>
    </w:p>
    <w:p w14:paraId="664F3670" w14:textId="77777777" w:rsidR="002860DA" w:rsidRPr="000B1E29" w:rsidRDefault="002860DA" w:rsidP="003E7152">
      <w:pPr>
        <w:pStyle w:val="Heading3"/>
        <w:numPr>
          <w:ilvl w:val="2"/>
          <w:numId w:val="7"/>
        </w:numPr>
        <w:ind w:left="709" w:hanging="709"/>
      </w:pPr>
      <w:bookmarkStart w:id="95" w:name="_Toc217429384"/>
      <w:bookmarkStart w:id="96" w:name="_Toc217433686"/>
      <w:bookmarkStart w:id="97" w:name="_Toc217433896"/>
      <w:bookmarkStart w:id="98" w:name="_Toc217435378"/>
      <w:r w:rsidRPr="000B1E29">
        <w:t>Mảng Sản xuất và Chế biến Cà phê</w:t>
      </w:r>
      <w:bookmarkEnd w:id="95"/>
      <w:bookmarkEnd w:id="96"/>
      <w:bookmarkEnd w:id="97"/>
      <w:bookmarkEnd w:id="98"/>
    </w:p>
    <w:p w14:paraId="07E84746" w14:textId="77777777" w:rsidR="002860DA" w:rsidRPr="0009013D" w:rsidRDefault="002860DA" w:rsidP="002860DA">
      <w:pPr>
        <w:pStyle w:val="DoanVB"/>
      </w:pPr>
      <w:r w:rsidRPr="003224C2">
        <w:t xml:space="preserve">Mảng Sản xuất và Chế biến Cà phê </w:t>
      </w:r>
      <w:r w:rsidRPr="0009013D">
        <w:t>là nền tảng cốt lõi của Trung Nguyên Legend, đảm nhiệm toàn bộ hoạt động từ quản lý vùng nguyên liệu, thu mua hạt cà phê đến chế biến, kiểm soát chất lượng và cung ứng sản phẩm cho hệ thống kinh doanh. Doanh nghiệp xây dựng vùng nguyên liệu bền vững, áp dụng quy trình canh tác và thu hái tiêu chuẩn để đảm bảo chất lượng đầu vào. Hệ thống kho vận – chuỗi cung ứng được tối ưu hóa để bảo quản và phân phối cà phê kịp thời cho thị trường nội địa và xuất khẩu. Nhờ đó, mảng sản xuất và chế biến giữ vai trò then chốt trong việc tạo ra giá trị cốt lõi và xây dựng uy tín thương hiệu cà phê Trung Nguyên Legend.</w:t>
      </w:r>
    </w:p>
    <w:p w14:paraId="75030113" w14:textId="77777777" w:rsidR="002860DA" w:rsidRDefault="002860DA" w:rsidP="003E7152">
      <w:pPr>
        <w:pStyle w:val="Heading4"/>
        <w:numPr>
          <w:ilvl w:val="3"/>
          <w:numId w:val="7"/>
        </w:numPr>
        <w:spacing w:before="45" w:after="0"/>
        <w:ind w:left="870" w:hanging="870"/>
      </w:pPr>
      <w:bookmarkStart w:id="99" w:name="_Toc217435379"/>
      <w:r>
        <w:t>Q</w:t>
      </w:r>
      <w:r w:rsidRPr="003734C6">
        <w:t>uản lý vùng nguyên liệu</w:t>
      </w:r>
      <w:bookmarkEnd w:id="99"/>
    </w:p>
    <w:p w14:paraId="0F4D1C08" w14:textId="77777777" w:rsidR="002860DA" w:rsidRPr="00E71039" w:rsidRDefault="002860DA" w:rsidP="002860DA">
      <w:pPr>
        <w:pStyle w:val="StyleTr0"/>
        <w:ind w:left="855" w:hanging="285"/>
      </w:pPr>
      <w:r w:rsidRPr="08375C26">
        <w:rPr>
          <w:b/>
          <w:bCs/>
        </w:rPr>
        <w:t>Mô tả:</w:t>
      </w:r>
      <w:r>
        <w:t xml:space="preserve"> </w:t>
      </w:r>
      <w:r w:rsidRPr="008B559F">
        <w:t>Hoạt động quản lý vùng nguyên liệu bao gồm việc tìm kiếm, đánh giá, duy trì và cập nhật các vùng trồng cà phê nhằm đảm bảo nguồn cung nguyên liệu ổn định cho hoạt động sản xuất và chế biến của Trung Nguyên Legend. Bên cạnh đó, hoạt động này còn bao gồm việc thiết lập và duy trì các thỏa thuận thu mua dài hạn với hộ nông dân theo các tiêu chuẩn canh tác bền vững, đóng vai trò nền tảng cho chuỗi giá trị khép kín của Tập đoàn.</w:t>
      </w:r>
    </w:p>
    <w:p w14:paraId="1C392890" w14:textId="77777777" w:rsidR="002860DA" w:rsidRPr="005B2F4F" w:rsidRDefault="002860DA" w:rsidP="002860DA">
      <w:pPr>
        <w:pStyle w:val="StyleTr0"/>
        <w:ind w:left="855" w:hanging="285"/>
        <w:rPr>
          <w:b/>
          <w:lang w:val="vi-VN"/>
        </w:rPr>
      </w:pPr>
      <w:r w:rsidRPr="005B2F4F">
        <w:rPr>
          <w:b/>
        </w:rPr>
        <w:t>Mục tiêu:</w:t>
      </w:r>
      <w:r w:rsidRPr="005B2F4F">
        <w:rPr>
          <w:b/>
          <w:lang w:val="vi-VN"/>
        </w:rPr>
        <w:t xml:space="preserve"> </w:t>
      </w:r>
    </w:p>
    <w:p w14:paraId="57D5E4FE" w14:textId="77777777" w:rsidR="002860DA" w:rsidRPr="008B559F" w:rsidRDefault="002860DA" w:rsidP="003E7152">
      <w:pPr>
        <w:pStyle w:val="Stylecng0"/>
        <w:numPr>
          <w:ilvl w:val="0"/>
          <w:numId w:val="9"/>
        </w:numPr>
        <w:tabs>
          <w:tab w:val="left" w:pos="1134"/>
        </w:tabs>
        <w:ind w:left="1140" w:hanging="285"/>
        <w:jc w:val="both"/>
      </w:pPr>
      <w:r w:rsidRPr="008B559F">
        <w:t>Đảm bảo nguồn nguyên liệu cà phê ổn định, đạt tiêu chuẩn chất lượng cao và phát triển bền vững, phục vụ cho hoạt động chế biến và phân phối trong toàn hệ thống Trung Nguyên Legend.</w:t>
      </w:r>
    </w:p>
    <w:p w14:paraId="43BEC575" w14:textId="77777777" w:rsidR="002860DA" w:rsidRPr="008B559F" w:rsidRDefault="002860DA" w:rsidP="003E7152">
      <w:pPr>
        <w:pStyle w:val="Stylecng0"/>
        <w:numPr>
          <w:ilvl w:val="0"/>
          <w:numId w:val="9"/>
        </w:numPr>
        <w:tabs>
          <w:tab w:val="left" w:pos="1134"/>
        </w:tabs>
        <w:ind w:left="1140" w:hanging="285"/>
        <w:jc w:val="both"/>
      </w:pPr>
      <w:r w:rsidRPr="008B559F">
        <w:t>Đảm bảo khả năng truy vết nguồn gốc (traceability) đối với toàn bộ lô nguyên liệu, nhằm hỗ trợ công tác quản lý chất lượng và tuân thủ các quy định, tiêu chuẩn quốc tế.</w:t>
      </w:r>
    </w:p>
    <w:p w14:paraId="08A9E389" w14:textId="77777777" w:rsidR="002860DA" w:rsidRPr="005B2F4F" w:rsidRDefault="002860DA" w:rsidP="002860DA">
      <w:pPr>
        <w:pStyle w:val="StyleTr0"/>
        <w:ind w:left="855" w:hanging="285"/>
        <w:rPr>
          <w:b/>
        </w:rPr>
      </w:pPr>
      <w:r w:rsidRPr="005B2F4F">
        <w:rPr>
          <w:b/>
        </w:rPr>
        <w:t>Đầu vào – Đầu ra của quy trình:</w:t>
      </w:r>
    </w:p>
    <w:p w14:paraId="788AC3ED" w14:textId="77777777" w:rsidR="002860DA" w:rsidRPr="008B559F" w:rsidRDefault="002860DA" w:rsidP="003E7152">
      <w:pPr>
        <w:pStyle w:val="Stylecng0"/>
        <w:numPr>
          <w:ilvl w:val="0"/>
          <w:numId w:val="9"/>
        </w:numPr>
        <w:tabs>
          <w:tab w:val="left" w:pos="1134"/>
        </w:tabs>
        <w:ind w:left="1140" w:hanging="285"/>
        <w:jc w:val="both"/>
      </w:pPr>
      <w:r w:rsidRPr="008B559F">
        <w:t>Đầu vào:</w:t>
      </w:r>
      <w:r>
        <w:rPr>
          <w:lang w:val="vi-VN"/>
        </w:rPr>
        <w:t xml:space="preserve"> </w:t>
      </w:r>
      <w:r w:rsidRPr="008B559F">
        <w:t xml:space="preserve">Yêu cầu sản lượng hàng năm từ </w:t>
      </w:r>
      <w:r>
        <w:t>Bộ phận</w:t>
      </w:r>
      <w:r w:rsidRPr="008B559F">
        <w:t xml:space="preserve"> Sản xuất và Kế hoạch.</w:t>
      </w:r>
      <w:r>
        <w:rPr>
          <w:lang w:val="vi-VN"/>
        </w:rPr>
        <w:t xml:space="preserve"> </w:t>
      </w:r>
      <w:r w:rsidRPr="008B559F">
        <w:t>Thông tin vùng trồng cà phê (vị trí địa lý, điều kiện thổ nhưỡng, khí hậu, hộ nông dân).</w:t>
      </w:r>
    </w:p>
    <w:p w14:paraId="7E8B4E09" w14:textId="77777777" w:rsidR="002860DA" w:rsidRPr="008B559F" w:rsidRDefault="002860DA" w:rsidP="003E7152">
      <w:pPr>
        <w:pStyle w:val="Stylecng0"/>
        <w:numPr>
          <w:ilvl w:val="0"/>
          <w:numId w:val="9"/>
        </w:numPr>
        <w:tabs>
          <w:tab w:val="left" w:pos="1134"/>
        </w:tabs>
        <w:ind w:left="1140" w:hanging="285"/>
        <w:jc w:val="both"/>
      </w:pPr>
      <w:r w:rsidRPr="008B559F">
        <w:t>Đầu ra:</w:t>
      </w:r>
      <w:r>
        <w:rPr>
          <w:lang w:val="vi-VN"/>
        </w:rPr>
        <w:t xml:space="preserve"> </w:t>
      </w:r>
      <w:r w:rsidRPr="008B559F">
        <w:t>Danh sách vùng nguyên liệu đạt chuẩn được phê duyệt.</w:t>
      </w:r>
      <w:r>
        <w:rPr>
          <w:lang w:val="vi-VN"/>
        </w:rPr>
        <w:t xml:space="preserve"> </w:t>
      </w:r>
      <w:r w:rsidRPr="008B559F">
        <w:t>Kế hoạch thu mua nguyên liệu.</w:t>
      </w:r>
      <w:r>
        <w:rPr>
          <w:lang w:val="vi-VN"/>
        </w:rPr>
        <w:t xml:space="preserve"> </w:t>
      </w:r>
      <w:r w:rsidRPr="008B559F">
        <w:t>Hợp đồng thu mua nguyên liệu được ký kết.</w:t>
      </w:r>
    </w:p>
    <w:p w14:paraId="413DA1AF" w14:textId="77777777" w:rsidR="002860DA" w:rsidRPr="008B559F" w:rsidRDefault="002860DA" w:rsidP="002860DA">
      <w:pPr>
        <w:pStyle w:val="StyleTr0"/>
        <w:ind w:left="855" w:hanging="285"/>
      </w:pPr>
      <w:r w:rsidRPr="008B559F">
        <w:rPr>
          <w:b/>
          <w:bCs/>
        </w:rPr>
        <w:lastRenderedPageBreak/>
        <w:t>Điểm bắt đầu và kết thúc quy trình:</w:t>
      </w:r>
      <w:r>
        <w:rPr>
          <w:lang w:val="vi-VN"/>
        </w:rPr>
        <w:t xml:space="preserve"> </w:t>
      </w:r>
      <w:r w:rsidRPr="008B559F">
        <w:rPr>
          <w:rStyle w:val="DoanVBChar"/>
        </w:rPr>
        <w:t>Quy trình bắt đầu khi phát sinh nhu cầu đánh giá mới hoặc mở rộng vùng nguyên liệu và kết thúc khi vùng trồng được phê duyệt, cập nhật vào hệ thống quản lý và hợp đồng thu mua nguyên liệu được ký kết.</w:t>
      </w:r>
    </w:p>
    <w:p w14:paraId="74709E7F" w14:textId="77777777" w:rsidR="002860DA" w:rsidRPr="005B2F4F" w:rsidRDefault="002860DA" w:rsidP="002860DA">
      <w:pPr>
        <w:pStyle w:val="StyleTr0"/>
        <w:ind w:left="855" w:hanging="285"/>
        <w:rPr>
          <w:b/>
          <w:lang w:val="vi-VN"/>
        </w:rPr>
      </w:pPr>
      <w:r w:rsidRPr="005B2F4F">
        <w:rPr>
          <w:b/>
        </w:rPr>
        <w:t>Hoạt động chính:</w:t>
      </w:r>
    </w:p>
    <w:p w14:paraId="1F7D6BDE" w14:textId="77777777" w:rsidR="002860DA" w:rsidRPr="008B559F" w:rsidRDefault="002860DA" w:rsidP="003E7152">
      <w:pPr>
        <w:pStyle w:val="Stylecng0"/>
        <w:numPr>
          <w:ilvl w:val="0"/>
          <w:numId w:val="9"/>
        </w:numPr>
        <w:tabs>
          <w:tab w:val="left" w:pos="1134"/>
        </w:tabs>
        <w:ind w:left="1140" w:hanging="285"/>
        <w:jc w:val="both"/>
      </w:pPr>
      <w:r w:rsidRPr="008B559F">
        <w:t>Thu thập và cập nhật thông tin về vùng nguyên liệu (vị trí, loại đất, độ cao, khí hậu, hộ nông dân).</w:t>
      </w:r>
    </w:p>
    <w:p w14:paraId="299FF5B2" w14:textId="77777777" w:rsidR="002860DA" w:rsidRPr="008B559F" w:rsidRDefault="002860DA" w:rsidP="003E7152">
      <w:pPr>
        <w:pStyle w:val="Stylecng0"/>
        <w:numPr>
          <w:ilvl w:val="0"/>
          <w:numId w:val="9"/>
        </w:numPr>
        <w:tabs>
          <w:tab w:val="left" w:pos="1134"/>
        </w:tabs>
        <w:ind w:left="1140" w:hanging="285"/>
        <w:jc w:val="both"/>
      </w:pPr>
      <w:r w:rsidRPr="008B559F">
        <w:t>Khảo sát và xác minh thực tế vùng trồng cà phê.</w:t>
      </w:r>
    </w:p>
    <w:p w14:paraId="78A18387" w14:textId="77777777" w:rsidR="002860DA" w:rsidRPr="008B559F" w:rsidRDefault="002860DA" w:rsidP="003E7152">
      <w:pPr>
        <w:pStyle w:val="Stylecng0"/>
        <w:numPr>
          <w:ilvl w:val="0"/>
          <w:numId w:val="9"/>
        </w:numPr>
        <w:tabs>
          <w:tab w:val="left" w:pos="1134"/>
        </w:tabs>
        <w:ind w:left="1140" w:hanging="285"/>
        <w:jc w:val="both"/>
      </w:pPr>
      <w:r w:rsidRPr="008B559F">
        <w:t>Đánh giá mức độ đáp ứng các tiêu chuẩn về chất lượng hạt và canh tác bền vững.</w:t>
      </w:r>
    </w:p>
    <w:p w14:paraId="673FD863" w14:textId="77777777" w:rsidR="002860DA" w:rsidRPr="008B559F" w:rsidRDefault="002860DA" w:rsidP="003E7152">
      <w:pPr>
        <w:pStyle w:val="Stylecng0"/>
        <w:numPr>
          <w:ilvl w:val="0"/>
          <w:numId w:val="9"/>
        </w:numPr>
        <w:tabs>
          <w:tab w:val="left" w:pos="1134"/>
        </w:tabs>
        <w:ind w:left="1140" w:hanging="285"/>
        <w:jc w:val="both"/>
      </w:pPr>
      <w:r w:rsidRPr="008B559F">
        <w:t>Ra quyết định phê duyệt hoặc từ chối vùng nguyên liệu dựa trên kết quả đánh giá.</w:t>
      </w:r>
    </w:p>
    <w:p w14:paraId="175D4208" w14:textId="77777777" w:rsidR="002860DA" w:rsidRPr="008B559F" w:rsidRDefault="002860DA" w:rsidP="003E7152">
      <w:pPr>
        <w:pStyle w:val="Stylecng0"/>
        <w:numPr>
          <w:ilvl w:val="0"/>
          <w:numId w:val="9"/>
        </w:numPr>
        <w:tabs>
          <w:tab w:val="left" w:pos="1134"/>
        </w:tabs>
        <w:ind w:left="1140" w:hanging="285"/>
        <w:jc w:val="both"/>
      </w:pPr>
      <w:r w:rsidRPr="008B559F">
        <w:t>Phê duyệt và đưa vùng nguyên liệu đạt chuẩn vào danh mục quản lý, thực hiện mã hóa và tạo hồ sơ vùng trồng.</w:t>
      </w:r>
    </w:p>
    <w:p w14:paraId="6FBAEE3E" w14:textId="77777777" w:rsidR="002860DA" w:rsidRPr="008B559F" w:rsidRDefault="002860DA" w:rsidP="003E7152">
      <w:pPr>
        <w:pStyle w:val="Stylecng0"/>
        <w:numPr>
          <w:ilvl w:val="0"/>
          <w:numId w:val="9"/>
        </w:numPr>
        <w:tabs>
          <w:tab w:val="left" w:pos="1134"/>
        </w:tabs>
        <w:ind w:left="1140" w:hanging="285"/>
        <w:jc w:val="both"/>
      </w:pPr>
      <w:r w:rsidRPr="008B559F">
        <w:t>Ký kết hợp đồng thu mua chính thức với các hộ nông dân đã được phê duyệt.</w:t>
      </w:r>
    </w:p>
    <w:p w14:paraId="7152A958" w14:textId="77777777" w:rsidR="002860DA" w:rsidRPr="008B559F" w:rsidRDefault="002860DA" w:rsidP="003E7152">
      <w:pPr>
        <w:pStyle w:val="Stylecng0"/>
        <w:numPr>
          <w:ilvl w:val="0"/>
          <w:numId w:val="9"/>
        </w:numPr>
        <w:tabs>
          <w:tab w:val="left" w:pos="1134"/>
        </w:tabs>
        <w:ind w:left="1140" w:hanging="285"/>
        <w:jc w:val="both"/>
      </w:pPr>
      <w:r w:rsidRPr="008B559F">
        <w:t>Theo dõi hoạt động canh tác, đánh giá định kỳ và cập nhật thông tin vùng nguyên liệu.</w:t>
      </w:r>
    </w:p>
    <w:p w14:paraId="0B3799AC" w14:textId="77777777" w:rsidR="002860DA" w:rsidRPr="008B559F" w:rsidRDefault="002860DA" w:rsidP="002860DA">
      <w:pPr>
        <w:pStyle w:val="StyleTr0"/>
        <w:ind w:left="855" w:hanging="285"/>
      </w:pPr>
      <w:r w:rsidRPr="008B559F">
        <w:rPr>
          <w:b/>
          <w:bCs/>
        </w:rPr>
        <w:t>Liên hệ với mô hình BPMN:</w:t>
      </w:r>
      <w:r>
        <w:rPr>
          <w:lang w:val="vi-VN"/>
        </w:rPr>
        <w:t xml:space="preserve"> </w:t>
      </w:r>
      <w:r w:rsidRPr="008B559F">
        <w:t>Quy trình quản lý vùng nguyên liệu được mô hình hóa bằng chuẩn BPMN ở mức chi tiết (BPMN Level 2) nhằm làm rõ luồng công việc, các điểm ra quyết định (ví dụ: đánh giá chất lượng và phê duyệt vùng trồng) cũng như trách nhiệm của các bộ phận liên quan. Các tác nhân chính trong mô hình bao gồm Khối Thu mua/Vùng nguyên liệu, Bộ phận QA/QC và Hộ nông dân. Mô hình này là cơ sở để chuẩn hóa quy trình vận hành (SOP) và hỗ trợ triển khai các hệ thống quản lý dữ liệu vùng trồng trong lộ trình chuyển đổi số của Trung Nguyên Legend.</w:t>
      </w:r>
    </w:p>
    <w:p w14:paraId="6F0F02F8" w14:textId="77777777" w:rsidR="002860DA" w:rsidRPr="003734C6" w:rsidRDefault="002860DA" w:rsidP="003E7152">
      <w:pPr>
        <w:pStyle w:val="Heading4"/>
        <w:numPr>
          <w:ilvl w:val="3"/>
          <w:numId w:val="7"/>
        </w:numPr>
        <w:spacing w:before="45" w:after="0"/>
        <w:ind w:left="870" w:hanging="870"/>
      </w:pPr>
      <w:bookmarkStart w:id="100" w:name="_Toc217435380"/>
      <w:r w:rsidRPr="005B2F4F">
        <w:t>Quản</w:t>
      </w:r>
      <w:r w:rsidRPr="003734C6">
        <w:t xml:space="preserve"> lý sản xuất</w:t>
      </w:r>
      <w:bookmarkEnd w:id="100"/>
    </w:p>
    <w:p w14:paraId="2DF1D9BC" w14:textId="77777777" w:rsidR="002860DA" w:rsidRDefault="002860DA" w:rsidP="002860DA">
      <w:pPr>
        <w:pStyle w:val="StyleTr0"/>
        <w:ind w:left="855" w:hanging="285"/>
        <w:rPr>
          <w:lang w:val="vi-VN"/>
        </w:rPr>
      </w:pPr>
      <w:r w:rsidRPr="00A53574">
        <w:rPr>
          <w:b/>
          <w:bCs/>
        </w:rPr>
        <w:t>Mô tả:</w:t>
      </w:r>
      <w:r w:rsidRPr="003734C6">
        <w:t xml:space="preserve"> </w:t>
      </w:r>
      <w:r w:rsidRPr="006412AF">
        <w:t>Quy trình quản lý sản xuất tại Trung Nguyên Legend bao gồm các hoạt động lập kế hoạch sản xuất, tổ chức thực hiện sản xuất, theo dõi tiến độ và kiểm soát trong quá trình sản xuất nhằm đảm bảo đáp ứng yêu cầu về sản lượng, chất lượng và thời gian giao hàng. Quy trình này giữ vai trò trung tâm trong việc chuyển hóa nguyên liệu đầu vào thành sản phẩm cà phê, góp phần hiện thực hóa chuỗi giá trị “từ hạt cà phê đến ly cà phê”. Bộ phận này phụ trách lập kế hoạch, phân công và giám sát toàn bộ quy trình sản xuất cà phê.</w:t>
      </w:r>
    </w:p>
    <w:p w14:paraId="323ABBAB" w14:textId="77777777" w:rsidR="002860DA" w:rsidRPr="005B2F4F" w:rsidRDefault="002860DA" w:rsidP="002860DA">
      <w:pPr>
        <w:pStyle w:val="StyleTr0"/>
        <w:ind w:left="855" w:hanging="285"/>
        <w:rPr>
          <w:b/>
          <w:lang w:val="vi-VN"/>
        </w:rPr>
      </w:pPr>
      <w:r w:rsidRPr="005B2F4F">
        <w:rPr>
          <w:b/>
        </w:rPr>
        <w:lastRenderedPageBreak/>
        <w:t>Mục tiêu:</w:t>
      </w:r>
    </w:p>
    <w:p w14:paraId="123E55B5" w14:textId="77777777" w:rsidR="002860DA" w:rsidRPr="006412AF" w:rsidRDefault="002860DA" w:rsidP="003E7152">
      <w:pPr>
        <w:pStyle w:val="Stylecng0"/>
        <w:numPr>
          <w:ilvl w:val="0"/>
          <w:numId w:val="9"/>
        </w:numPr>
        <w:tabs>
          <w:tab w:val="left" w:pos="1134"/>
        </w:tabs>
        <w:ind w:left="1140" w:hanging="285"/>
        <w:jc w:val="both"/>
      </w:pPr>
      <w:r w:rsidRPr="006412AF">
        <w:t>Đảm bảo hoạt động sản xuất được triển khai đúng kế hoạch, đáp ứng yêu cầu về sản lượng và tiến độ.</w:t>
      </w:r>
    </w:p>
    <w:p w14:paraId="7C6AB846" w14:textId="77777777" w:rsidR="002860DA" w:rsidRPr="006412AF" w:rsidRDefault="002860DA" w:rsidP="003E7152">
      <w:pPr>
        <w:pStyle w:val="Stylecng0"/>
        <w:numPr>
          <w:ilvl w:val="0"/>
          <w:numId w:val="9"/>
        </w:numPr>
        <w:tabs>
          <w:tab w:val="left" w:pos="1134"/>
        </w:tabs>
        <w:ind w:left="1140" w:hanging="285"/>
        <w:jc w:val="both"/>
      </w:pPr>
      <w:r w:rsidRPr="006412AF">
        <w:t>Đảm bảo quá trình sản xuất tuân thủ các tiêu chuẩn kỹ thuật và chất lượng đã được ban hành.</w:t>
      </w:r>
    </w:p>
    <w:p w14:paraId="252C4620" w14:textId="77777777" w:rsidR="002860DA" w:rsidRPr="006412AF" w:rsidRDefault="002860DA" w:rsidP="003E7152">
      <w:pPr>
        <w:pStyle w:val="Stylecng0"/>
        <w:numPr>
          <w:ilvl w:val="0"/>
          <w:numId w:val="9"/>
        </w:numPr>
        <w:tabs>
          <w:tab w:val="left" w:pos="1134"/>
        </w:tabs>
        <w:ind w:left="1140" w:hanging="285"/>
        <w:jc w:val="both"/>
      </w:pPr>
      <w:r w:rsidRPr="006412AF">
        <w:t>Tối ưu hóa hoạt động dây chuyền sản xuất, xử lý kịp thời các sự cố phát sinh nhằm duy trì tiêu chuẩn công nghệ cao trong từng giai đoạn sản xuất.</w:t>
      </w:r>
    </w:p>
    <w:p w14:paraId="2E8AF44C" w14:textId="77777777" w:rsidR="002860DA" w:rsidRPr="005B2F4F" w:rsidRDefault="002860DA" w:rsidP="002860DA">
      <w:pPr>
        <w:pStyle w:val="StyleTr0"/>
        <w:ind w:left="855" w:hanging="285"/>
        <w:rPr>
          <w:b/>
        </w:rPr>
      </w:pPr>
      <w:r w:rsidRPr="005B2F4F">
        <w:rPr>
          <w:b/>
        </w:rPr>
        <w:t>Đầu vào – Đầu ra của quy trình:</w:t>
      </w:r>
    </w:p>
    <w:p w14:paraId="23CAC3B4" w14:textId="77777777" w:rsidR="002860DA" w:rsidRPr="006412AF" w:rsidRDefault="002860DA" w:rsidP="003E7152">
      <w:pPr>
        <w:pStyle w:val="Stylecng0"/>
        <w:numPr>
          <w:ilvl w:val="0"/>
          <w:numId w:val="9"/>
        </w:numPr>
        <w:tabs>
          <w:tab w:val="left" w:pos="1134"/>
        </w:tabs>
        <w:ind w:left="1140" w:hanging="285"/>
        <w:jc w:val="both"/>
      </w:pPr>
      <w:r w:rsidRPr="006412AF">
        <w:rPr>
          <w:b/>
          <w:bCs w:val="0"/>
        </w:rPr>
        <w:t>Đầu vào:</w:t>
      </w:r>
      <w:r w:rsidRPr="006412AF">
        <w:t xml:space="preserve"> Kế hoạch sản xuất được phê duyệt từ </w:t>
      </w:r>
      <w:r w:rsidRPr="006412AF">
        <w:rPr>
          <w:b/>
          <w:bCs w:val="0"/>
        </w:rPr>
        <w:t>Phòng Kế hoạch – Cung ứng</w:t>
      </w:r>
      <w:r>
        <w:rPr>
          <w:lang w:val="vi-VN"/>
        </w:rPr>
        <w:t>.</w:t>
      </w:r>
      <w:r w:rsidRPr="006412AF">
        <w:t xml:space="preserve"> Nguyên liệu cà phê đạt chuẩn được bàn giao từ Kho Nguyên liệu</w:t>
      </w:r>
      <w:r>
        <w:rPr>
          <w:lang w:val="vi-VN"/>
        </w:rPr>
        <w:t>.</w:t>
      </w:r>
      <w:r w:rsidRPr="006412AF">
        <w:t xml:space="preserve"> Yêu cầu kỹ thuật/Phiếu công thức (</w:t>
      </w:r>
      <w:r w:rsidRPr="006412AF">
        <w:rPr>
          <w:b/>
          <w:bCs w:val="0"/>
        </w:rPr>
        <w:t>Spec Sheet</w:t>
      </w:r>
      <w:r w:rsidRPr="006412AF">
        <w:t>) từ Bộ phận R&amp;D/Quản lý Chất lượng.</w:t>
      </w:r>
    </w:p>
    <w:p w14:paraId="34C29DCB" w14:textId="77777777" w:rsidR="002860DA" w:rsidRPr="006412AF" w:rsidRDefault="002860DA" w:rsidP="003E7152">
      <w:pPr>
        <w:pStyle w:val="Stylecng0"/>
        <w:numPr>
          <w:ilvl w:val="0"/>
          <w:numId w:val="9"/>
        </w:numPr>
        <w:tabs>
          <w:tab w:val="left" w:pos="1134"/>
        </w:tabs>
        <w:ind w:left="1140" w:hanging="285"/>
        <w:jc w:val="both"/>
      </w:pPr>
      <w:r w:rsidRPr="006412AF">
        <w:rPr>
          <w:b/>
          <w:bCs w:val="0"/>
        </w:rPr>
        <w:t>Đầu ra:</w:t>
      </w:r>
      <w:r w:rsidRPr="006412AF">
        <w:t xml:space="preserve"> Sản phẩm cà phê bán thành phẩm và thành phẩm đáp ứng yêu cầu kỹ thuật và chất lượng</w:t>
      </w:r>
      <w:r>
        <w:rPr>
          <w:lang w:val="vi-VN"/>
        </w:rPr>
        <w:t>.</w:t>
      </w:r>
      <w:r w:rsidRPr="006412AF">
        <w:t xml:space="preserve"> Báo cáo kết quả và dữ liệu sản xuất</w:t>
      </w:r>
      <w:r>
        <w:rPr>
          <w:lang w:val="vi-VN"/>
        </w:rPr>
        <w:t>.</w:t>
      </w:r>
      <w:r w:rsidRPr="006412AF">
        <w:t xml:space="preserve"> Báo cáo xử lý sự cố sản xuất (nếu phát sinh).</w:t>
      </w:r>
    </w:p>
    <w:p w14:paraId="292C4093" w14:textId="77777777" w:rsidR="002860DA" w:rsidRPr="00F55D6A" w:rsidRDefault="002860DA" w:rsidP="002860DA">
      <w:pPr>
        <w:pStyle w:val="StyleTr0"/>
        <w:ind w:left="855" w:hanging="285"/>
        <w:rPr>
          <w:b/>
          <w:bCs/>
          <w:lang w:val="vi-VN"/>
        </w:rPr>
      </w:pPr>
      <w:r w:rsidRPr="006412AF">
        <w:rPr>
          <w:b/>
          <w:bCs/>
        </w:rPr>
        <w:t>Điểm bắt đầu và kết thúc quy trình:</w:t>
      </w:r>
      <w:r w:rsidRPr="006412AF">
        <w:rPr>
          <w:b/>
          <w:bCs/>
          <w:lang w:val="vi-VN"/>
        </w:rPr>
        <w:t xml:space="preserve"> </w:t>
      </w:r>
      <w:r w:rsidRPr="006412AF">
        <w:t>Quy trình bắt đầu khi lệnh sản xuất được phê duyệt và nguyên liệu đầu vào sẵn sàng</w:t>
      </w:r>
      <w:r>
        <w:rPr>
          <w:lang w:val="vi-VN"/>
        </w:rPr>
        <w:t>,</w:t>
      </w:r>
      <w:r w:rsidRPr="006412AF">
        <w:t xml:space="preserve"> kết thúc khi sản phẩm hoàn thành được kiểm tra chất lượng lần cuối và bàn giao cho Kho Thành phẩm.</w:t>
      </w:r>
    </w:p>
    <w:p w14:paraId="21B61A5A" w14:textId="77777777" w:rsidR="002860DA" w:rsidRPr="005B2F4F" w:rsidRDefault="002860DA" w:rsidP="002860DA">
      <w:pPr>
        <w:pStyle w:val="StyleTr0"/>
        <w:ind w:left="855" w:hanging="285"/>
        <w:rPr>
          <w:b/>
          <w:lang w:val="vi-VN"/>
        </w:rPr>
      </w:pPr>
      <w:r w:rsidRPr="005B2F4F">
        <w:rPr>
          <w:b/>
        </w:rPr>
        <w:t xml:space="preserve">Nhiệm vụ chính: </w:t>
      </w:r>
    </w:p>
    <w:p w14:paraId="621DA517" w14:textId="77777777" w:rsidR="002860DA" w:rsidRPr="00F55D6A" w:rsidRDefault="002860DA" w:rsidP="003E7152">
      <w:pPr>
        <w:pStyle w:val="Stylecng0"/>
        <w:numPr>
          <w:ilvl w:val="0"/>
          <w:numId w:val="9"/>
        </w:numPr>
        <w:tabs>
          <w:tab w:val="left" w:pos="1134"/>
        </w:tabs>
        <w:ind w:left="1140" w:hanging="285"/>
        <w:jc w:val="both"/>
      </w:pPr>
      <w:r w:rsidRPr="00F55D6A">
        <w:t>Tiếp nhận và kiểm tra điều kiện sẵn sàng của nguyên liệu đầu vào.</w:t>
      </w:r>
    </w:p>
    <w:p w14:paraId="26535E9D" w14:textId="77777777" w:rsidR="002860DA" w:rsidRPr="00F55D6A" w:rsidRDefault="002860DA" w:rsidP="003E7152">
      <w:pPr>
        <w:pStyle w:val="Stylecng0"/>
        <w:numPr>
          <w:ilvl w:val="0"/>
          <w:numId w:val="9"/>
        </w:numPr>
        <w:tabs>
          <w:tab w:val="left" w:pos="1134"/>
        </w:tabs>
        <w:ind w:left="1140" w:hanging="285"/>
        <w:jc w:val="both"/>
      </w:pPr>
      <w:r w:rsidRPr="00F55D6A">
        <w:t>Lập và phân bổ kế hoạch sản xuất (scheduling) theo từng công đoạn và dây chuyền.</w:t>
      </w:r>
    </w:p>
    <w:p w14:paraId="67617F28" w14:textId="77777777" w:rsidR="002860DA" w:rsidRPr="00F55D6A" w:rsidRDefault="002860DA" w:rsidP="003E7152">
      <w:pPr>
        <w:pStyle w:val="Stylecng0"/>
        <w:numPr>
          <w:ilvl w:val="0"/>
          <w:numId w:val="9"/>
        </w:numPr>
        <w:tabs>
          <w:tab w:val="left" w:pos="1134"/>
        </w:tabs>
        <w:ind w:left="1140" w:hanging="285"/>
        <w:jc w:val="both"/>
      </w:pPr>
      <w:r w:rsidRPr="00F55D6A">
        <w:t>Tổ chức thực hiện sản xuất theo kế hoạch đã được phê duyệt, đảm bảo tuân thủ quy trình công nghệ.</w:t>
      </w:r>
    </w:p>
    <w:p w14:paraId="2257FE5F" w14:textId="77777777" w:rsidR="002860DA" w:rsidRPr="00F55D6A" w:rsidRDefault="002860DA" w:rsidP="003E7152">
      <w:pPr>
        <w:pStyle w:val="Stylecng0"/>
        <w:numPr>
          <w:ilvl w:val="0"/>
          <w:numId w:val="9"/>
        </w:numPr>
        <w:tabs>
          <w:tab w:val="left" w:pos="1134"/>
        </w:tabs>
        <w:ind w:left="1140" w:hanging="285"/>
        <w:jc w:val="both"/>
      </w:pPr>
      <w:r w:rsidRPr="00F55D6A">
        <w:t>Theo dõi tiến độ và giám sát các thông số sản xuất theo thời gian thực (In-Process Control).</w:t>
      </w:r>
    </w:p>
    <w:p w14:paraId="24C63803" w14:textId="77777777" w:rsidR="002860DA" w:rsidRPr="00F55D6A" w:rsidRDefault="002860DA" w:rsidP="003E7152">
      <w:pPr>
        <w:pStyle w:val="Stylecng0"/>
        <w:numPr>
          <w:ilvl w:val="0"/>
          <w:numId w:val="9"/>
        </w:numPr>
        <w:tabs>
          <w:tab w:val="left" w:pos="1134"/>
        </w:tabs>
        <w:ind w:left="1140" w:hanging="285"/>
        <w:jc w:val="both"/>
      </w:pPr>
      <w:r w:rsidRPr="00F55D6A">
        <w:t>Đánh giá tình trạng sản xuất và ra quyết định xử lý sự cố khi phát sinh.</w:t>
      </w:r>
    </w:p>
    <w:p w14:paraId="635F9917" w14:textId="77777777" w:rsidR="002860DA" w:rsidRPr="00F55D6A" w:rsidRDefault="002860DA" w:rsidP="003E7152">
      <w:pPr>
        <w:pStyle w:val="Stylecng0"/>
        <w:numPr>
          <w:ilvl w:val="0"/>
          <w:numId w:val="9"/>
        </w:numPr>
        <w:tabs>
          <w:tab w:val="left" w:pos="1134"/>
        </w:tabs>
        <w:ind w:left="1140" w:hanging="285"/>
        <w:jc w:val="both"/>
      </w:pPr>
      <w:r w:rsidRPr="00F55D6A">
        <w:t>Phối hợp với bộ phận QA/QC trong quá trình kiểm soát chất lượng sản phẩm.</w:t>
      </w:r>
    </w:p>
    <w:p w14:paraId="6580E490" w14:textId="77777777" w:rsidR="002860DA" w:rsidRPr="00F55D6A" w:rsidRDefault="002860DA" w:rsidP="003E7152">
      <w:pPr>
        <w:pStyle w:val="Stylecng0"/>
        <w:numPr>
          <w:ilvl w:val="0"/>
          <w:numId w:val="9"/>
        </w:numPr>
        <w:tabs>
          <w:tab w:val="left" w:pos="1134"/>
        </w:tabs>
        <w:ind w:left="1140" w:hanging="285"/>
        <w:jc w:val="both"/>
      </w:pPr>
      <w:r w:rsidRPr="00F55D6A">
        <w:t>Ghi nhận sản lượng theo từng lô sản xuất và bàn giao sản phẩm cho Kho Thành phẩm.</w:t>
      </w:r>
    </w:p>
    <w:p w14:paraId="1CCD6705" w14:textId="77777777" w:rsidR="002860DA" w:rsidRPr="00F55D6A" w:rsidRDefault="002860DA" w:rsidP="003E7152">
      <w:pPr>
        <w:pStyle w:val="Stylecng0"/>
        <w:numPr>
          <w:ilvl w:val="0"/>
          <w:numId w:val="9"/>
        </w:numPr>
        <w:tabs>
          <w:tab w:val="left" w:pos="1134"/>
        </w:tabs>
        <w:ind w:left="1140" w:hanging="285"/>
        <w:jc w:val="both"/>
      </w:pPr>
      <w:r w:rsidRPr="00F55D6A">
        <w:t>Tổng hợp dữ liệu và đánh giá hiệu quả hoạt động sản xuất.</w:t>
      </w:r>
    </w:p>
    <w:p w14:paraId="0EF5E437" w14:textId="77777777" w:rsidR="002860DA" w:rsidRPr="00F55D6A" w:rsidRDefault="002860DA" w:rsidP="002860DA">
      <w:pPr>
        <w:pStyle w:val="StyleTr0"/>
        <w:ind w:left="855" w:hanging="285"/>
        <w:rPr>
          <w:b/>
          <w:bCs/>
          <w:lang w:val="vi-VN"/>
        </w:rPr>
      </w:pPr>
      <w:r w:rsidRPr="00F55D6A">
        <w:rPr>
          <w:b/>
          <w:bCs/>
        </w:rPr>
        <w:lastRenderedPageBreak/>
        <w:t>Liên hệ với mô hình BPMN:</w:t>
      </w:r>
      <w:r>
        <w:rPr>
          <w:b/>
          <w:bCs/>
          <w:lang w:val="vi-VN"/>
        </w:rPr>
        <w:t xml:space="preserve"> </w:t>
      </w:r>
      <w:r w:rsidRPr="00F55D6A">
        <w:t>Quy trình quản lý sản xuất được mô hình hóa bằng chuẩn BPMN ở mức chi tiết (BPMN Level 2) nhằm làm rõ trình tự các hoạt động sản xuất, các điểm kiểm soát chất lượng và các gateway xử lý sự cố trong quá trình vận hành. Các tác nhân chính trong mô hình bao gồm Phòng Kế hoạch – Cung ứng, Bộ phận Vận hành Nhà máy và Phòng Quản lý Chất lượng (QA/QC). Mô hình BPMN là cơ sở để chuẩn hóa SOP sản xuất và hỗ trợ triển khai các hệ thống ERP/MES trong quản lý và điều hành sản xuất tại Trung Nguyên Legend.</w:t>
      </w:r>
    </w:p>
    <w:p w14:paraId="0A40CAB4" w14:textId="77777777" w:rsidR="002860DA" w:rsidRPr="003734C6" w:rsidRDefault="002860DA" w:rsidP="003E7152">
      <w:pPr>
        <w:pStyle w:val="Heading4"/>
        <w:numPr>
          <w:ilvl w:val="3"/>
          <w:numId w:val="7"/>
        </w:numPr>
        <w:spacing w:before="45" w:after="0"/>
        <w:ind w:left="870" w:hanging="870"/>
      </w:pPr>
      <w:bookmarkStart w:id="101" w:name="_Toc217435381"/>
      <w:r w:rsidRPr="003734C6">
        <w:t xml:space="preserve">Quản lý </w:t>
      </w:r>
      <w:r w:rsidRPr="005B2F4F">
        <w:t>chất</w:t>
      </w:r>
      <w:r w:rsidRPr="003734C6">
        <w:t xml:space="preserve"> lượng</w:t>
      </w:r>
      <w:bookmarkEnd w:id="101"/>
    </w:p>
    <w:p w14:paraId="72AD221F" w14:textId="77777777" w:rsidR="002860DA" w:rsidRPr="003734C6" w:rsidRDefault="002860DA" w:rsidP="002860DA">
      <w:pPr>
        <w:pStyle w:val="StyleTr0"/>
        <w:ind w:left="855" w:hanging="285"/>
      </w:pPr>
      <w:r w:rsidRPr="00A53574">
        <w:rPr>
          <w:b/>
          <w:bCs/>
        </w:rPr>
        <w:t>Mô tả:</w:t>
      </w:r>
      <w:r w:rsidRPr="003734C6">
        <w:t xml:space="preserve"> </w:t>
      </w:r>
      <w:r w:rsidRPr="00F55D6A">
        <w:t>Quy trình quản lý chất lượng bao gồm các hoạt động kiểm soát, giám sát và đánh giá chất lượng nguyên liệu, bán thành phẩm và thành phẩm trong toàn bộ chuỗi sản xuất – chế biến cà phê. Quy trình này nhằm đảm bảo sản phẩm của Trung Nguyên Legend đáp ứng các tiêu chuẩn nội bộ, tiêu chuẩn ngành và các yêu cầu của thị trường trong nước và quốc tế.</w:t>
      </w:r>
    </w:p>
    <w:p w14:paraId="7702EB15" w14:textId="77777777" w:rsidR="002860DA" w:rsidRDefault="002860DA" w:rsidP="002860DA">
      <w:pPr>
        <w:pStyle w:val="StyleTr0"/>
        <w:ind w:left="855" w:hanging="285"/>
        <w:rPr>
          <w:lang w:val="vi-VN"/>
        </w:rPr>
      </w:pPr>
      <w:r w:rsidRPr="00A53574">
        <w:rPr>
          <w:b/>
          <w:bCs/>
        </w:rPr>
        <w:t>Mục tiêu:</w:t>
      </w:r>
      <w:r w:rsidRPr="00F55D6A">
        <w:t xml:space="preserve"> Đảm bảo chất lượng sản phẩm cà phê đáp ứng các tiêu chuẩn kỹ thuật, an toàn thực phẩm và yêu cầu của khách hàng.</w:t>
      </w:r>
      <w:r>
        <w:rPr>
          <w:lang w:val="vi-VN"/>
        </w:rPr>
        <w:t xml:space="preserve"> </w:t>
      </w:r>
      <w:r w:rsidRPr="00F55D6A">
        <w:t>Phát hiện sớm và kiểm soát kịp thời các sai lệch chất lượng trong quá trình sản xuất và chế biến.</w:t>
      </w:r>
    </w:p>
    <w:p w14:paraId="46016D27" w14:textId="77777777" w:rsidR="002860DA" w:rsidRPr="005B2F4F" w:rsidRDefault="002860DA" w:rsidP="002860DA">
      <w:pPr>
        <w:pStyle w:val="StyleTr0"/>
        <w:ind w:left="855" w:hanging="285"/>
        <w:rPr>
          <w:b/>
        </w:rPr>
      </w:pPr>
      <w:r w:rsidRPr="005B2F4F">
        <w:rPr>
          <w:b/>
        </w:rPr>
        <w:t>Đầu vào – Đầu ra của quy trình:</w:t>
      </w:r>
    </w:p>
    <w:p w14:paraId="3FC559FE" w14:textId="77777777" w:rsidR="002860DA" w:rsidRPr="00F55D6A" w:rsidRDefault="002860DA" w:rsidP="003E7152">
      <w:pPr>
        <w:pStyle w:val="Stylecng0"/>
        <w:numPr>
          <w:ilvl w:val="0"/>
          <w:numId w:val="9"/>
        </w:numPr>
        <w:tabs>
          <w:tab w:val="left" w:pos="1134"/>
        </w:tabs>
        <w:ind w:left="1140" w:hanging="285"/>
        <w:jc w:val="both"/>
      </w:pPr>
      <w:r w:rsidRPr="00F55D6A">
        <w:t>Đầu vào:</w:t>
      </w:r>
      <w:r>
        <w:rPr>
          <w:lang w:val="vi-VN"/>
        </w:rPr>
        <w:t xml:space="preserve"> </w:t>
      </w:r>
      <w:r w:rsidRPr="00F55D6A">
        <w:t>Nguyên liệu, bán thành phẩm và thành phẩm cần kiểm tra.</w:t>
      </w:r>
      <w:r>
        <w:rPr>
          <w:lang w:val="vi-VN"/>
        </w:rPr>
        <w:t xml:space="preserve"> </w:t>
      </w:r>
      <w:r w:rsidRPr="00F55D6A">
        <w:t>Các tiêu chuẩn chất lượng và quy định kiểm soát chất lượng.</w:t>
      </w:r>
    </w:p>
    <w:p w14:paraId="111A4389" w14:textId="77777777" w:rsidR="002860DA" w:rsidRPr="00F55D6A" w:rsidRDefault="002860DA" w:rsidP="003E7152">
      <w:pPr>
        <w:pStyle w:val="Stylecng0"/>
        <w:numPr>
          <w:ilvl w:val="0"/>
          <w:numId w:val="9"/>
        </w:numPr>
        <w:tabs>
          <w:tab w:val="left" w:pos="1134"/>
        </w:tabs>
        <w:ind w:left="1140" w:hanging="285"/>
        <w:jc w:val="both"/>
      </w:pPr>
      <w:r w:rsidRPr="00F55D6A">
        <w:t>Đầu ra:</w:t>
      </w:r>
      <w:r>
        <w:rPr>
          <w:lang w:val="vi-VN"/>
        </w:rPr>
        <w:t xml:space="preserve"> </w:t>
      </w:r>
      <w:r w:rsidRPr="00F55D6A">
        <w:t>Kết quả kiểm tra và đánh giá chất lượng.</w:t>
      </w:r>
      <w:r>
        <w:rPr>
          <w:lang w:val="vi-VN"/>
        </w:rPr>
        <w:t xml:space="preserve"> </w:t>
      </w:r>
      <w:r w:rsidRPr="00F55D6A">
        <w:t>Quyết định chấp nhận, xử lý hoặc loại bỏ đối với các lô sản phẩm không đạt chuẩn.</w:t>
      </w:r>
    </w:p>
    <w:p w14:paraId="379DA594" w14:textId="77777777" w:rsidR="002860DA" w:rsidRPr="00F55D6A" w:rsidRDefault="002860DA" w:rsidP="002860DA">
      <w:pPr>
        <w:pStyle w:val="StyleTr0"/>
        <w:ind w:left="855" w:hanging="285"/>
        <w:rPr>
          <w:lang w:val="vi-VN"/>
        </w:rPr>
      </w:pPr>
      <w:r w:rsidRPr="00F55D6A">
        <w:rPr>
          <w:b/>
          <w:bCs/>
        </w:rPr>
        <w:t>Điểm bắt đầu và kết thúc quy trình:</w:t>
      </w:r>
      <w:r>
        <w:rPr>
          <w:lang w:val="vi-VN"/>
        </w:rPr>
        <w:t xml:space="preserve"> </w:t>
      </w:r>
      <w:r w:rsidRPr="00F55D6A">
        <w:t>Quy trình bắt đầu khi phát sinh yêu cầu kiểm tra chất lượng tại các công đoạn và kết thúc khi kết quả kiểm tra được phê duyệt và cập nhật vào hệ thống quản lý chất lượng.</w:t>
      </w:r>
    </w:p>
    <w:p w14:paraId="35E5EB32" w14:textId="77777777" w:rsidR="002860DA" w:rsidRPr="005B2F4F" w:rsidRDefault="002860DA" w:rsidP="002860DA">
      <w:pPr>
        <w:pStyle w:val="StyleTr0"/>
        <w:ind w:left="855" w:hanging="285"/>
        <w:rPr>
          <w:b/>
          <w:lang w:val="vi-VN"/>
        </w:rPr>
      </w:pPr>
      <w:r w:rsidRPr="005B2F4F">
        <w:rPr>
          <w:b/>
        </w:rPr>
        <w:t>Nhiệm vụ chính:</w:t>
      </w:r>
    </w:p>
    <w:p w14:paraId="507C9B21" w14:textId="77777777" w:rsidR="002860DA" w:rsidRPr="00F55D6A" w:rsidRDefault="002860DA" w:rsidP="003E7152">
      <w:pPr>
        <w:pStyle w:val="Stylecng0"/>
        <w:numPr>
          <w:ilvl w:val="0"/>
          <w:numId w:val="9"/>
        </w:numPr>
        <w:tabs>
          <w:tab w:val="left" w:pos="1134"/>
        </w:tabs>
        <w:ind w:left="1140" w:hanging="285"/>
        <w:jc w:val="both"/>
      </w:pPr>
      <w:r w:rsidRPr="00F55D6A">
        <w:t>Xây dựng và cập nhật các tiêu chuẩn, tiêu chí kiểm soát chất lượng.</w:t>
      </w:r>
    </w:p>
    <w:p w14:paraId="57582325" w14:textId="77777777" w:rsidR="002860DA" w:rsidRPr="00F55D6A" w:rsidRDefault="002860DA" w:rsidP="003E7152">
      <w:pPr>
        <w:pStyle w:val="Stylecng0"/>
        <w:numPr>
          <w:ilvl w:val="0"/>
          <w:numId w:val="9"/>
        </w:numPr>
        <w:tabs>
          <w:tab w:val="left" w:pos="1134"/>
        </w:tabs>
        <w:ind w:left="1140" w:hanging="285"/>
        <w:jc w:val="both"/>
      </w:pPr>
      <w:r w:rsidRPr="00F55D6A">
        <w:t>Kiểm tra chất lượng nguyên liệu đầu vào trước khi đưa vào sản xuất.</w:t>
      </w:r>
    </w:p>
    <w:p w14:paraId="6B491A54" w14:textId="77777777" w:rsidR="002860DA" w:rsidRPr="00F55D6A" w:rsidRDefault="002860DA" w:rsidP="003E7152">
      <w:pPr>
        <w:pStyle w:val="Stylecng0"/>
        <w:numPr>
          <w:ilvl w:val="0"/>
          <w:numId w:val="9"/>
        </w:numPr>
        <w:tabs>
          <w:tab w:val="left" w:pos="1134"/>
        </w:tabs>
        <w:ind w:left="1140" w:hanging="285"/>
        <w:jc w:val="both"/>
      </w:pPr>
      <w:r w:rsidRPr="00F55D6A">
        <w:t>Kiểm soát chất lượng trong quá trình chế biến và sản xuất.</w:t>
      </w:r>
    </w:p>
    <w:p w14:paraId="6E840B30" w14:textId="77777777" w:rsidR="002860DA" w:rsidRPr="00F55D6A" w:rsidRDefault="002860DA" w:rsidP="003E7152">
      <w:pPr>
        <w:pStyle w:val="Stylecng0"/>
        <w:numPr>
          <w:ilvl w:val="0"/>
          <w:numId w:val="9"/>
        </w:numPr>
        <w:tabs>
          <w:tab w:val="left" w:pos="1134"/>
        </w:tabs>
        <w:ind w:left="1140" w:hanging="285"/>
        <w:jc w:val="both"/>
      </w:pPr>
      <w:r w:rsidRPr="00F55D6A">
        <w:t>Đánh giá chất lượng sản phẩm hoàn thiện trước khi xuất kho.</w:t>
      </w:r>
    </w:p>
    <w:p w14:paraId="5AAE283F" w14:textId="77777777" w:rsidR="002860DA" w:rsidRPr="00F55D6A" w:rsidRDefault="002860DA" w:rsidP="003E7152">
      <w:pPr>
        <w:pStyle w:val="Stylecng0"/>
        <w:numPr>
          <w:ilvl w:val="0"/>
          <w:numId w:val="9"/>
        </w:numPr>
        <w:tabs>
          <w:tab w:val="left" w:pos="1134"/>
        </w:tabs>
        <w:ind w:left="1140" w:hanging="285"/>
        <w:jc w:val="both"/>
      </w:pPr>
      <w:r w:rsidRPr="00F55D6A">
        <w:t>Ghi nhận, phân tích các sai lệch chất lượng và đề xuất biện pháp khắc phục.</w:t>
      </w:r>
    </w:p>
    <w:p w14:paraId="664AE3CF" w14:textId="77777777" w:rsidR="002860DA" w:rsidRPr="00F55D6A" w:rsidRDefault="002860DA" w:rsidP="003E7152">
      <w:pPr>
        <w:pStyle w:val="Stylecng0"/>
        <w:numPr>
          <w:ilvl w:val="0"/>
          <w:numId w:val="9"/>
        </w:numPr>
        <w:tabs>
          <w:tab w:val="left" w:pos="1134"/>
        </w:tabs>
        <w:ind w:left="1140" w:hanging="285"/>
        <w:jc w:val="both"/>
      </w:pPr>
      <w:r w:rsidRPr="00F55D6A">
        <w:t>Theo dõi, đánh giá và cải tiến liên tục hệ thống quản lý chất lượng.</w:t>
      </w:r>
    </w:p>
    <w:p w14:paraId="62125DC1" w14:textId="77777777" w:rsidR="002860DA" w:rsidRPr="003734C6" w:rsidRDefault="002860DA" w:rsidP="002860DA">
      <w:pPr>
        <w:pStyle w:val="StyleTr0"/>
        <w:ind w:left="855" w:hanging="285"/>
      </w:pPr>
      <w:r w:rsidRPr="00F55D6A">
        <w:rPr>
          <w:b/>
          <w:bCs/>
        </w:rPr>
        <w:lastRenderedPageBreak/>
        <w:t>Liên hệ với mô hình BPMN:</w:t>
      </w:r>
      <w:r>
        <w:rPr>
          <w:lang w:val="vi-VN"/>
        </w:rPr>
        <w:t xml:space="preserve"> </w:t>
      </w:r>
      <w:r w:rsidRPr="00F55D6A">
        <w:t>Quy trình quản lý chất lượng được mô hình hóa bằng chuẩn BPMN ở mức chi tiết (BPMN Level 2) nhằm làm rõ các điểm kiểm soát, các quyết định chấp nhận hoặc loại bỏ sản phẩm và vai trò của bộ phận QA/QC trong toàn bộ chuỗi sản xuất. Mô hình BPMN là cơ sở để chuẩn hóa SOP chất lượng và hỗ trợ triển khai các hệ thống QMS tích hợp với ERP trong quản lý chất lượng tại Trung Nguyên Legend.</w:t>
      </w:r>
    </w:p>
    <w:p w14:paraId="75A3A1FB" w14:textId="77777777" w:rsidR="002860DA" w:rsidRPr="003734C6" w:rsidRDefault="002860DA" w:rsidP="003E7152">
      <w:pPr>
        <w:pStyle w:val="Heading4"/>
        <w:numPr>
          <w:ilvl w:val="3"/>
          <w:numId w:val="7"/>
        </w:numPr>
        <w:spacing w:before="45" w:after="0"/>
        <w:ind w:left="870" w:hanging="870"/>
      </w:pPr>
      <w:bookmarkStart w:id="102" w:name="_Toc217435382"/>
      <w:r w:rsidRPr="005B2F4F">
        <w:t>Quản</w:t>
      </w:r>
      <w:r w:rsidRPr="003734C6">
        <w:t xml:space="preserve"> lý kho và chuỗi cung ứng</w:t>
      </w:r>
      <w:bookmarkEnd w:id="102"/>
    </w:p>
    <w:p w14:paraId="218A1777" w14:textId="77777777" w:rsidR="002860DA" w:rsidRPr="003734C6" w:rsidRDefault="002860DA" w:rsidP="002860DA">
      <w:pPr>
        <w:pStyle w:val="StyleTr0"/>
        <w:ind w:left="855" w:hanging="285"/>
      </w:pPr>
      <w:r w:rsidRPr="005E7CF6">
        <w:rPr>
          <w:b/>
          <w:bCs/>
        </w:rPr>
        <w:t>Mô tả:</w:t>
      </w:r>
      <w:r w:rsidRPr="003734C6">
        <w:t xml:space="preserve"> </w:t>
      </w:r>
      <w:r w:rsidRPr="00F55D6A">
        <w:t>Quy trình quản lý kho và chuỗi cung ứng chịu trách nhiệm quản lý hàng tồn, điều phối luồng hàng hóa giữa các kho (nguyên liệu, thành phẩm) và các điểm tiêu thụ (chuỗi cửa hàng, kênh phân phối, đối tác xuất khẩu). Mọi hoạt động nhập – xuất – vận chuyển được ghi nhận và giám sát chặt chẽ để đảm bảo tính chính xác, an toàn và hiệu quả trong toàn bộ chuỗi cung ứng.</w:t>
      </w:r>
    </w:p>
    <w:p w14:paraId="49B2FEAE" w14:textId="77777777" w:rsidR="002860DA" w:rsidRPr="005B2F4F" w:rsidRDefault="002860DA" w:rsidP="002860DA">
      <w:pPr>
        <w:pStyle w:val="StyleTr0"/>
        <w:ind w:left="855" w:hanging="285"/>
        <w:rPr>
          <w:b/>
          <w:lang w:val="vi-VN"/>
        </w:rPr>
      </w:pPr>
      <w:r w:rsidRPr="005B2F4F">
        <w:rPr>
          <w:b/>
        </w:rPr>
        <w:t xml:space="preserve">Mục tiêu: </w:t>
      </w:r>
    </w:p>
    <w:p w14:paraId="72E139DE" w14:textId="77777777" w:rsidR="002860DA" w:rsidRPr="00F55D6A" w:rsidRDefault="002860DA" w:rsidP="003E7152">
      <w:pPr>
        <w:pStyle w:val="Stylecng0"/>
        <w:numPr>
          <w:ilvl w:val="0"/>
          <w:numId w:val="9"/>
        </w:numPr>
        <w:tabs>
          <w:tab w:val="left" w:pos="1134"/>
        </w:tabs>
        <w:ind w:left="1140" w:hanging="285"/>
        <w:jc w:val="both"/>
      </w:pPr>
      <w:r w:rsidRPr="00F55D6A">
        <w:t>Tối ưu hóa quy trình lưu trữ, vận chuyển và phân phối nguyên liệu, thành phẩm – đảm bảo cung ứng đúng tiến độ, tiết kiệm chi phí và hạn chế rủi ro.</w:t>
      </w:r>
    </w:p>
    <w:p w14:paraId="4575DFA0" w14:textId="77777777" w:rsidR="002860DA" w:rsidRPr="00F55D6A" w:rsidRDefault="002860DA" w:rsidP="003E7152">
      <w:pPr>
        <w:pStyle w:val="Stylecng0"/>
        <w:numPr>
          <w:ilvl w:val="0"/>
          <w:numId w:val="9"/>
        </w:numPr>
        <w:tabs>
          <w:tab w:val="left" w:pos="1134"/>
        </w:tabs>
        <w:ind w:left="1140" w:hanging="285"/>
        <w:jc w:val="both"/>
      </w:pPr>
      <w:r w:rsidRPr="00F55D6A">
        <w:t>Đảm bảo tính chính xác của dữ liệu tồn kho theo thời gian thực để hỗ trợ lập kế hoạch sản xuất và bán hàng.</w:t>
      </w:r>
    </w:p>
    <w:p w14:paraId="5610DF35" w14:textId="77777777" w:rsidR="002860DA" w:rsidRPr="00F55D6A" w:rsidRDefault="002860DA" w:rsidP="003E7152">
      <w:pPr>
        <w:pStyle w:val="Stylecng0"/>
        <w:numPr>
          <w:ilvl w:val="0"/>
          <w:numId w:val="9"/>
        </w:numPr>
        <w:tabs>
          <w:tab w:val="left" w:pos="1134"/>
        </w:tabs>
        <w:ind w:left="1140" w:hanging="285"/>
        <w:jc w:val="both"/>
      </w:pPr>
      <w:r w:rsidRPr="00F55D6A">
        <w:t>Đảm bảo chất lượng hàng hóa được duy trì trong suốt quá trình bảo quản và vận chuyển.</w:t>
      </w:r>
    </w:p>
    <w:p w14:paraId="604FC52D" w14:textId="77777777" w:rsidR="002860DA" w:rsidRPr="005B2F4F" w:rsidRDefault="002860DA" w:rsidP="002860DA">
      <w:pPr>
        <w:pStyle w:val="StyleTr0"/>
        <w:ind w:left="855" w:hanging="285"/>
        <w:rPr>
          <w:b/>
        </w:rPr>
      </w:pPr>
      <w:r w:rsidRPr="005B2F4F">
        <w:rPr>
          <w:b/>
        </w:rPr>
        <w:t>Đầu vào – Đầu ra của quy trình:</w:t>
      </w:r>
    </w:p>
    <w:p w14:paraId="6F4C2FC7" w14:textId="77777777" w:rsidR="002860DA" w:rsidRPr="007175AB" w:rsidRDefault="002860DA" w:rsidP="003E7152">
      <w:pPr>
        <w:pStyle w:val="Stylecng0"/>
        <w:numPr>
          <w:ilvl w:val="0"/>
          <w:numId w:val="9"/>
        </w:numPr>
        <w:tabs>
          <w:tab w:val="left" w:pos="1134"/>
        </w:tabs>
        <w:ind w:left="1140" w:hanging="285"/>
        <w:jc w:val="both"/>
      </w:pPr>
      <w:r w:rsidRPr="007175AB">
        <w:rPr>
          <w:b/>
          <w:bCs w:val="0"/>
        </w:rPr>
        <w:t>Đầu vào:</w:t>
      </w:r>
      <w:r w:rsidRPr="007175AB">
        <w:t xml:space="preserve"> Lệnh nhập kho từ Sản xuất/Thu mua</w:t>
      </w:r>
      <w:r>
        <w:rPr>
          <w:lang w:val="vi-VN"/>
        </w:rPr>
        <w:t>.</w:t>
      </w:r>
      <w:r w:rsidRPr="007175AB">
        <w:t xml:space="preserve"> Lệnh xuất kho/Đơn hàng từ các kênh phân phối/Xuất khẩu</w:t>
      </w:r>
      <w:r>
        <w:rPr>
          <w:lang w:val="vi-VN"/>
        </w:rPr>
        <w:t>.</w:t>
      </w:r>
      <w:r w:rsidRPr="007175AB">
        <w:t xml:space="preserve"> Kế hoạch vận chuyển/Điều động nội bộ.</w:t>
      </w:r>
    </w:p>
    <w:p w14:paraId="58D1DCBA" w14:textId="77777777" w:rsidR="002860DA" w:rsidRPr="007175AB" w:rsidRDefault="002860DA" w:rsidP="003E7152">
      <w:pPr>
        <w:pStyle w:val="Stylecng0"/>
        <w:numPr>
          <w:ilvl w:val="0"/>
          <w:numId w:val="9"/>
        </w:numPr>
        <w:tabs>
          <w:tab w:val="left" w:pos="1134"/>
        </w:tabs>
        <w:ind w:left="1140" w:hanging="285"/>
        <w:jc w:val="both"/>
      </w:pPr>
      <w:r w:rsidRPr="007175AB">
        <w:rPr>
          <w:b/>
          <w:bCs w:val="0"/>
        </w:rPr>
        <w:t>Đầu ra:</w:t>
      </w:r>
      <w:r w:rsidRPr="007175AB">
        <w:t xml:space="preserve"> Báo cáo tồn kho chính xác</w:t>
      </w:r>
      <w:r>
        <w:rPr>
          <w:lang w:val="vi-VN"/>
        </w:rPr>
        <w:t>.</w:t>
      </w:r>
      <w:r w:rsidRPr="007175AB">
        <w:t xml:space="preserve"> Hồ sơ nhập – xuất hàng hóa</w:t>
      </w:r>
      <w:r>
        <w:rPr>
          <w:lang w:val="vi-VN"/>
        </w:rPr>
        <w:t>.</w:t>
      </w:r>
      <w:r w:rsidRPr="007175AB">
        <w:t xml:space="preserve"> Hồ sơ vận chuyển hoàn tất</w:t>
      </w:r>
      <w:r>
        <w:rPr>
          <w:lang w:val="vi-VN"/>
        </w:rPr>
        <w:t>.</w:t>
      </w:r>
      <w:r w:rsidRPr="007175AB">
        <w:t xml:space="preserve"> Báo cáo xử lý sự cố vận chuyển.</w:t>
      </w:r>
    </w:p>
    <w:p w14:paraId="060DBA18" w14:textId="77777777" w:rsidR="002860DA" w:rsidRPr="007175AB" w:rsidRDefault="002860DA" w:rsidP="002860DA">
      <w:pPr>
        <w:pStyle w:val="StyleTr0"/>
        <w:ind w:left="855" w:hanging="285"/>
        <w:rPr>
          <w:lang w:val="vi-VN"/>
        </w:rPr>
      </w:pPr>
      <w:r w:rsidRPr="007175AB">
        <w:rPr>
          <w:rStyle w:val="DoanVBChar"/>
          <w:b/>
          <w:bCs/>
        </w:rPr>
        <w:t>Điểm bắt đầu và kết thúc quy trình:</w:t>
      </w:r>
      <w:r>
        <w:rPr>
          <w:lang w:val="vi-VN"/>
        </w:rPr>
        <w:t xml:space="preserve"> </w:t>
      </w:r>
      <w:r w:rsidRPr="007175AB">
        <w:t>Quy trình bắt đầu khi phát sinh nhu cầu nhập kho hoặc xuất kho nguyên liệu, thành phẩm theo kế hoạch sản xuất và phân phối, và kết thúc khi hàng hóa được giao nhận đầy đủ, cập nhật tồn kho và hoàn tất chứng từ liên quan.</w:t>
      </w:r>
    </w:p>
    <w:p w14:paraId="57A8DB1F" w14:textId="77777777" w:rsidR="002860DA" w:rsidRPr="005B2F4F" w:rsidRDefault="002860DA" w:rsidP="002860DA">
      <w:pPr>
        <w:pStyle w:val="StyleTr0"/>
        <w:ind w:left="855" w:hanging="285"/>
        <w:rPr>
          <w:b/>
        </w:rPr>
      </w:pPr>
      <w:r w:rsidRPr="005B2F4F">
        <w:rPr>
          <w:b/>
        </w:rPr>
        <w:t>Nhiệm vụ chính:</w:t>
      </w:r>
    </w:p>
    <w:p w14:paraId="03EB1B24" w14:textId="77777777" w:rsidR="002860DA" w:rsidRPr="007175AB" w:rsidRDefault="002860DA" w:rsidP="003E7152">
      <w:pPr>
        <w:pStyle w:val="Stylecng0"/>
        <w:numPr>
          <w:ilvl w:val="0"/>
          <w:numId w:val="9"/>
        </w:numPr>
        <w:tabs>
          <w:tab w:val="left" w:pos="1134"/>
        </w:tabs>
        <w:ind w:left="1140" w:hanging="285"/>
        <w:jc w:val="both"/>
      </w:pPr>
      <w:r w:rsidRPr="007175AB">
        <w:t>Tiếp nhận nguyên liệu và thành phẩm, thực hiện kiểm tra số lượng và tình trạng hàng hóa khi nhập kho.</w:t>
      </w:r>
    </w:p>
    <w:p w14:paraId="6D7CF69D" w14:textId="77777777" w:rsidR="002860DA" w:rsidRPr="007175AB" w:rsidRDefault="002860DA" w:rsidP="003E7152">
      <w:pPr>
        <w:pStyle w:val="Stylecng0"/>
        <w:numPr>
          <w:ilvl w:val="0"/>
          <w:numId w:val="9"/>
        </w:numPr>
        <w:tabs>
          <w:tab w:val="left" w:pos="1134"/>
        </w:tabs>
        <w:ind w:left="1140" w:hanging="285"/>
        <w:jc w:val="both"/>
      </w:pPr>
      <w:r w:rsidRPr="007175AB">
        <w:t>Cập nhật dữ liệu nhập – xuất – tồn kho vào hệ thống quản lý kho.</w:t>
      </w:r>
    </w:p>
    <w:p w14:paraId="6E0DCA43" w14:textId="77777777" w:rsidR="002860DA" w:rsidRPr="007175AB" w:rsidRDefault="002860DA" w:rsidP="003E7152">
      <w:pPr>
        <w:pStyle w:val="Stylecng0"/>
        <w:numPr>
          <w:ilvl w:val="0"/>
          <w:numId w:val="9"/>
        </w:numPr>
        <w:tabs>
          <w:tab w:val="left" w:pos="1134"/>
        </w:tabs>
        <w:ind w:left="1140" w:hanging="285"/>
        <w:jc w:val="both"/>
      </w:pPr>
      <w:r w:rsidRPr="007175AB">
        <w:lastRenderedPageBreak/>
        <w:t>Lập kế hoạch xuất kho và điều phối vận chuyển theo yêu cầu sản xuất và phân phối.</w:t>
      </w:r>
    </w:p>
    <w:p w14:paraId="22155577" w14:textId="77777777" w:rsidR="002860DA" w:rsidRPr="007175AB" w:rsidRDefault="002860DA" w:rsidP="003E7152">
      <w:pPr>
        <w:pStyle w:val="Stylecng0"/>
        <w:numPr>
          <w:ilvl w:val="0"/>
          <w:numId w:val="9"/>
        </w:numPr>
        <w:tabs>
          <w:tab w:val="left" w:pos="1134"/>
        </w:tabs>
        <w:ind w:left="1140" w:hanging="285"/>
        <w:jc w:val="both"/>
      </w:pPr>
      <w:r w:rsidRPr="007175AB">
        <w:t>Tổ chức bốc xếp, lưu trữ và bảo quản hàng hóa theo đúng quy định.</w:t>
      </w:r>
    </w:p>
    <w:p w14:paraId="277C8A14" w14:textId="77777777" w:rsidR="002860DA" w:rsidRPr="007175AB" w:rsidRDefault="002860DA" w:rsidP="003E7152">
      <w:pPr>
        <w:pStyle w:val="Stylecng0"/>
        <w:numPr>
          <w:ilvl w:val="0"/>
          <w:numId w:val="9"/>
        </w:numPr>
        <w:tabs>
          <w:tab w:val="left" w:pos="1134"/>
        </w:tabs>
        <w:ind w:left="1140" w:hanging="285"/>
        <w:jc w:val="both"/>
      </w:pPr>
      <w:r w:rsidRPr="007175AB">
        <w:t>Theo dõi quá trình vận chuyển và xử lý các phát sinh trong quá trình giao nhận.</w:t>
      </w:r>
    </w:p>
    <w:p w14:paraId="6FC9DE8E" w14:textId="77777777" w:rsidR="002860DA" w:rsidRPr="007175AB" w:rsidRDefault="002860DA" w:rsidP="003E7152">
      <w:pPr>
        <w:pStyle w:val="Stylecng0"/>
        <w:numPr>
          <w:ilvl w:val="0"/>
          <w:numId w:val="9"/>
        </w:numPr>
        <w:tabs>
          <w:tab w:val="left" w:pos="1134"/>
        </w:tabs>
        <w:ind w:left="1140" w:hanging="285"/>
        <w:jc w:val="both"/>
      </w:pPr>
      <w:r w:rsidRPr="007175AB">
        <w:t>Kiểm kê kho định kỳ và đánh giá mức tồn kho.</w:t>
      </w:r>
    </w:p>
    <w:p w14:paraId="2E6BDDC1" w14:textId="77777777" w:rsidR="002860DA" w:rsidRPr="007175AB" w:rsidRDefault="002860DA" w:rsidP="003E7152">
      <w:pPr>
        <w:pStyle w:val="Stylecng0"/>
        <w:numPr>
          <w:ilvl w:val="0"/>
          <w:numId w:val="9"/>
        </w:numPr>
        <w:tabs>
          <w:tab w:val="left" w:pos="1134"/>
        </w:tabs>
        <w:ind w:left="1140" w:hanging="285"/>
        <w:jc w:val="both"/>
      </w:pPr>
      <w:r w:rsidRPr="007175AB">
        <w:t>Phối hợp với các bộ phận liên quan để điều chỉnh kế hoạch cung ứng khi có biến động.</w:t>
      </w:r>
    </w:p>
    <w:p w14:paraId="7B270BCD" w14:textId="77777777" w:rsidR="002860DA" w:rsidRPr="007A5387" w:rsidRDefault="002860DA" w:rsidP="002860DA">
      <w:pPr>
        <w:pStyle w:val="StyleTr0"/>
        <w:ind w:left="855" w:hanging="285"/>
        <w:rPr>
          <w:lang w:val="vi-VN"/>
        </w:rPr>
      </w:pPr>
      <w:r w:rsidRPr="007175AB">
        <w:rPr>
          <w:b/>
          <w:bCs/>
        </w:rPr>
        <w:t>Liên hệ với mô hình BPMN:</w:t>
      </w:r>
      <w:r>
        <w:rPr>
          <w:lang w:val="vi-VN"/>
        </w:rPr>
        <w:t xml:space="preserve"> </w:t>
      </w:r>
      <w:r w:rsidRPr="007175AB">
        <w:t>Quy trình quản lý kho và chuỗi cung ứng được mô hình hóa bằng chuẩn BPMN ở mức chi tiết (BPMN Level 2) nhằm làm rõ luồng nhập – xuất – tồn kho, các điểm ra quyết định trong điều phối vận chuyển và trách nhiệm giữa các bộ phận kho, logistics và kế hoạch. Mô hình BPMN là cơ sở để chuẩn hóa SOP kho vận và hỗ trợ triển khai các hệ thống ERP/WMS/SCM trong quản lý kho và chuỗi cung ứng tại Trung Nguyên Legend.</w:t>
      </w:r>
    </w:p>
    <w:p w14:paraId="23FCBDBF" w14:textId="77777777" w:rsidR="002860DA" w:rsidRDefault="002860DA" w:rsidP="002860DA">
      <w:pPr>
        <w:keepNext/>
        <w:spacing w:before="0" w:after="160" w:line="259" w:lineRule="auto"/>
        <w:jc w:val="left"/>
        <w:sectPr w:rsidR="002860DA" w:rsidSect="002860DA">
          <w:footerReference w:type="default" r:id="rId16"/>
          <w:pgSz w:w="11907" w:h="16840" w:code="9"/>
          <w:pgMar w:top="1134" w:right="851" w:bottom="1134" w:left="1701" w:header="567" w:footer="567" w:gutter="0"/>
          <w:pgNumType w:start="1"/>
          <w:cols w:space="708"/>
          <w:docGrid w:linePitch="360"/>
        </w:sectPr>
      </w:pPr>
    </w:p>
    <w:p w14:paraId="32080F0C" w14:textId="77777777" w:rsidR="002860DA" w:rsidRDefault="002860DA" w:rsidP="002860DA">
      <w:pPr>
        <w:keepNext/>
        <w:spacing w:before="0" w:after="160" w:line="259" w:lineRule="auto"/>
        <w:jc w:val="left"/>
        <w:sectPr w:rsidR="002860DA" w:rsidSect="002860DA">
          <w:pgSz w:w="16840" w:h="11907" w:orient="landscape" w:code="9"/>
          <w:pgMar w:top="1701" w:right="1134" w:bottom="851" w:left="1134" w:header="567" w:footer="567" w:gutter="0"/>
          <w:cols w:space="708"/>
          <w:docGrid w:linePitch="360"/>
        </w:sectPr>
      </w:pPr>
      <w:r>
        <w:rPr>
          <w:noProof/>
          <w:lang w:val="en-GB" w:eastAsia="ko-KR"/>
        </w:rPr>
        <w:lastRenderedPageBreak/>
        <w:drawing>
          <wp:anchor distT="0" distB="0" distL="114300" distR="114300" simplePos="0" relativeHeight="251658243" behindDoc="0" locked="0" layoutInCell="1" allowOverlap="1" wp14:anchorId="35E089E0" wp14:editId="0216364A">
            <wp:simplePos x="0" y="0"/>
            <wp:positionH relativeFrom="margin">
              <wp:align>left</wp:align>
            </wp:positionH>
            <wp:positionV relativeFrom="page">
              <wp:align>center</wp:align>
            </wp:positionV>
            <wp:extent cx="9756000" cy="3189281"/>
            <wp:effectExtent l="0" t="0" r="0" b="0"/>
            <wp:wrapSquare wrapText="bothSides"/>
            <wp:docPr id="7506092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09238"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756000" cy="3189281"/>
                    </a:xfrm>
                    <a:prstGeom prst="rect">
                      <a:avLst/>
                    </a:prstGeom>
                  </pic:spPr>
                </pic:pic>
              </a:graphicData>
            </a:graphic>
            <wp14:sizeRelH relativeFrom="margin">
              <wp14:pctWidth>0</wp14:pctWidth>
            </wp14:sizeRelH>
            <wp14:sizeRelV relativeFrom="margin">
              <wp14:pctHeight>0</wp14:pctHeight>
            </wp14:sizeRelV>
          </wp:anchor>
        </w:drawing>
      </w:r>
      <w:r>
        <w:rPr>
          <w:noProof/>
          <w:lang w:val="en-GB" w:eastAsia="ko-KR"/>
        </w:rPr>
        <mc:AlternateContent>
          <mc:Choice Requires="wps">
            <w:drawing>
              <wp:anchor distT="0" distB="0" distL="114300" distR="114300" simplePos="0" relativeHeight="251658244" behindDoc="0" locked="0" layoutInCell="1" allowOverlap="1" wp14:anchorId="292D552E" wp14:editId="4B298434">
                <wp:simplePos x="0" y="0"/>
                <wp:positionH relativeFrom="column">
                  <wp:posOffset>-250825</wp:posOffset>
                </wp:positionH>
                <wp:positionV relativeFrom="paragraph">
                  <wp:posOffset>4522470</wp:posOffset>
                </wp:positionV>
                <wp:extent cx="9755505" cy="635"/>
                <wp:effectExtent l="0" t="0" r="0" b="0"/>
                <wp:wrapSquare wrapText="bothSides"/>
                <wp:docPr id="1995167365" name="Text Box 1"/>
                <wp:cNvGraphicFramePr/>
                <a:graphic xmlns:a="http://schemas.openxmlformats.org/drawingml/2006/main">
                  <a:graphicData uri="http://schemas.microsoft.com/office/word/2010/wordprocessingShape">
                    <wps:wsp>
                      <wps:cNvSpPr txBox="1"/>
                      <wps:spPr>
                        <a:xfrm>
                          <a:off x="0" y="0"/>
                          <a:ext cx="9755505" cy="635"/>
                        </a:xfrm>
                        <a:prstGeom prst="rect">
                          <a:avLst/>
                        </a:prstGeom>
                        <a:solidFill>
                          <a:prstClr val="white"/>
                        </a:solidFill>
                        <a:ln>
                          <a:noFill/>
                        </a:ln>
                      </wps:spPr>
                      <wps:txbx>
                        <w:txbxContent>
                          <w:p w14:paraId="68D8951F" w14:textId="3055932A" w:rsidR="002860DA" w:rsidRPr="0044519D" w:rsidRDefault="002860DA" w:rsidP="002860DA">
                            <w:pPr>
                              <w:pStyle w:val="Caption"/>
                            </w:pPr>
                            <w:bookmarkStart w:id="103" w:name="_Toc217428074"/>
                            <w:bookmarkStart w:id="104" w:name="_Toc217434777"/>
                            <w:r>
                              <w:t xml:space="preserve">Ảnh </w:t>
                            </w:r>
                            <w:fldSimple w:instr=" STYLEREF 1 \s ">
                              <w:r>
                                <w:rPr>
                                  <w:noProof/>
                                </w:rPr>
                                <w:t>3</w:t>
                              </w:r>
                            </w:fldSimple>
                            <w:r>
                              <w:t>.</w:t>
                            </w:r>
                            <w:fldSimple w:instr=" SEQ Ảnh \* ARABIC \s 1 ">
                              <w:r>
                                <w:rPr>
                                  <w:noProof/>
                                </w:rPr>
                                <w:t>1</w:t>
                              </w:r>
                            </w:fldSimple>
                            <w:r>
                              <w:t>. Sản xuất và Chế biến cà phê</w:t>
                            </w:r>
                            <w:bookmarkEnd w:id="103"/>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2D552E" id="_x0000_t202" coordsize="21600,21600" o:spt="202" path="m,l,21600r21600,l21600,xe">
                <v:stroke joinstyle="miter"/>
                <v:path gradientshapeok="t" o:connecttype="rect"/>
              </v:shapetype>
              <v:shape id="Text Box 1" o:spid="_x0000_s1026" type="#_x0000_t202" style="position:absolute;margin-left:-19.75pt;margin-top:356.1pt;width:768.15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" stroked="f">
                <v:textbox style="mso-fit-shape-to-text:t" inset="0,0,0,0">
                  <w:txbxContent>
                    <w:p w14:paraId="68D8951F" w14:textId="3055932A" w:rsidR="002860DA" w:rsidRPr="0044519D" w:rsidRDefault="002860DA" w:rsidP="002860DA">
                      <w:pPr>
                        <w:pStyle w:val="Caption"/>
                      </w:pPr>
                      <w:bookmarkStart w:id="105" w:name="_Toc217428074"/>
                      <w:bookmarkStart w:id="106" w:name="_Toc217434777"/>
                      <w:r>
                        <w:t xml:space="preserve">Ảnh </w:t>
                      </w:r>
                      <w:fldSimple w:instr=" STYLEREF 1 \s ">
                        <w:r>
                          <w:rPr>
                            <w:noProof/>
                          </w:rPr>
                          <w:t>3</w:t>
                        </w:r>
                      </w:fldSimple>
                      <w:r>
                        <w:t>.</w:t>
                      </w:r>
                      <w:fldSimple w:instr=" SEQ Ảnh \* ARABIC \s 1 ">
                        <w:r>
                          <w:rPr>
                            <w:noProof/>
                          </w:rPr>
                          <w:t>1</w:t>
                        </w:r>
                      </w:fldSimple>
                      <w:r>
                        <w:t>. Sản xuất và Chế biến cà phê</w:t>
                      </w:r>
                      <w:bookmarkEnd w:id="105"/>
                      <w:bookmarkEnd w:id="106"/>
                    </w:p>
                  </w:txbxContent>
                </v:textbox>
                <w10:wrap type="square"/>
              </v:shape>
            </w:pict>
          </mc:Fallback>
        </mc:AlternateContent>
      </w:r>
    </w:p>
    <w:p w14:paraId="7A35FDD9" w14:textId="77777777" w:rsidR="002860DA" w:rsidRPr="000B1E29" w:rsidRDefault="002860DA" w:rsidP="003E7152">
      <w:pPr>
        <w:pStyle w:val="Heading3"/>
        <w:numPr>
          <w:ilvl w:val="2"/>
          <w:numId w:val="7"/>
        </w:numPr>
        <w:ind w:left="709" w:hanging="709"/>
      </w:pPr>
      <w:bookmarkStart w:id="107" w:name="_Toc217429385"/>
      <w:bookmarkStart w:id="108" w:name="_Toc217433687"/>
      <w:bookmarkStart w:id="109" w:name="_Toc217433897"/>
      <w:bookmarkStart w:id="110" w:name="_Toc217435383"/>
      <w:r w:rsidRPr="000B1E29">
        <w:lastRenderedPageBreak/>
        <w:t>Mảng Chuỗi cửa hàng – Dịch vụ khách hàng</w:t>
      </w:r>
      <w:bookmarkEnd w:id="107"/>
      <w:bookmarkEnd w:id="108"/>
      <w:bookmarkEnd w:id="109"/>
      <w:bookmarkEnd w:id="110"/>
    </w:p>
    <w:p w14:paraId="04585A68" w14:textId="77777777" w:rsidR="002860DA" w:rsidRPr="00FE1C23" w:rsidRDefault="002860DA" w:rsidP="002860DA">
      <w:pPr>
        <w:pStyle w:val="DoanVB"/>
      </w:pPr>
      <w:r w:rsidRPr="00FE1C23">
        <w:rPr>
          <w:b/>
          <w:bCs/>
        </w:rPr>
        <w:t>Mảng Chuỗi cửa hàng – Dịch vụ khách hàng</w:t>
      </w:r>
      <w:r w:rsidRPr="00FE1C23">
        <w:t xml:space="preserve"> của Trung Nguyên Legend tập trung vào việc vận hành hệ thống quán cà phê, phát triển mô hình không gian trải nghiệm và mang đến dịch vụ nhất quán cho khách hàng trên toàn hệ thống. Mảng này bao gồm quản lý mô hình cửa hàng, thiết kế không gian, chuẩn hóa dịch vụ, xây dựng menu – nguyên liệu, cùng với vận hành nhượng quyền để mở rộng mạng lưới trong và ngoài nước. Đồng thời, doanh nghiệp chú trọng công tác chăm sóc khách hàng, tiếp nhận phản hồi và duy trì chất lượng trải nghiệm nhằm tăng sự hài lòng và lòng trung thành của khách hàng. Nhờ hệ thống vận hành đồng bộ, mảng này đóng vai trò quan trọng trong việc lan tỏa giá trị thương hiệu và tạo nên trải nghiệm cà phê đặc trưng của Trung Nguyên Legend.</w:t>
      </w:r>
    </w:p>
    <w:p w14:paraId="4C9102E6" w14:textId="77777777" w:rsidR="002860DA" w:rsidRPr="00BA6362" w:rsidRDefault="002860DA" w:rsidP="003E7152">
      <w:pPr>
        <w:pStyle w:val="Heading4"/>
        <w:numPr>
          <w:ilvl w:val="3"/>
          <w:numId w:val="7"/>
        </w:numPr>
        <w:spacing w:before="45" w:after="0"/>
        <w:ind w:left="870" w:hanging="870"/>
      </w:pPr>
      <w:r w:rsidRPr="003734C6">
        <w:t xml:space="preserve"> </w:t>
      </w:r>
      <w:bookmarkStart w:id="111" w:name="_Toc217435384"/>
      <w:r w:rsidRPr="00BA6362">
        <w:t xml:space="preserve">Quản </w:t>
      </w:r>
      <w:r w:rsidRPr="005B2F4F">
        <w:t>lý</w:t>
      </w:r>
      <w:r w:rsidRPr="00BA6362">
        <w:t xml:space="preserve"> mô hình quán &amp; không gian trải nghiệm</w:t>
      </w:r>
      <w:bookmarkEnd w:id="111"/>
    </w:p>
    <w:p w14:paraId="72291774" w14:textId="77777777" w:rsidR="002860DA" w:rsidRPr="003734C6" w:rsidRDefault="002860DA" w:rsidP="002860DA">
      <w:pPr>
        <w:pStyle w:val="StyleTr0"/>
        <w:ind w:left="855" w:hanging="285"/>
      </w:pPr>
      <w:r w:rsidRPr="00D43B33">
        <w:rPr>
          <w:b/>
          <w:bCs/>
        </w:rPr>
        <w:t>Mô tả:</w:t>
      </w:r>
      <w:r w:rsidRPr="003734C6">
        <w:t xml:space="preserve"> </w:t>
      </w:r>
      <w:r w:rsidRPr="007175AB">
        <w:t>Quy trình quản lý mô hình quán và không gian trải nghiệm tại Trung Nguyên Legend bao gồm các hoạt động khảo sát, thiết kế và triển khai mô hình quán phù hợp với từng vị trí kinh doanh và phân khúc khách hàng (ví dụ: Legend Café, E-Coffee). Quy trình này nhằm đảm bảo sự nhất quán về hình ảnh thương hiệu, đồng thời chuẩn hóa không gian trải nghiệm đặc trưng, qua đó lan tỏa bản sắc văn hóa và triết lý cà phê của Trung Nguyên Legend đến khách hàng.</w:t>
      </w:r>
    </w:p>
    <w:p w14:paraId="2D75BE8B" w14:textId="77777777" w:rsidR="002860DA" w:rsidRPr="005B2F4F" w:rsidRDefault="002860DA" w:rsidP="002860DA">
      <w:pPr>
        <w:pStyle w:val="StyleTr0"/>
        <w:ind w:left="855" w:hanging="285"/>
        <w:rPr>
          <w:b/>
          <w:lang w:val="vi-VN"/>
        </w:rPr>
      </w:pPr>
      <w:r w:rsidRPr="005B2F4F">
        <w:rPr>
          <w:b/>
        </w:rPr>
        <w:t xml:space="preserve">Mục tiêu: </w:t>
      </w:r>
    </w:p>
    <w:p w14:paraId="191BA8A6" w14:textId="77777777" w:rsidR="002860DA" w:rsidRPr="007175AB" w:rsidRDefault="002860DA" w:rsidP="003E7152">
      <w:pPr>
        <w:pStyle w:val="Stylecng0"/>
        <w:numPr>
          <w:ilvl w:val="0"/>
          <w:numId w:val="9"/>
        </w:numPr>
        <w:tabs>
          <w:tab w:val="left" w:pos="1134"/>
        </w:tabs>
        <w:ind w:left="1140" w:hanging="285"/>
        <w:jc w:val="both"/>
      </w:pPr>
      <w:r w:rsidRPr="007175AB">
        <w:t>Xây dựng hệ thống quán cà phê đồng nhất về phong cách, thể hiện rõ bản sắc thương hiệu Trung Nguyên Legend và tối ưu hóa trải nghiệm khách hàng.</w:t>
      </w:r>
    </w:p>
    <w:p w14:paraId="5521AD17" w14:textId="77777777" w:rsidR="002860DA" w:rsidRPr="007175AB" w:rsidRDefault="002860DA" w:rsidP="003E7152">
      <w:pPr>
        <w:pStyle w:val="Stylecng0"/>
        <w:numPr>
          <w:ilvl w:val="0"/>
          <w:numId w:val="9"/>
        </w:numPr>
        <w:tabs>
          <w:tab w:val="left" w:pos="1134"/>
        </w:tabs>
        <w:ind w:left="1140" w:hanging="285"/>
        <w:jc w:val="both"/>
      </w:pPr>
      <w:r w:rsidRPr="007175AB">
        <w:t>Đảm bảo mọi điểm bán tuân thủ các tiêu chuẩn đã được phê duyệt về thiết kế, công năng sử dụng và hình ảnh thương hiệu.</w:t>
      </w:r>
    </w:p>
    <w:p w14:paraId="07FA1B75" w14:textId="77777777" w:rsidR="002860DA" w:rsidRPr="007175AB" w:rsidRDefault="002860DA" w:rsidP="003E7152">
      <w:pPr>
        <w:pStyle w:val="Stylecng0"/>
        <w:numPr>
          <w:ilvl w:val="0"/>
          <w:numId w:val="9"/>
        </w:numPr>
        <w:tabs>
          <w:tab w:val="left" w:pos="1134"/>
        </w:tabs>
        <w:ind w:left="1140" w:hanging="285"/>
        <w:jc w:val="both"/>
      </w:pPr>
      <w:r w:rsidRPr="007175AB">
        <w:t>Thiết lập không gian trải nghiệm nhằm truyền tải triết lý sống và giá trị văn hóa cà phê của Tập đoàn.</w:t>
      </w:r>
    </w:p>
    <w:p w14:paraId="20FC11A7" w14:textId="77777777" w:rsidR="002860DA" w:rsidRPr="005B2F4F" w:rsidRDefault="002860DA" w:rsidP="002860DA">
      <w:pPr>
        <w:pStyle w:val="StyleTr0"/>
        <w:ind w:left="855" w:hanging="285"/>
        <w:rPr>
          <w:b/>
        </w:rPr>
      </w:pPr>
      <w:r w:rsidRPr="005B2F4F">
        <w:rPr>
          <w:b/>
        </w:rPr>
        <w:t>Đầu vào – Đầu ra của quy trình:</w:t>
      </w:r>
    </w:p>
    <w:p w14:paraId="013DE559" w14:textId="77777777" w:rsidR="002860DA" w:rsidRPr="007175AB" w:rsidRDefault="002860DA" w:rsidP="003E7152">
      <w:pPr>
        <w:pStyle w:val="Stylecng0"/>
        <w:numPr>
          <w:ilvl w:val="0"/>
          <w:numId w:val="9"/>
        </w:numPr>
        <w:tabs>
          <w:tab w:val="left" w:pos="1134"/>
        </w:tabs>
        <w:ind w:left="1140" w:hanging="285"/>
        <w:jc w:val="both"/>
      </w:pPr>
      <w:r w:rsidRPr="007175AB">
        <w:t>Đầu vào:</w:t>
      </w:r>
      <w:r>
        <w:rPr>
          <w:lang w:val="vi-VN"/>
        </w:rPr>
        <w:t xml:space="preserve"> </w:t>
      </w:r>
      <w:r w:rsidRPr="007175AB">
        <w:t>Đề xuất mở quán tại địa điểm mới.</w:t>
      </w:r>
      <w:r>
        <w:rPr>
          <w:lang w:val="vi-VN"/>
        </w:rPr>
        <w:t xml:space="preserve"> </w:t>
      </w:r>
      <w:r w:rsidRPr="007175AB">
        <w:t>Bộ tiêu chuẩn thiết kế và vật liệu chuẩn.</w:t>
      </w:r>
      <w:r>
        <w:rPr>
          <w:lang w:val="vi-VN"/>
        </w:rPr>
        <w:t xml:space="preserve"> </w:t>
      </w:r>
      <w:r w:rsidRPr="007175AB">
        <w:t>Ngân sách và thời gian thi công dự kiến.</w:t>
      </w:r>
    </w:p>
    <w:p w14:paraId="3E944B38" w14:textId="77777777" w:rsidR="002860DA" w:rsidRPr="007175AB" w:rsidRDefault="002860DA" w:rsidP="003E7152">
      <w:pPr>
        <w:pStyle w:val="Stylecng0"/>
        <w:numPr>
          <w:ilvl w:val="0"/>
          <w:numId w:val="9"/>
        </w:numPr>
        <w:tabs>
          <w:tab w:val="left" w:pos="1134"/>
        </w:tabs>
        <w:ind w:left="1140" w:hanging="285"/>
        <w:jc w:val="both"/>
      </w:pPr>
      <w:r w:rsidRPr="007175AB">
        <w:t>Đầu ra:</w:t>
      </w:r>
      <w:r>
        <w:rPr>
          <w:lang w:val="vi-VN"/>
        </w:rPr>
        <w:t xml:space="preserve"> </w:t>
      </w:r>
      <w:r w:rsidRPr="007175AB">
        <w:t>Hồ sơ thiết kế mô hình quán được phê duyệt.</w:t>
      </w:r>
      <w:r>
        <w:rPr>
          <w:lang w:val="vi-VN"/>
        </w:rPr>
        <w:t xml:space="preserve"> </w:t>
      </w:r>
      <w:r w:rsidRPr="007175AB">
        <w:t>Báo cáo kiểm tra chất lượng không gian trước khai trương.</w:t>
      </w:r>
      <w:r>
        <w:rPr>
          <w:lang w:val="vi-VN"/>
        </w:rPr>
        <w:t xml:space="preserve"> </w:t>
      </w:r>
      <w:r w:rsidRPr="007175AB">
        <w:t>Quán cà phê hoàn thiện, sẵn sàng bàn giao cho vận hành.</w:t>
      </w:r>
    </w:p>
    <w:p w14:paraId="5A166C8C" w14:textId="77777777" w:rsidR="002860DA" w:rsidRPr="00766991" w:rsidRDefault="002860DA" w:rsidP="002860DA">
      <w:pPr>
        <w:pStyle w:val="StyleTr0"/>
        <w:ind w:left="855" w:hanging="285"/>
        <w:rPr>
          <w:lang w:val="vi-VN"/>
        </w:rPr>
      </w:pPr>
      <w:r w:rsidRPr="007175AB">
        <w:rPr>
          <w:b/>
          <w:bCs/>
        </w:rPr>
        <w:t>Điểm bắt đầu và kết thúc quy trình:</w:t>
      </w:r>
      <w:r>
        <w:rPr>
          <w:lang w:val="vi-VN"/>
        </w:rPr>
        <w:t xml:space="preserve"> </w:t>
      </w:r>
      <w:r w:rsidRPr="007175AB">
        <w:t>Quy trình bắt đầu khi phát sinh yêu cầu mở quán tại địa điểm mới và kết thúc khi không gian quán được kiểm tra chất lượng, phê duyệt và bàn giao cho Bộ phận Vận hành Chuỗi cửa hàng.</w:t>
      </w:r>
    </w:p>
    <w:p w14:paraId="294F2DEC" w14:textId="77777777" w:rsidR="002860DA" w:rsidRPr="005B2F4F" w:rsidRDefault="002860DA" w:rsidP="002860DA">
      <w:pPr>
        <w:pStyle w:val="StyleTr0"/>
        <w:ind w:left="855" w:hanging="285"/>
        <w:rPr>
          <w:b/>
        </w:rPr>
      </w:pPr>
      <w:r w:rsidRPr="005B2F4F">
        <w:rPr>
          <w:b/>
        </w:rPr>
        <w:lastRenderedPageBreak/>
        <w:t>Nhiệm vụ chính:</w:t>
      </w:r>
    </w:p>
    <w:p w14:paraId="5DA18243" w14:textId="77777777" w:rsidR="002860DA" w:rsidRPr="00766991" w:rsidRDefault="002860DA" w:rsidP="003E7152">
      <w:pPr>
        <w:pStyle w:val="Stylecng0"/>
        <w:numPr>
          <w:ilvl w:val="0"/>
          <w:numId w:val="9"/>
        </w:numPr>
        <w:tabs>
          <w:tab w:val="left" w:pos="1134"/>
        </w:tabs>
        <w:ind w:left="1140" w:hanging="285"/>
        <w:jc w:val="both"/>
      </w:pPr>
      <w:r w:rsidRPr="00766991">
        <w:t>Khảo sát thị trường và đánh giá địa điểm dự kiến.</w:t>
      </w:r>
    </w:p>
    <w:p w14:paraId="180F21C7" w14:textId="77777777" w:rsidR="002860DA" w:rsidRPr="00766991" w:rsidRDefault="002860DA" w:rsidP="003E7152">
      <w:pPr>
        <w:pStyle w:val="Stylecng0"/>
        <w:numPr>
          <w:ilvl w:val="0"/>
          <w:numId w:val="9"/>
        </w:numPr>
        <w:tabs>
          <w:tab w:val="left" w:pos="1134"/>
        </w:tabs>
        <w:ind w:left="1140" w:hanging="285"/>
        <w:jc w:val="both"/>
      </w:pPr>
      <w:r w:rsidRPr="00766991">
        <w:t xml:space="preserve">Lựa chọn mô hình quán phù hợp với vị trí và phân khúc khách hàng </w:t>
      </w:r>
    </w:p>
    <w:p w14:paraId="178F962E" w14:textId="77777777" w:rsidR="002860DA" w:rsidRPr="00766991" w:rsidRDefault="002860DA" w:rsidP="003E7152">
      <w:pPr>
        <w:pStyle w:val="Stylecng0"/>
        <w:numPr>
          <w:ilvl w:val="0"/>
          <w:numId w:val="9"/>
        </w:numPr>
        <w:tabs>
          <w:tab w:val="left" w:pos="1134"/>
        </w:tabs>
        <w:ind w:left="1140" w:hanging="285"/>
        <w:jc w:val="both"/>
      </w:pPr>
      <w:r w:rsidRPr="00766991">
        <w:t>Thiết kế chi tiết không gian quán, bao gồm bố trí khu chức năng và yếu tố nhận diện thương hiệu.</w:t>
      </w:r>
    </w:p>
    <w:p w14:paraId="7A810FBD" w14:textId="77777777" w:rsidR="002860DA" w:rsidRPr="00766991" w:rsidRDefault="002860DA" w:rsidP="003E7152">
      <w:pPr>
        <w:pStyle w:val="Stylecng0"/>
        <w:numPr>
          <w:ilvl w:val="0"/>
          <w:numId w:val="9"/>
        </w:numPr>
        <w:tabs>
          <w:tab w:val="left" w:pos="1134"/>
        </w:tabs>
        <w:ind w:left="1140" w:hanging="285"/>
        <w:jc w:val="both"/>
      </w:pPr>
      <w:r w:rsidRPr="00766991">
        <w:t>Lập dự toán, trình phê duyệt ngân sách và tiến độ thi công.</w:t>
      </w:r>
    </w:p>
    <w:p w14:paraId="4445CC3B" w14:textId="77777777" w:rsidR="002860DA" w:rsidRPr="00766991" w:rsidRDefault="002860DA" w:rsidP="003E7152">
      <w:pPr>
        <w:pStyle w:val="Stylecng0"/>
        <w:numPr>
          <w:ilvl w:val="0"/>
          <w:numId w:val="9"/>
        </w:numPr>
        <w:tabs>
          <w:tab w:val="left" w:pos="1134"/>
        </w:tabs>
        <w:ind w:left="1140" w:hanging="285"/>
        <w:jc w:val="both"/>
      </w:pPr>
      <w:r w:rsidRPr="00766991">
        <w:t>Triển khai thi công và giám sát tiến độ, chất lượng theo hồ sơ thiết kế.</w:t>
      </w:r>
    </w:p>
    <w:p w14:paraId="44B8D5F7" w14:textId="77777777" w:rsidR="002860DA" w:rsidRPr="00766991" w:rsidRDefault="002860DA" w:rsidP="003E7152">
      <w:pPr>
        <w:pStyle w:val="Stylecng0"/>
        <w:numPr>
          <w:ilvl w:val="0"/>
          <w:numId w:val="9"/>
        </w:numPr>
        <w:tabs>
          <w:tab w:val="left" w:pos="1134"/>
        </w:tabs>
        <w:ind w:left="1140" w:hanging="285"/>
        <w:jc w:val="both"/>
      </w:pPr>
      <w:r w:rsidRPr="00766991">
        <w:t>Kiểm tra chất lượng không gian và nghiệm thu trước khai trương.</w:t>
      </w:r>
    </w:p>
    <w:p w14:paraId="01F5391B" w14:textId="77777777" w:rsidR="002860DA" w:rsidRPr="00766991" w:rsidRDefault="002860DA" w:rsidP="003E7152">
      <w:pPr>
        <w:pStyle w:val="Stylecng0"/>
        <w:numPr>
          <w:ilvl w:val="0"/>
          <w:numId w:val="9"/>
        </w:numPr>
        <w:tabs>
          <w:tab w:val="left" w:pos="1134"/>
        </w:tabs>
        <w:ind w:left="1140" w:hanging="285"/>
        <w:jc w:val="both"/>
      </w:pPr>
      <w:r w:rsidRPr="00766991">
        <w:t>Hoàn tất hồ sơ và bàn giao cơ sở vật chất cho Bộ phận Vận hành Chuỗi.</w:t>
      </w:r>
    </w:p>
    <w:p w14:paraId="379C6227" w14:textId="77777777" w:rsidR="002860DA" w:rsidRPr="006B7A11" w:rsidRDefault="002860DA" w:rsidP="002860DA">
      <w:pPr>
        <w:pStyle w:val="StyleTr0"/>
        <w:ind w:left="855" w:hanging="285"/>
        <w:rPr>
          <w:lang w:val="vi-VN"/>
        </w:rPr>
      </w:pPr>
      <w:r w:rsidRPr="00766991">
        <w:rPr>
          <w:b/>
          <w:bCs/>
        </w:rPr>
        <w:t>Liên hệ với mô hình BPMN:</w:t>
      </w:r>
      <w:r>
        <w:rPr>
          <w:lang w:val="vi-VN"/>
        </w:rPr>
        <w:t xml:space="preserve"> </w:t>
      </w:r>
      <w:r w:rsidRPr="00766991">
        <w:t>Quy trình quản lý mô hình quán và không gian trải nghiệm được mô hình hóa bằng chuẩn BPMN ở mức chi tiết (BPMN Level 2) nhằm làm rõ luồng công việc liên quan đến nhiều bộ phận như Phát triển mặt bằng, Thiết kế, Thi công và Vận hành chuỗi. Sơ đồ BPMN làm nổi bật các gateway phê duyệt thiết kế và nghiệm thu chất lượng, qua đó đảm bảo tính nhất quán của hệ thống quán trước khi đưa vào hoạt động.</w:t>
      </w:r>
    </w:p>
    <w:p w14:paraId="056E457F" w14:textId="77777777" w:rsidR="002860DA" w:rsidRPr="003734C6" w:rsidRDefault="002860DA" w:rsidP="003E7152">
      <w:pPr>
        <w:pStyle w:val="Heading4"/>
        <w:numPr>
          <w:ilvl w:val="3"/>
          <w:numId w:val="7"/>
        </w:numPr>
        <w:spacing w:before="45" w:after="0"/>
        <w:ind w:left="870" w:hanging="870"/>
      </w:pPr>
      <w:bookmarkStart w:id="112" w:name="_Toc217435385"/>
      <w:r w:rsidRPr="003734C6">
        <w:t>Quản lý nhượng quyền &amp; Mở rộng hệ thống</w:t>
      </w:r>
      <w:bookmarkEnd w:id="112"/>
    </w:p>
    <w:p w14:paraId="726CBCA6" w14:textId="77777777" w:rsidR="002860DA" w:rsidRPr="003734C6" w:rsidRDefault="002860DA" w:rsidP="002860DA">
      <w:pPr>
        <w:pStyle w:val="StyleTr0"/>
        <w:ind w:left="855" w:hanging="285"/>
      </w:pPr>
      <w:r w:rsidRPr="00A630E2">
        <w:rPr>
          <w:b/>
          <w:bCs/>
        </w:rPr>
        <w:t>Mô tả:</w:t>
      </w:r>
      <w:r w:rsidRPr="003734C6">
        <w:t xml:space="preserve"> </w:t>
      </w:r>
      <w:r w:rsidRPr="00766991">
        <w:t>Quy trình quản lý nhượng quyền và mở rộng hệ thống tại Trung Nguyên Legend bao gồm các hoạt động tiếp nhận, đánh giá, ký kết và hỗ trợ các đối tác nhượng quyền trong suốt vòng đời hợp tác, từ giai đoạn thẩm định ban đầu đến khi cửa hàng đi vào vận hành chính thức. Quy trình này nhằm mở rộng mạng lưới điểm bán của Trung Nguyên Legend theo định hướng chiến lược, đồng thời đảm bảo chất lượng vận hành và hình ảnh thương hiệu được duy trì nhất quán trên toàn hệ thống nhượng quyền trong và ngoài nước.</w:t>
      </w:r>
    </w:p>
    <w:p w14:paraId="508E3041" w14:textId="77777777" w:rsidR="002860DA" w:rsidRPr="005B2F4F" w:rsidRDefault="002860DA" w:rsidP="002860DA">
      <w:pPr>
        <w:pStyle w:val="StyleTr0"/>
        <w:ind w:left="855" w:hanging="285"/>
        <w:rPr>
          <w:b/>
          <w:lang w:val="vi-VN"/>
        </w:rPr>
      </w:pPr>
      <w:r w:rsidRPr="005B2F4F">
        <w:rPr>
          <w:b/>
        </w:rPr>
        <w:t xml:space="preserve">Mục tiêu: </w:t>
      </w:r>
    </w:p>
    <w:p w14:paraId="79DE0281" w14:textId="77777777" w:rsidR="002860DA" w:rsidRPr="00766991" w:rsidRDefault="002860DA" w:rsidP="003E7152">
      <w:pPr>
        <w:pStyle w:val="Stylecng0"/>
        <w:numPr>
          <w:ilvl w:val="0"/>
          <w:numId w:val="9"/>
        </w:numPr>
        <w:tabs>
          <w:tab w:val="left" w:pos="1134"/>
        </w:tabs>
        <w:ind w:left="1140" w:hanging="285"/>
        <w:jc w:val="both"/>
      </w:pPr>
      <w:r w:rsidRPr="00766991">
        <w:t>Mở rộng thị trường và gia tăng độ phủ thương hiệu thông qua mô hình nhượng quyền có kiểm soát.</w:t>
      </w:r>
    </w:p>
    <w:p w14:paraId="55130759" w14:textId="77777777" w:rsidR="002860DA" w:rsidRPr="00766991" w:rsidRDefault="002860DA" w:rsidP="003E7152">
      <w:pPr>
        <w:pStyle w:val="Stylecng0"/>
        <w:numPr>
          <w:ilvl w:val="0"/>
          <w:numId w:val="9"/>
        </w:numPr>
        <w:tabs>
          <w:tab w:val="left" w:pos="1134"/>
        </w:tabs>
        <w:ind w:left="1140" w:hanging="285"/>
        <w:jc w:val="both"/>
      </w:pPr>
      <w:r w:rsidRPr="00766991">
        <w:t>Đảm bảo các đối tác nhượng quyền đáp ứng đầy đủ yêu cầu về năng lực tài chính, quản lý và khả năng tuân thủ các quy trình vận hành chuẩn (SOP) của Tập đoàn.</w:t>
      </w:r>
    </w:p>
    <w:p w14:paraId="560DBE2B" w14:textId="77777777" w:rsidR="002860DA" w:rsidRPr="00766991" w:rsidRDefault="002860DA" w:rsidP="003E7152">
      <w:pPr>
        <w:pStyle w:val="Stylecng0"/>
        <w:numPr>
          <w:ilvl w:val="0"/>
          <w:numId w:val="9"/>
        </w:numPr>
        <w:tabs>
          <w:tab w:val="left" w:pos="1134"/>
        </w:tabs>
        <w:ind w:left="1140" w:hanging="285"/>
        <w:jc w:val="both"/>
      </w:pPr>
      <w:r w:rsidRPr="00766991">
        <w:t>Duy trì chất lượng vận hành và hình ảnh thương hiệu đồng nhất, hạn chế các rủi ro ảnh hưởng đến uy tín chung của Trung Nguyên Legend.</w:t>
      </w:r>
    </w:p>
    <w:p w14:paraId="6845537B" w14:textId="77777777" w:rsidR="002860DA" w:rsidRDefault="002860DA" w:rsidP="002860DA">
      <w:pPr>
        <w:spacing w:before="0" w:after="160" w:line="259" w:lineRule="auto"/>
        <w:jc w:val="left"/>
        <w:rPr>
          <w:b/>
        </w:rPr>
      </w:pPr>
      <w:r>
        <w:rPr>
          <w:b/>
        </w:rPr>
        <w:br w:type="page"/>
      </w:r>
    </w:p>
    <w:p w14:paraId="46A08A0C" w14:textId="77777777" w:rsidR="002860DA" w:rsidRPr="005B2F4F" w:rsidRDefault="002860DA" w:rsidP="002860DA">
      <w:pPr>
        <w:pStyle w:val="StyleTr0"/>
        <w:ind w:left="855" w:hanging="285"/>
        <w:rPr>
          <w:b/>
        </w:rPr>
      </w:pPr>
      <w:r w:rsidRPr="005B2F4F">
        <w:rPr>
          <w:b/>
        </w:rPr>
        <w:lastRenderedPageBreak/>
        <w:t>Đầu vào – Đầu ra của quy trình:</w:t>
      </w:r>
    </w:p>
    <w:p w14:paraId="17DCCB93" w14:textId="77777777" w:rsidR="002860DA" w:rsidRPr="00766991" w:rsidRDefault="002860DA" w:rsidP="003E7152">
      <w:pPr>
        <w:pStyle w:val="Stylecng0"/>
        <w:numPr>
          <w:ilvl w:val="0"/>
          <w:numId w:val="9"/>
        </w:numPr>
        <w:tabs>
          <w:tab w:val="left" w:pos="1134"/>
        </w:tabs>
        <w:ind w:left="1140" w:hanging="285"/>
        <w:jc w:val="both"/>
      </w:pPr>
      <w:r w:rsidRPr="003224C2">
        <w:t>Đầu</w:t>
      </w:r>
      <w:r w:rsidRPr="00766991">
        <w:rPr>
          <w:b/>
          <w:bCs w:val="0"/>
        </w:rPr>
        <w:t xml:space="preserve"> </w:t>
      </w:r>
      <w:r w:rsidRPr="003224C2">
        <w:t>vào</w:t>
      </w:r>
      <w:r w:rsidRPr="00766991">
        <w:rPr>
          <w:b/>
          <w:bCs w:val="0"/>
        </w:rPr>
        <w:t>:</w:t>
      </w:r>
      <w:r>
        <w:rPr>
          <w:lang w:val="vi-VN"/>
        </w:rPr>
        <w:t xml:space="preserve"> </w:t>
      </w:r>
      <w:r w:rsidRPr="00766991">
        <w:t>Hồ sơ đề nghị nhượng quyền từ các đối tác tiềm năng.</w:t>
      </w:r>
      <w:r w:rsidRPr="00766991">
        <w:rPr>
          <w:lang w:val="vi-VN"/>
        </w:rPr>
        <w:t xml:space="preserve"> </w:t>
      </w:r>
      <w:r w:rsidRPr="00766991">
        <w:t>Bộ tiêu chuẩn thẩm định năng lực đối tác và đánh giá địa điểm.</w:t>
      </w:r>
      <w:r w:rsidRPr="00766991">
        <w:rPr>
          <w:lang w:val="vi-VN"/>
        </w:rPr>
        <w:t xml:space="preserve"> </w:t>
      </w:r>
      <w:r w:rsidRPr="00766991">
        <w:t>Bộ tiêu chuẩn thiết kế và quy trình vận hành chuẩn (SOP).</w:t>
      </w:r>
    </w:p>
    <w:p w14:paraId="0C7A7862" w14:textId="77777777" w:rsidR="002860DA" w:rsidRPr="00766991" w:rsidRDefault="002860DA" w:rsidP="003E7152">
      <w:pPr>
        <w:pStyle w:val="Stylecng0"/>
        <w:numPr>
          <w:ilvl w:val="0"/>
          <w:numId w:val="9"/>
        </w:numPr>
        <w:tabs>
          <w:tab w:val="left" w:pos="1134"/>
        </w:tabs>
        <w:ind w:left="1140" w:hanging="285"/>
        <w:jc w:val="both"/>
      </w:pPr>
      <w:r w:rsidRPr="003224C2">
        <w:t>Đầu ra:</w:t>
      </w:r>
      <w:r>
        <w:rPr>
          <w:lang w:val="vi-VN"/>
        </w:rPr>
        <w:t xml:space="preserve"> </w:t>
      </w:r>
      <w:r w:rsidRPr="00766991">
        <w:t>Hợp đồng nhượng quyền được ký kết.</w:t>
      </w:r>
      <w:r w:rsidRPr="00766991">
        <w:rPr>
          <w:lang w:val="vi-VN"/>
        </w:rPr>
        <w:t xml:space="preserve"> </w:t>
      </w:r>
      <w:r w:rsidRPr="00766991">
        <w:t>Báo cáo đánh giá định kỳ về mức độ tuân thủ tiêu chuẩn vận hành và chất lượng.</w:t>
      </w:r>
      <w:r w:rsidRPr="00766991">
        <w:rPr>
          <w:lang w:val="vi-VN"/>
        </w:rPr>
        <w:t xml:space="preserve"> </w:t>
      </w:r>
      <w:r w:rsidRPr="00766991">
        <w:t>Quyết định gia hạn, yêu cầu cải thiện hoặc chấm dứt hợp tác nhượng quyền.</w:t>
      </w:r>
    </w:p>
    <w:p w14:paraId="516900FF" w14:textId="77777777" w:rsidR="002860DA" w:rsidRPr="00766991" w:rsidRDefault="002860DA" w:rsidP="002860DA">
      <w:pPr>
        <w:pStyle w:val="StyleTr0"/>
        <w:ind w:left="855" w:hanging="285"/>
        <w:rPr>
          <w:lang w:val="vi-VN"/>
        </w:rPr>
      </w:pPr>
      <w:r w:rsidRPr="00766991">
        <w:rPr>
          <w:b/>
          <w:bCs/>
        </w:rPr>
        <w:t>Điểm bắt đầu và kết thúc quy trình:</w:t>
      </w:r>
      <w:r>
        <w:rPr>
          <w:lang w:val="vi-VN"/>
        </w:rPr>
        <w:t xml:space="preserve"> </w:t>
      </w:r>
      <w:r w:rsidRPr="00766991">
        <w:t>Quy trình bắt đầu khi Bộ phận Nhượng quyền tiếp nhận hồ sơ đề nghị hợp tác từ đối tác và kết thúc khi cửa hàng nhượng quyền khai trương chính thức, đồng thời được đưa vào chu trình giám sát và đánh giá chất lượng định kỳ.</w:t>
      </w:r>
    </w:p>
    <w:p w14:paraId="445815B9" w14:textId="77777777" w:rsidR="002860DA" w:rsidRPr="005B2F4F" w:rsidRDefault="002860DA" w:rsidP="002860DA">
      <w:pPr>
        <w:pStyle w:val="StyleTr0"/>
        <w:ind w:left="855" w:hanging="285"/>
        <w:rPr>
          <w:b/>
        </w:rPr>
      </w:pPr>
      <w:r w:rsidRPr="005B2F4F">
        <w:rPr>
          <w:b/>
        </w:rPr>
        <w:t>Nhiệm vụ chính:</w:t>
      </w:r>
    </w:p>
    <w:p w14:paraId="024620F2" w14:textId="77777777" w:rsidR="002860DA" w:rsidRPr="00766991" w:rsidRDefault="002860DA" w:rsidP="003E7152">
      <w:pPr>
        <w:pStyle w:val="Stylecng0"/>
        <w:numPr>
          <w:ilvl w:val="0"/>
          <w:numId w:val="9"/>
        </w:numPr>
        <w:tabs>
          <w:tab w:val="left" w:pos="1134"/>
        </w:tabs>
        <w:ind w:left="1140" w:hanging="285"/>
        <w:jc w:val="both"/>
      </w:pPr>
      <w:r w:rsidRPr="00766991">
        <w:t>Tiếp nhận và phân loại hồ sơ đề nghị nhượng quyền.</w:t>
      </w:r>
    </w:p>
    <w:p w14:paraId="576A8302" w14:textId="77777777" w:rsidR="002860DA" w:rsidRPr="00766991" w:rsidRDefault="002860DA" w:rsidP="003E7152">
      <w:pPr>
        <w:pStyle w:val="Stylecng0"/>
        <w:numPr>
          <w:ilvl w:val="0"/>
          <w:numId w:val="9"/>
        </w:numPr>
        <w:tabs>
          <w:tab w:val="left" w:pos="1134"/>
        </w:tabs>
        <w:ind w:left="1140" w:hanging="285"/>
        <w:jc w:val="both"/>
      </w:pPr>
      <w:r w:rsidRPr="00766991">
        <w:t>Thẩm định năng lực tài chính của đối tác và khảo sát, đánh giá địa điểm kinh doanh.</w:t>
      </w:r>
    </w:p>
    <w:p w14:paraId="2C30CC2E" w14:textId="77777777" w:rsidR="002860DA" w:rsidRPr="00766991" w:rsidRDefault="002860DA" w:rsidP="003E7152">
      <w:pPr>
        <w:pStyle w:val="Stylecng0"/>
        <w:numPr>
          <w:ilvl w:val="0"/>
          <w:numId w:val="9"/>
        </w:numPr>
        <w:tabs>
          <w:tab w:val="left" w:pos="1134"/>
        </w:tabs>
        <w:ind w:left="1140" w:hanging="285"/>
        <w:jc w:val="both"/>
      </w:pPr>
      <w:r w:rsidRPr="00766991">
        <w:t>Đánh giá kết quả thẩm định và ra quyết định phê duyệt hoặc từ chối hợp tác.</w:t>
      </w:r>
    </w:p>
    <w:p w14:paraId="6715D321" w14:textId="77777777" w:rsidR="002860DA" w:rsidRPr="00766991" w:rsidRDefault="002860DA" w:rsidP="003E7152">
      <w:pPr>
        <w:pStyle w:val="Stylecng0"/>
        <w:numPr>
          <w:ilvl w:val="0"/>
          <w:numId w:val="9"/>
        </w:numPr>
        <w:tabs>
          <w:tab w:val="left" w:pos="1134"/>
        </w:tabs>
        <w:ind w:left="1140" w:hanging="285"/>
        <w:jc w:val="both"/>
      </w:pPr>
      <w:r w:rsidRPr="00766991">
        <w:t>Thương thảo, trình phê duyệt và ký kết hợp đồng nhượng quyền đối với các đối tác đạt yêu cầu.</w:t>
      </w:r>
    </w:p>
    <w:p w14:paraId="4B5191B3" w14:textId="77777777" w:rsidR="002860DA" w:rsidRPr="00766991" w:rsidRDefault="002860DA" w:rsidP="003E7152">
      <w:pPr>
        <w:pStyle w:val="Stylecng0"/>
        <w:numPr>
          <w:ilvl w:val="0"/>
          <w:numId w:val="9"/>
        </w:numPr>
        <w:tabs>
          <w:tab w:val="left" w:pos="1134"/>
        </w:tabs>
        <w:ind w:left="1140" w:hanging="285"/>
        <w:jc w:val="both"/>
      </w:pPr>
      <w:r w:rsidRPr="00766991">
        <w:t>Hỗ trợ đối tác triển khai thiết kế và thi công mặt bằng theo tiêu chuẩn thương hiệu.</w:t>
      </w:r>
    </w:p>
    <w:p w14:paraId="134F4B69" w14:textId="77777777" w:rsidR="002860DA" w:rsidRPr="00766991" w:rsidRDefault="002860DA" w:rsidP="003E7152">
      <w:pPr>
        <w:pStyle w:val="Stylecng0"/>
        <w:numPr>
          <w:ilvl w:val="0"/>
          <w:numId w:val="9"/>
        </w:numPr>
        <w:tabs>
          <w:tab w:val="left" w:pos="1134"/>
        </w:tabs>
        <w:ind w:left="1140" w:hanging="285"/>
        <w:jc w:val="both"/>
      </w:pPr>
      <w:r w:rsidRPr="00766991">
        <w:t>Đào tạo đối tác và đội ngũ nhân sự vận hành về SOP, sản phẩm và dịch vụ khách hàng.</w:t>
      </w:r>
    </w:p>
    <w:p w14:paraId="640CA447" w14:textId="77777777" w:rsidR="002860DA" w:rsidRPr="00766991" w:rsidRDefault="002860DA" w:rsidP="003E7152">
      <w:pPr>
        <w:pStyle w:val="Stylecng0"/>
        <w:numPr>
          <w:ilvl w:val="0"/>
          <w:numId w:val="9"/>
        </w:numPr>
        <w:tabs>
          <w:tab w:val="left" w:pos="1134"/>
        </w:tabs>
        <w:ind w:left="1140" w:hanging="285"/>
        <w:jc w:val="both"/>
      </w:pPr>
      <w:r w:rsidRPr="00766991">
        <w:t>Kiểm tra mặt bằng, đánh giá vận hành thử và ra quyết định khai trương.</w:t>
      </w:r>
    </w:p>
    <w:p w14:paraId="54072D48" w14:textId="77777777" w:rsidR="002860DA" w:rsidRPr="00766991" w:rsidRDefault="002860DA" w:rsidP="003E7152">
      <w:pPr>
        <w:pStyle w:val="Stylecng0"/>
        <w:numPr>
          <w:ilvl w:val="0"/>
          <w:numId w:val="9"/>
        </w:numPr>
        <w:tabs>
          <w:tab w:val="left" w:pos="1134"/>
        </w:tabs>
        <w:ind w:left="1140" w:hanging="285"/>
        <w:jc w:val="both"/>
      </w:pPr>
      <w:r w:rsidRPr="00766991">
        <w:t>Theo dõi, đánh giá định kỳ hiệu quả hoạt động và mức độ tuân thủ chất lượng; xử lý vi phạm hoặc chấm dứt hợp tác khi cần thiết.</w:t>
      </w:r>
    </w:p>
    <w:p w14:paraId="3260F5CE" w14:textId="77777777" w:rsidR="002860DA" w:rsidRPr="00766991" w:rsidRDefault="002860DA" w:rsidP="002860DA">
      <w:pPr>
        <w:pStyle w:val="StyleTr0"/>
        <w:ind w:left="855" w:hanging="285"/>
        <w:rPr>
          <w:lang w:val="vi-VN"/>
        </w:rPr>
      </w:pPr>
      <w:r w:rsidRPr="00766991">
        <w:rPr>
          <w:b/>
          <w:bCs/>
        </w:rPr>
        <w:t>Liên hệ với mô hình BPMN:</w:t>
      </w:r>
      <w:r>
        <w:rPr>
          <w:lang w:val="vi-VN"/>
        </w:rPr>
        <w:t xml:space="preserve"> </w:t>
      </w:r>
      <w:r w:rsidRPr="00766991">
        <w:t xml:space="preserve">Quy trình quản lý nhượng quyền và mở rộng hệ thống được mô hình hóa bằng chuẩn BPMN ở mức chi tiết (BPMN Level 2) nhằm làm rõ các gateway kiểm soát rủi ro trong toàn bộ vòng đời nhượng quyền, bao gồm thẩm định đối tác, phê duyệt hợp đồng và kiểm tra vận hành thử. Các tác nhân chính tham gia gồm Bộ phận Phát triển Nhượng quyền, Bộ phận Pháp chế, Bộ phận Thiết kế – Thi công và Bộ phận Đào tạo &amp; Vận hành. Mô hình BPMN là </w:t>
      </w:r>
      <w:r>
        <w:t xml:space="preserve">cơ </w:t>
      </w:r>
      <w:r w:rsidRPr="00766991">
        <w:lastRenderedPageBreak/>
        <w:t>sở để triển khai hệ thống Franchise Management System, hỗ trợ quản lý hợp đồng và tự động hóa chu trình giám sát, đánh giá chất lượng nhượng quyền.</w:t>
      </w:r>
    </w:p>
    <w:p w14:paraId="4CC2A0B9" w14:textId="77777777" w:rsidR="002860DA" w:rsidRPr="003734C6" w:rsidRDefault="002860DA" w:rsidP="003E7152">
      <w:pPr>
        <w:pStyle w:val="Heading4"/>
        <w:numPr>
          <w:ilvl w:val="3"/>
          <w:numId w:val="7"/>
        </w:numPr>
        <w:spacing w:before="45" w:after="0"/>
        <w:ind w:left="870" w:hanging="870"/>
      </w:pPr>
      <w:bookmarkStart w:id="113" w:name="_Toc217435386"/>
      <w:r w:rsidRPr="003734C6">
        <w:t>Quản lý menu &amp; Nguyên liệu</w:t>
      </w:r>
      <w:bookmarkEnd w:id="113"/>
    </w:p>
    <w:p w14:paraId="619CBE95" w14:textId="77777777" w:rsidR="002860DA" w:rsidRPr="003734C6" w:rsidRDefault="002860DA" w:rsidP="002860DA">
      <w:pPr>
        <w:pStyle w:val="StyleTr0"/>
        <w:ind w:left="855" w:hanging="285"/>
      </w:pPr>
      <w:r w:rsidRPr="00A630E2">
        <w:rPr>
          <w:b/>
          <w:bCs/>
        </w:rPr>
        <w:t>Mô tả:</w:t>
      </w:r>
      <w:r w:rsidRPr="003734C6">
        <w:t xml:space="preserve"> </w:t>
      </w:r>
      <w:r w:rsidRPr="00F4085F">
        <w:t>Quy trình quản lý menu và nguyên liệu tại Trung Nguyên Legend bao gồm các hoạt động nghiên cứu, thiết kế, cập nhật và duy trì menu sản phẩm phù hợp với từng mô hình quán (như Legend Café, E-Coffee) và thị hiếu khách hàng. Đồng thời, quy trình này quản lý công thức pha chế, định mức nguyên liệu và chất lượng đầu vào nhằm đảm bảo sự đồng bộ về chất lượng đồ uống trên toàn bộ hệ thống chuỗi cửa hàng.</w:t>
      </w:r>
    </w:p>
    <w:p w14:paraId="5548511D" w14:textId="77777777" w:rsidR="002860DA" w:rsidRDefault="002860DA" w:rsidP="002860DA">
      <w:pPr>
        <w:pStyle w:val="StyleTr0"/>
        <w:ind w:left="855" w:hanging="285"/>
        <w:rPr>
          <w:lang w:val="vi-VN"/>
        </w:rPr>
      </w:pPr>
      <w:r w:rsidRPr="00A630E2">
        <w:rPr>
          <w:rStyle w:val="DoanVBChar"/>
          <w:b/>
          <w:bCs/>
        </w:rPr>
        <w:t>Mục tiêu:</w:t>
      </w:r>
      <w:r w:rsidRPr="00A630E2">
        <w:rPr>
          <w:rStyle w:val="DoanVBChar"/>
        </w:rPr>
        <w:t xml:space="preserve"> </w:t>
      </w:r>
    </w:p>
    <w:p w14:paraId="525CB075" w14:textId="77777777" w:rsidR="002860DA" w:rsidRPr="00F4085F" w:rsidRDefault="002860DA" w:rsidP="003E7152">
      <w:pPr>
        <w:pStyle w:val="Stylecng0"/>
        <w:numPr>
          <w:ilvl w:val="0"/>
          <w:numId w:val="9"/>
        </w:numPr>
        <w:tabs>
          <w:tab w:val="left" w:pos="1134"/>
        </w:tabs>
        <w:ind w:left="1140" w:hanging="285"/>
        <w:jc w:val="both"/>
      </w:pPr>
      <w:r w:rsidRPr="00F4085F">
        <w:t>Chuẩn hóa thực đơn, công thức pha chế và định lượng nguyên liệu nhằm đảm bảo chất lượng sản phẩm nhất quán trong toàn hệ thống.</w:t>
      </w:r>
    </w:p>
    <w:p w14:paraId="48EA5A0F" w14:textId="77777777" w:rsidR="002860DA" w:rsidRPr="00F4085F" w:rsidRDefault="002860DA" w:rsidP="003E7152">
      <w:pPr>
        <w:pStyle w:val="Stylecng0"/>
        <w:numPr>
          <w:ilvl w:val="0"/>
          <w:numId w:val="9"/>
        </w:numPr>
        <w:tabs>
          <w:tab w:val="left" w:pos="1134"/>
        </w:tabs>
        <w:ind w:left="1140" w:hanging="285"/>
        <w:jc w:val="both"/>
      </w:pPr>
      <w:r w:rsidRPr="00F4085F">
        <w:t>Tối ưu hóa chi phí nguyên vật liệu thông qua quản lý định mức và kiểm soát tồn kho hiệu quả.</w:t>
      </w:r>
    </w:p>
    <w:p w14:paraId="618DDE51" w14:textId="77777777" w:rsidR="002860DA" w:rsidRPr="00F4085F" w:rsidRDefault="002860DA" w:rsidP="003E7152">
      <w:pPr>
        <w:pStyle w:val="Stylecng0"/>
        <w:numPr>
          <w:ilvl w:val="0"/>
          <w:numId w:val="9"/>
        </w:numPr>
        <w:tabs>
          <w:tab w:val="left" w:pos="1134"/>
        </w:tabs>
        <w:ind w:left="1140" w:hanging="285"/>
        <w:jc w:val="both"/>
      </w:pPr>
      <w:r w:rsidRPr="00F4085F">
        <w:t>Đảm bảo nguyên liệu đầu vào đạt yêu cầu chất lượng và được cung ứng đầy đủ, kịp thời cho hoạt động vận hành cửa hàng.</w:t>
      </w:r>
    </w:p>
    <w:p w14:paraId="1A96C6B5" w14:textId="77777777" w:rsidR="002860DA" w:rsidRPr="00B95B2F" w:rsidRDefault="002860DA" w:rsidP="002860DA">
      <w:pPr>
        <w:pStyle w:val="StyleTr0"/>
        <w:ind w:left="855" w:hanging="285"/>
        <w:rPr>
          <w:b/>
        </w:rPr>
      </w:pPr>
      <w:r w:rsidRPr="00B95B2F">
        <w:rPr>
          <w:b/>
        </w:rPr>
        <w:t>Đầu vào – Đầu ra của quy trình:</w:t>
      </w:r>
    </w:p>
    <w:p w14:paraId="2551DC35" w14:textId="77777777" w:rsidR="002860DA" w:rsidRPr="00F4085F" w:rsidRDefault="002860DA" w:rsidP="003E7152">
      <w:pPr>
        <w:pStyle w:val="Stylecng0"/>
        <w:numPr>
          <w:ilvl w:val="0"/>
          <w:numId w:val="9"/>
        </w:numPr>
        <w:tabs>
          <w:tab w:val="left" w:pos="1134"/>
        </w:tabs>
        <w:ind w:left="1140" w:hanging="285"/>
        <w:jc w:val="both"/>
      </w:pPr>
      <w:r w:rsidRPr="00F4085F">
        <w:t>Đầu vào:</w:t>
      </w:r>
      <w:r>
        <w:rPr>
          <w:lang w:val="vi-VN"/>
        </w:rPr>
        <w:t xml:space="preserve"> </w:t>
      </w:r>
      <w:r w:rsidRPr="00F4085F">
        <w:t>Báo cáo phân tích mô hình kinh doanh và thị hiếu khách hàng.</w:t>
      </w:r>
      <w:r w:rsidRPr="00F4085F">
        <w:rPr>
          <w:lang w:val="vi-VN"/>
        </w:rPr>
        <w:t xml:space="preserve"> </w:t>
      </w:r>
      <w:r w:rsidRPr="00F4085F">
        <w:t>Yêu cầu phát triển hoặc điều chỉnh sản phẩm từ bộ phận R&amp;D/Marketing.</w:t>
      </w:r>
      <w:r w:rsidRPr="00F4085F">
        <w:rPr>
          <w:lang w:val="vi-VN"/>
        </w:rPr>
        <w:t xml:space="preserve"> </w:t>
      </w:r>
      <w:r w:rsidRPr="00F4085F">
        <w:t>Báo cáo tồn kho nguyên liệu hiện tại tại các cửa hàng.</w:t>
      </w:r>
    </w:p>
    <w:p w14:paraId="5079978C" w14:textId="77777777" w:rsidR="002860DA" w:rsidRPr="00F4085F" w:rsidRDefault="002860DA" w:rsidP="003E7152">
      <w:pPr>
        <w:pStyle w:val="Stylecng0"/>
        <w:numPr>
          <w:ilvl w:val="0"/>
          <w:numId w:val="9"/>
        </w:numPr>
        <w:tabs>
          <w:tab w:val="left" w:pos="1134"/>
        </w:tabs>
        <w:ind w:left="1140" w:hanging="285"/>
        <w:jc w:val="both"/>
      </w:pPr>
      <w:r w:rsidRPr="00F4085F">
        <w:t>Đầu ra:</w:t>
      </w:r>
      <w:r>
        <w:rPr>
          <w:lang w:val="vi-VN"/>
        </w:rPr>
        <w:t xml:space="preserve"> </w:t>
      </w:r>
      <w:r w:rsidRPr="00F4085F">
        <w:t>Menu chính thức được phê duyệt.</w:t>
      </w:r>
      <w:r w:rsidRPr="00F4085F">
        <w:rPr>
          <w:lang w:val="vi-VN"/>
        </w:rPr>
        <w:t xml:space="preserve"> </w:t>
      </w:r>
      <w:r w:rsidRPr="00F4085F">
        <w:t>Công thức pha chế và định lượng nguyên liệu được chuẩn hóa.</w:t>
      </w:r>
      <w:r w:rsidRPr="00F4085F">
        <w:rPr>
          <w:lang w:val="vi-VN"/>
        </w:rPr>
        <w:t xml:space="preserve"> </w:t>
      </w:r>
      <w:r w:rsidRPr="00F4085F">
        <w:t>Danh sách nguyên liệu theo từng món.</w:t>
      </w:r>
      <w:r w:rsidRPr="00F4085F">
        <w:rPr>
          <w:lang w:val="vi-VN"/>
        </w:rPr>
        <w:t xml:space="preserve"> </w:t>
      </w:r>
      <w:r w:rsidRPr="00F4085F">
        <w:t>Phiếu yêu cầu cung ứng nguyên liệu khi phát sinh thiếu hụt.</w:t>
      </w:r>
    </w:p>
    <w:p w14:paraId="63B7BBD6" w14:textId="77777777" w:rsidR="002860DA" w:rsidRPr="00F4085F" w:rsidRDefault="002860DA" w:rsidP="002860DA">
      <w:pPr>
        <w:pStyle w:val="StyleTr0"/>
        <w:ind w:left="855" w:hanging="285"/>
        <w:rPr>
          <w:lang w:val="vi-VN"/>
        </w:rPr>
      </w:pPr>
      <w:r w:rsidRPr="00F4085F">
        <w:rPr>
          <w:b/>
          <w:bCs/>
        </w:rPr>
        <w:t>Điểm bắt đầu và kết thúc quy trình:</w:t>
      </w:r>
      <w:r>
        <w:rPr>
          <w:lang w:val="vi-VN"/>
        </w:rPr>
        <w:t xml:space="preserve"> </w:t>
      </w:r>
      <w:r w:rsidRPr="00F4085F">
        <w:t>Quy trình bắt đầu khi phát sinh yêu cầu thiết kế hoặc cập nhật menu, hoặc khi có nhu cầu kiểm tra và bổ sung nguyên liệu, và kết thúc khi menu được chuẩn hóa, nguyên liệu được cung ứng đầy đủ và dữ liệu tồn kho được cập nhật</w:t>
      </w:r>
      <w:r>
        <w:rPr>
          <w:lang w:val="vi-VN"/>
        </w:rPr>
        <w:t>.</w:t>
      </w:r>
    </w:p>
    <w:p w14:paraId="1AADE2C0" w14:textId="77777777" w:rsidR="002860DA" w:rsidRPr="00F4085F" w:rsidRDefault="002860DA" w:rsidP="002860DA">
      <w:pPr>
        <w:pStyle w:val="StyleTr0"/>
        <w:ind w:left="855" w:hanging="285"/>
      </w:pPr>
      <w:r w:rsidRPr="00F4085F">
        <w:t>Nhiệm vụ chính:</w:t>
      </w:r>
    </w:p>
    <w:p w14:paraId="1BE0A9B5" w14:textId="77777777" w:rsidR="002860DA" w:rsidRPr="00F4085F" w:rsidRDefault="002860DA" w:rsidP="003E7152">
      <w:pPr>
        <w:pStyle w:val="Stylecng0"/>
        <w:numPr>
          <w:ilvl w:val="0"/>
          <w:numId w:val="9"/>
        </w:numPr>
        <w:tabs>
          <w:tab w:val="left" w:pos="1134"/>
        </w:tabs>
        <w:ind w:left="1140" w:hanging="285"/>
        <w:jc w:val="both"/>
      </w:pPr>
      <w:r w:rsidRPr="00F4085F">
        <w:t>Phân tích mô hình kinh doanh và thị hiếu khách hàng theo từng khu vực hoặc mô hình quán.</w:t>
      </w:r>
    </w:p>
    <w:p w14:paraId="14DB42F3" w14:textId="77777777" w:rsidR="002860DA" w:rsidRPr="00F4085F" w:rsidRDefault="002860DA" w:rsidP="003E7152">
      <w:pPr>
        <w:pStyle w:val="Stylecng0"/>
        <w:numPr>
          <w:ilvl w:val="0"/>
          <w:numId w:val="9"/>
        </w:numPr>
        <w:tabs>
          <w:tab w:val="left" w:pos="1134"/>
        </w:tabs>
        <w:ind w:left="1140" w:hanging="285"/>
        <w:jc w:val="both"/>
      </w:pPr>
      <w:r w:rsidRPr="00F4085F">
        <w:t>Thiết kế và thử nghiệm menu, điều chỉnh dựa trên phản hồi và kết quả đánh giá.</w:t>
      </w:r>
    </w:p>
    <w:p w14:paraId="3AA40E9D" w14:textId="77777777" w:rsidR="002860DA" w:rsidRPr="00F4085F" w:rsidRDefault="002860DA" w:rsidP="003E7152">
      <w:pPr>
        <w:pStyle w:val="Stylecng0"/>
        <w:numPr>
          <w:ilvl w:val="0"/>
          <w:numId w:val="9"/>
        </w:numPr>
        <w:tabs>
          <w:tab w:val="left" w:pos="1134"/>
        </w:tabs>
        <w:ind w:left="1140" w:hanging="285"/>
        <w:jc w:val="both"/>
      </w:pPr>
      <w:r w:rsidRPr="00F4085F">
        <w:t>Chuẩn hóa công thức pha chế và lập định mức nguyên liệu cho từng sản phẩm.</w:t>
      </w:r>
    </w:p>
    <w:p w14:paraId="42D16890" w14:textId="77777777" w:rsidR="002860DA" w:rsidRPr="00F4085F" w:rsidRDefault="002860DA" w:rsidP="003E7152">
      <w:pPr>
        <w:pStyle w:val="Stylecng0"/>
        <w:numPr>
          <w:ilvl w:val="0"/>
          <w:numId w:val="9"/>
        </w:numPr>
        <w:tabs>
          <w:tab w:val="left" w:pos="1134"/>
        </w:tabs>
        <w:ind w:left="1140" w:hanging="285"/>
        <w:jc w:val="both"/>
      </w:pPr>
      <w:r w:rsidRPr="00F4085F">
        <w:lastRenderedPageBreak/>
        <w:t>Đăng ký và cập nhật định mức nguyên liệu với bộ phận cung ứng/kho vận.</w:t>
      </w:r>
    </w:p>
    <w:p w14:paraId="76A539BF" w14:textId="77777777" w:rsidR="002860DA" w:rsidRPr="00F4085F" w:rsidRDefault="002860DA" w:rsidP="003E7152">
      <w:pPr>
        <w:pStyle w:val="Stylecng0"/>
        <w:numPr>
          <w:ilvl w:val="0"/>
          <w:numId w:val="9"/>
        </w:numPr>
        <w:tabs>
          <w:tab w:val="left" w:pos="1134"/>
        </w:tabs>
        <w:ind w:left="1140" w:hanging="285"/>
        <w:jc w:val="both"/>
      </w:pPr>
      <w:r w:rsidRPr="00F4085F">
        <w:t>Kiểm tra tồn kho nguyên liệu định kỳ tại các cửa hàng.</w:t>
      </w:r>
    </w:p>
    <w:p w14:paraId="3BA541A2" w14:textId="77777777" w:rsidR="002860DA" w:rsidRPr="00F4085F" w:rsidRDefault="002860DA" w:rsidP="003E7152">
      <w:pPr>
        <w:pStyle w:val="Stylecng0"/>
        <w:numPr>
          <w:ilvl w:val="0"/>
          <w:numId w:val="9"/>
        </w:numPr>
        <w:tabs>
          <w:tab w:val="left" w:pos="1134"/>
        </w:tabs>
        <w:ind w:left="1140" w:hanging="285"/>
        <w:jc w:val="both"/>
      </w:pPr>
      <w:r w:rsidRPr="00F4085F">
        <w:t>Đánh giá tình trạng tồn kho và chất lượng nguyên liệu; lập phiếu yêu cầu cung ứng khi cần thiết.</w:t>
      </w:r>
    </w:p>
    <w:p w14:paraId="4DD3B765" w14:textId="77777777" w:rsidR="002860DA" w:rsidRPr="00F4085F" w:rsidRDefault="002860DA" w:rsidP="003E7152">
      <w:pPr>
        <w:pStyle w:val="Stylecng0"/>
        <w:numPr>
          <w:ilvl w:val="0"/>
          <w:numId w:val="9"/>
        </w:numPr>
        <w:tabs>
          <w:tab w:val="left" w:pos="1134"/>
        </w:tabs>
        <w:ind w:left="1140" w:hanging="285"/>
        <w:jc w:val="both"/>
      </w:pPr>
      <w:r w:rsidRPr="00F4085F">
        <w:t>Kiểm tra chất lượng nguyên liệu nhập về và cập nhật dữ liệu tồn kho.</w:t>
      </w:r>
    </w:p>
    <w:p w14:paraId="4E2F8BD6" w14:textId="77777777" w:rsidR="002860DA" w:rsidRPr="00F4085F" w:rsidRDefault="002860DA" w:rsidP="002860DA">
      <w:pPr>
        <w:pStyle w:val="StyleTr0"/>
        <w:ind w:left="855" w:hanging="285"/>
        <w:rPr>
          <w:lang w:val="vi-VN"/>
        </w:rPr>
      </w:pPr>
      <w:r w:rsidRPr="00F4085F">
        <w:rPr>
          <w:b/>
          <w:bCs/>
        </w:rPr>
        <w:t>Liên hệ với mô hình BPMN:</w:t>
      </w:r>
      <w:r>
        <w:rPr>
          <w:lang w:val="vi-VN"/>
        </w:rPr>
        <w:t xml:space="preserve"> </w:t>
      </w:r>
      <w:r w:rsidRPr="00F4085F">
        <w:t>Quy trình quản lý menu và nguyên liệu được mô hình hóa bằng chuẩn BPMN ở mức chi tiết (BPMN Level 2) nhằm thể hiện rõ sự phối hợp giữa Bộ phận Quản lý Menu, Bộ phận Cung ứng/Kho vận và Bộ phận Vận hành cửa hàng. Mô hình BPMN làm nổi bật các gateway kiểm soát chất lượng nguyên liệu đầu vào và các vòng lặp trong chu trình kiểm tra tồn kho – yêu cầu cung ứng, qua đó tạo cơ sở cho việc triển khai các hệ thống POS và Inventory Management System tại chuỗi cửa hàng Trung Nguyên Legend.</w:t>
      </w:r>
    </w:p>
    <w:p w14:paraId="11146B09" w14:textId="77777777" w:rsidR="002860DA" w:rsidRPr="003734C6" w:rsidRDefault="002860DA" w:rsidP="003E7152">
      <w:pPr>
        <w:pStyle w:val="Heading4"/>
        <w:numPr>
          <w:ilvl w:val="3"/>
          <w:numId w:val="7"/>
        </w:numPr>
        <w:spacing w:before="45" w:after="0"/>
        <w:ind w:left="870" w:hanging="870"/>
      </w:pPr>
      <w:bookmarkStart w:id="114" w:name="_Toc217435387"/>
      <w:r w:rsidRPr="00B95B2F">
        <w:t>Quản</w:t>
      </w:r>
      <w:r w:rsidRPr="003734C6">
        <w:t xml:space="preserve"> lý dịch vụ khách hàng</w:t>
      </w:r>
      <w:bookmarkEnd w:id="114"/>
    </w:p>
    <w:p w14:paraId="575AE706" w14:textId="77777777" w:rsidR="002860DA" w:rsidRPr="003734C6" w:rsidRDefault="002860DA" w:rsidP="002860DA">
      <w:pPr>
        <w:pStyle w:val="StyleTr0"/>
        <w:ind w:left="855" w:hanging="285"/>
      </w:pPr>
      <w:r w:rsidRPr="00A630E2">
        <w:rPr>
          <w:b/>
          <w:bCs/>
        </w:rPr>
        <w:t>Mô tả:</w:t>
      </w:r>
      <w:r w:rsidRPr="003734C6">
        <w:t xml:space="preserve"> </w:t>
      </w:r>
      <w:r w:rsidRPr="00F4085F">
        <w:t>Quy trình quản lý dịch vụ khách hàng tại Trung Nguyên Legend bao gồm các hoạt động phục vụ, chăm sóc, thu thập phản hồi và phân tích hành vi khách hàng nhằm nâng cao trải nghiệm tiêu dùng và xây dựng mối quan hệ lâu dài với khách hàng. Các hoạt động này được triển khai xuyên suốt tại các điểm bán trong hệ thống chuỗi cửa hàng và thông qua các kênh kỹ thuật số như CRM và ứng dụng Loyalty.</w:t>
      </w:r>
    </w:p>
    <w:p w14:paraId="555DB835" w14:textId="77777777" w:rsidR="002860DA" w:rsidRPr="00B95B2F" w:rsidRDefault="002860DA" w:rsidP="002860DA">
      <w:pPr>
        <w:pStyle w:val="StyleTr0"/>
        <w:ind w:left="855" w:hanging="285"/>
        <w:rPr>
          <w:b/>
          <w:lang w:val="vi-VN"/>
        </w:rPr>
      </w:pPr>
      <w:r w:rsidRPr="00B95B2F">
        <w:rPr>
          <w:b/>
        </w:rPr>
        <w:t xml:space="preserve">Mục tiêu: </w:t>
      </w:r>
    </w:p>
    <w:p w14:paraId="077099BB" w14:textId="77777777" w:rsidR="002860DA" w:rsidRPr="00F4085F" w:rsidRDefault="002860DA" w:rsidP="003E7152">
      <w:pPr>
        <w:pStyle w:val="Stylecng0"/>
        <w:numPr>
          <w:ilvl w:val="0"/>
          <w:numId w:val="9"/>
        </w:numPr>
        <w:tabs>
          <w:tab w:val="left" w:pos="1134"/>
        </w:tabs>
        <w:ind w:left="1140" w:hanging="285"/>
        <w:jc w:val="both"/>
      </w:pPr>
      <w:r w:rsidRPr="00F4085F">
        <w:t>Nâng cao mức độ hài lòng của khách hàng và gia tăng tỷ lệ khách hàng trung thành.</w:t>
      </w:r>
    </w:p>
    <w:p w14:paraId="05C6518F" w14:textId="77777777" w:rsidR="002860DA" w:rsidRPr="00F4085F" w:rsidRDefault="002860DA" w:rsidP="003E7152">
      <w:pPr>
        <w:pStyle w:val="Stylecng0"/>
        <w:numPr>
          <w:ilvl w:val="0"/>
          <w:numId w:val="9"/>
        </w:numPr>
        <w:tabs>
          <w:tab w:val="left" w:pos="1134"/>
        </w:tabs>
        <w:ind w:left="1140" w:hanging="285"/>
        <w:jc w:val="both"/>
      </w:pPr>
      <w:r w:rsidRPr="00F4085F">
        <w:t>Cá nhân hóa trải nghiệm khách hàng thông qua các chương trình chăm sóc và tích điểm.</w:t>
      </w:r>
    </w:p>
    <w:p w14:paraId="24339E63" w14:textId="77777777" w:rsidR="002860DA" w:rsidRPr="00F4085F" w:rsidRDefault="002860DA" w:rsidP="003E7152">
      <w:pPr>
        <w:pStyle w:val="Stylecng0"/>
        <w:numPr>
          <w:ilvl w:val="0"/>
          <w:numId w:val="9"/>
        </w:numPr>
        <w:tabs>
          <w:tab w:val="left" w:pos="1134"/>
        </w:tabs>
        <w:ind w:left="1140" w:hanging="285"/>
        <w:jc w:val="both"/>
      </w:pPr>
      <w:r w:rsidRPr="00F4085F">
        <w:t>Cải thiện chất lượng dịch vụ và củng cố hình ảnh thương hiệu Trung Nguyên Legend.</w:t>
      </w:r>
    </w:p>
    <w:p w14:paraId="6B5001B9" w14:textId="77777777" w:rsidR="002860DA" w:rsidRPr="00B95B2F" w:rsidRDefault="002860DA" w:rsidP="002860DA">
      <w:pPr>
        <w:pStyle w:val="StyleTr0"/>
        <w:ind w:left="855" w:hanging="285"/>
        <w:rPr>
          <w:b/>
        </w:rPr>
      </w:pPr>
      <w:r w:rsidRPr="00B95B2F">
        <w:rPr>
          <w:b/>
        </w:rPr>
        <w:t>Đầu vào – Đầu ra của quy trình:</w:t>
      </w:r>
    </w:p>
    <w:p w14:paraId="775EF42A" w14:textId="77777777" w:rsidR="002860DA" w:rsidRPr="00F4085F" w:rsidRDefault="002860DA" w:rsidP="003E7152">
      <w:pPr>
        <w:pStyle w:val="Stylecng0"/>
        <w:numPr>
          <w:ilvl w:val="0"/>
          <w:numId w:val="9"/>
        </w:numPr>
        <w:tabs>
          <w:tab w:val="left" w:pos="1134"/>
        </w:tabs>
        <w:ind w:left="1140" w:hanging="285"/>
        <w:jc w:val="both"/>
      </w:pPr>
      <w:r w:rsidRPr="003224C2">
        <w:t>Đầu vào</w:t>
      </w:r>
      <w:r w:rsidRPr="00F4085F">
        <w:rPr>
          <w:b/>
          <w:bCs w:val="0"/>
        </w:rPr>
        <w:t>:</w:t>
      </w:r>
      <w:r>
        <w:rPr>
          <w:lang w:val="vi-VN"/>
        </w:rPr>
        <w:t xml:space="preserve"> </w:t>
      </w:r>
      <w:r w:rsidRPr="00F4085F">
        <w:t>Dữ liệu giao dịch khách hàng tại điểm bán.</w:t>
      </w:r>
      <w:r w:rsidRPr="00F4085F">
        <w:rPr>
          <w:lang w:val="vi-VN"/>
        </w:rPr>
        <w:t xml:space="preserve"> </w:t>
      </w:r>
      <w:r w:rsidRPr="00F4085F">
        <w:t>Phản hồi trực tiếp và phản hồi trực tuyến từ khách hàng</w:t>
      </w:r>
      <w:r w:rsidRPr="00F4085F">
        <w:rPr>
          <w:lang w:val="vi-VN"/>
        </w:rPr>
        <w:t xml:space="preserve">. </w:t>
      </w:r>
      <w:r w:rsidRPr="00F4085F">
        <w:t>Đề xuất các chương trình chăm sóc và khách hàng thân thiết (Loyalty).</w:t>
      </w:r>
    </w:p>
    <w:p w14:paraId="10C9E712" w14:textId="77777777" w:rsidR="002860DA" w:rsidRPr="00F4085F" w:rsidRDefault="002860DA" w:rsidP="003E7152">
      <w:pPr>
        <w:pStyle w:val="Stylecng0"/>
        <w:numPr>
          <w:ilvl w:val="0"/>
          <w:numId w:val="9"/>
        </w:numPr>
        <w:tabs>
          <w:tab w:val="left" w:pos="1134"/>
        </w:tabs>
        <w:ind w:left="1140" w:hanging="285"/>
        <w:jc w:val="both"/>
      </w:pPr>
      <w:r w:rsidRPr="003224C2">
        <w:t>Đầu ra:</w:t>
      </w:r>
      <w:r>
        <w:rPr>
          <w:lang w:val="vi-VN"/>
        </w:rPr>
        <w:t xml:space="preserve"> </w:t>
      </w:r>
      <w:r w:rsidRPr="00F4085F">
        <w:t>Dữ liệu khách hàng trung thành được cập nhật và quản lý tập trung.</w:t>
      </w:r>
      <w:r w:rsidRPr="00F4085F">
        <w:rPr>
          <w:lang w:val="vi-VN"/>
        </w:rPr>
        <w:t xml:space="preserve"> </w:t>
      </w:r>
      <w:r w:rsidRPr="00F4085F">
        <w:t>Báo cáo đánh giá mức độ hài lòng của khách hàng.</w:t>
      </w:r>
      <w:r w:rsidRPr="00F4085F">
        <w:rPr>
          <w:lang w:val="vi-VN"/>
        </w:rPr>
        <w:t xml:space="preserve"> </w:t>
      </w:r>
      <w:r w:rsidRPr="00F4085F">
        <w:t>Đề xuất cải tiến chất lượng dịch vụ và trải nghiệm khách hàng.</w:t>
      </w:r>
    </w:p>
    <w:p w14:paraId="2CB2621A" w14:textId="77777777" w:rsidR="002860DA" w:rsidRPr="00F4085F" w:rsidRDefault="002860DA" w:rsidP="002860DA">
      <w:pPr>
        <w:pStyle w:val="StyleTr0"/>
        <w:ind w:left="855" w:hanging="285"/>
        <w:rPr>
          <w:lang w:val="vi-VN"/>
        </w:rPr>
      </w:pPr>
      <w:r w:rsidRPr="00F4085F">
        <w:rPr>
          <w:b/>
          <w:bCs/>
        </w:rPr>
        <w:lastRenderedPageBreak/>
        <w:t>Điểm bắt đầu và kết thúc quy trình:</w:t>
      </w:r>
      <w:r>
        <w:rPr>
          <w:lang w:val="vi-VN"/>
        </w:rPr>
        <w:t xml:space="preserve"> </w:t>
      </w:r>
      <w:r w:rsidRPr="00F4085F">
        <w:t>Quy trình bắt đầu khi khách hàng phát sinh tương tác tại điểm bán hoặc cung cấp phản hồi về dịch vụ và kết thúc khi phản hồi được xử lý, dữ liệu khách hàng được phân tích và cập nhật vào hệ thống quản lý.</w:t>
      </w:r>
    </w:p>
    <w:p w14:paraId="526A3AA3" w14:textId="77777777" w:rsidR="002860DA" w:rsidRPr="00B95B2F" w:rsidRDefault="002860DA" w:rsidP="002860DA">
      <w:pPr>
        <w:pStyle w:val="StyleTr0"/>
        <w:ind w:left="855" w:hanging="285"/>
        <w:rPr>
          <w:b/>
        </w:rPr>
      </w:pPr>
      <w:r w:rsidRPr="00B95B2F">
        <w:rPr>
          <w:b/>
        </w:rPr>
        <w:t>Nhiệm vụ chính:</w:t>
      </w:r>
    </w:p>
    <w:p w14:paraId="50586C16" w14:textId="77777777" w:rsidR="002860DA" w:rsidRPr="00F4085F" w:rsidRDefault="002860DA" w:rsidP="003E7152">
      <w:pPr>
        <w:pStyle w:val="Stylecng0"/>
        <w:numPr>
          <w:ilvl w:val="0"/>
          <w:numId w:val="9"/>
        </w:numPr>
        <w:tabs>
          <w:tab w:val="left" w:pos="1134"/>
        </w:tabs>
        <w:ind w:left="1140" w:hanging="285"/>
        <w:jc w:val="both"/>
      </w:pPr>
      <w:r w:rsidRPr="00F4085F">
        <w:t>Hướng dẫn khách hàng gọi món, thanh toán và sử dụng dịch vụ tại cửa hàng.</w:t>
      </w:r>
    </w:p>
    <w:p w14:paraId="6B375EE8" w14:textId="77777777" w:rsidR="002860DA" w:rsidRPr="00F4085F" w:rsidRDefault="002860DA" w:rsidP="003E7152">
      <w:pPr>
        <w:pStyle w:val="Stylecng0"/>
        <w:numPr>
          <w:ilvl w:val="0"/>
          <w:numId w:val="9"/>
        </w:numPr>
        <w:tabs>
          <w:tab w:val="left" w:pos="1134"/>
        </w:tabs>
        <w:ind w:left="1140" w:hanging="285"/>
        <w:jc w:val="both"/>
      </w:pPr>
      <w:r w:rsidRPr="00F4085F">
        <w:t>Thu thập và cập nhật dữ liệu khách hàng vào hệ thống CRM/Loyalty.</w:t>
      </w:r>
    </w:p>
    <w:p w14:paraId="4640DF18" w14:textId="77777777" w:rsidR="002860DA" w:rsidRPr="00F4085F" w:rsidRDefault="002860DA" w:rsidP="003E7152">
      <w:pPr>
        <w:pStyle w:val="Stylecng0"/>
        <w:numPr>
          <w:ilvl w:val="0"/>
          <w:numId w:val="9"/>
        </w:numPr>
        <w:tabs>
          <w:tab w:val="left" w:pos="1134"/>
        </w:tabs>
        <w:ind w:left="1140" w:hanging="285"/>
        <w:jc w:val="both"/>
      </w:pPr>
      <w:r w:rsidRPr="00F4085F">
        <w:t>Triển khai các chương trình tích điểm, ưu đãi, voucher và combo.</w:t>
      </w:r>
    </w:p>
    <w:p w14:paraId="41BB7C74" w14:textId="77777777" w:rsidR="002860DA" w:rsidRPr="00F4085F" w:rsidRDefault="002860DA" w:rsidP="003E7152">
      <w:pPr>
        <w:pStyle w:val="Stylecng0"/>
        <w:numPr>
          <w:ilvl w:val="0"/>
          <w:numId w:val="9"/>
        </w:numPr>
        <w:tabs>
          <w:tab w:val="left" w:pos="1134"/>
        </w:tabs>
        <w:ind w:left="1140" w:hanging="285"/>
        <w:jc w:val="both"/>
      </w:pPr>
      <w:r w:rsidRPr="00F4085F">
        <w:t>Tiếp nhận, phân loại và xử lý phản hồi, khiếu nại của khách hàng.</w:t>
      </w:r>
    </w:p>
    <w:p w14:paraId="50A234B9" w14:textId="77777777" w:rsidR="002860DA" w:rsidRPr="00F4085F" w:rsidRDefault="002860DA" w:rsidP="003E7152">
      <w:pPr>
        <w:pStyle w:val="Stylecng0"/>
        <w:numPr>
          <w:ilvl w:val="0"/>
          <w:numId w:val="9"/>
        </w:numPr>
        <w:tabs>
          <w:tab w:val="left" w:pos="1134"/>
        </w:tabs>
        <w:ind w:left="1140" w:hanging="285"/>
        <w:jc w:val="both"/>
      </w:pPr>
      <w:r w:rsidRPr="00F4085F">
        <w:t>Khảo sát mức độ hài lòng của khách hàng sau trải nghiệm.</w:t>
      </w:r>
    </w:p>
    <w:p w14:paraId="79CD7B17" w14:textId="77777777" w:rsidR="002860DA" w:rsidRPr="00F4085F" w:rsidRDefault="002860DA" w:rsidP="003E7152">
      <w:pPr>
        <w:pStyle w:val="Stylecng0"/>
        <w:numPr>
          <w:ilvl w:val="0"/>
          <w:numId w:val="9"/>
        </w:numPr>
        <w:tabs>
          <w:tab w:val="left" w:pos="1134"/>
        </w:tabs>
        <w:ind w:left="1140" w:hanging="285"/>
        <w:jc w:val="both"/>
      </w:pPr>
      <w:r w:rsidRPr="00F4085F">
        <w:t>Phân tích hành vi khách hàng và đề xuất các biện pháp cải tiến dịch vụ.</w:t>
      </w:r>
    </w:p>
    <w:p w14:paraId="5AF8120C" w14:textId="77777777" w:rsidR="002860DA" w:rsidRPr="00A07379" w:rsidRDefault="002860DA" w:rsidP="002860DA">
      <w:pPr>
        <w:pStyle w:val="StyleTr0"/>
        <w:ind w:left="855" w:hanging="285"/>
        <w:rPr>
          <w:noProof/>
          <w:lang w:val="vi-VN"/>
        </w:rPr>
      </w:pPr>
      <w:r w:rsidRPr="017178E1">
        <w:rPr>
          <w:rStyle w:val="DoanVBChar"/>
          <w:b/>
          <w:bCs/>
        </w:rPr>
        <w:t>Liên hệ với mô hình BPMN:</w:t>
      </w:r>
      <w:r w:rsidRPr="017178E1">
        <w:rPr>
          <w:rStyle w:val="DoanVBChar"/>
          <w:lang w:val="vi-VN"/>
        </w:rPr>
        <w:t xml:space="preserve"> </w:t>
      </w:r>
      <w:r w:rsidRPr="017178E1">
        <w:rPr>
          <w:rStyle w:val="DoanVBChar"/>
        </w:rPr>
        <w:t>Quy trình quản lý dịch vụ khách hàng được mô hình hóa bằng BPMN Level 1 để thể hiện tổng quan luồng tương tác khách hàng, và BPMN Level 2 đối với các quy trình xử lý khiếu nại và phản hồi. Mô hình BPMN làm rõ luồng thông tin giữa bộ phận dịch vụ khách hàng và hệ thống CRM/Loyalty App nhằm hỗ trợ cải thiện trải nghiệm khách hàng một cách liên tục.</w:t>
      </w:r>
      <w:r w:rsidRPr="017178E1">
        <w:rPr>
          <w:noProof/>
        </w:rPr>
        <w:t xml:space="preserve"> </w:t>
      </w:r>
    </w:p>
    <w:p w14:paraId="79D93763" w14:textId="77777777" w:rsidR="002860DA" w:rsidRDefault="002860DA" w:rsidP="002860DA">
      <w:pPr>
        <w:spacing w:before="100" w:beforeAutospacing="1" w:after="100" w:afterAutospacing="1" w:line="240" w:lineRule="auto"/>
        <w:jc w:val="left"/>
        <w:rPr>
          <w:noProof/>
          <w:lang w:val="vi-VN"/>
        </w:rPr>
        <w:sectPr w:rsidR="002860DA" w:rsidSect="002860DA">
          <w:pgSz w:w="11907" w:h="16840" w:code="9"/>
          <w:pgMar w:top="1134" w:right="851" w:bottom="426" w:left="1701" w:header="567" w:footer="567" w:gutter="0"/>
          <w:cols w:space="708"/>
          <w:docGrid w:linePitch="360"/>
        </w:sectPr>
      </w:pPr>
    </w:p>
    <w:p w14:paraId="1D2ED9C9" w14:textId="0C0DDB25" w:rsidR="002860DA" w:rsidRDefault="002860DA" w:rsidP="002860DA">
      <w:pPr>
        <w:spacing w:before="100" w:beforeAutospacing="1" w:after="100" w:afterAutospacing="1" w:line="240" w:lineRule="auto"/>
        <w:jc w:val="center"/>
        <w:rPr>
          <w:noProof/>
          <w:lang w:val="vi-VN"/>
        </w:rPr>
      </w:pPr>
      <w:r>
        <w:rPr>
          <w:noProof/>
          <w:lang w:val="en-GB" w:eastAsia="ko-KR"/>
        </w:rPr>
        <w:lastRenderedPageBreak/>
        <w:drawing>
          <wp:anchor distT="0" distB="0" distL="114300" distR="114300" simplePos="0" relativeHeight="251658241" behindDoc="0" locked="0" layoutInCell="1" allowOverlap="1" wp14:anchorId="7A7D23C6" wp14:editId="6F532EED">
            <wp:simplePos x="0" y="0"/>
            <wp:positionH relativeFrom="margin">
              <wp:posOffset>-118110</wp:posOffset>
            </wp:positionH>
            <wp:positionV relativeFrom="margin">
              <wp:posOffset>360045</wp:posOffset>
            </wp:positionV>
            <wp:extent cx="9754235" cy="3169920"/>
            <wp:effectExtent l="0" t="0" r="0" b="0"/>
            <wp:wrapSquare wrapText="bothSides"/>
            <wp:docPr id="1461094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9443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754235" cy="3169920"/>
                    </a:xfrm>
                    <a:prstGeom prst="rect">
                      <a:avLst/>
                    </a:prstGeom>
                  </pic:spPr>
                </pic:pic>
              </a:graphicData>
            </a:graphic>
            <wp14:sizeRelH relativeFrom="margin">
              <wp14:pctWidth>0</wp14:pctWidth>
            </wp14:sizeRelH>
            <wp14:sizeRelV relativeFrom="margin">
              <wp14:pctHeight>0</wp14:pctHeight>
            </wp14:sizeRelV>
          </wp:anchor>
        </w:drawing>
      </w:r>
    </w:p>
    <w:p w14:paraId="3DC6C48A" w14:textId="1E505D09" w:rsidR="002860DA" w:rsidRPr="00A07379" w:rsidRDefault="002860DA" w:rsidP="002860DA">
      <w:pPr>
        <w:rPr>
          <w:lang w:val="vi-VN"/>
        </w:rPr>
      </w:pPr>
      <w:r>
        <w:rPr>
          <w:noProof/>
          <w:lang w:val="en-GB" w:eastAsia="ko-KR"/>
        </w:rPr>
        <mc:AlternateContent>
          <mc:Choice Requires="wps">
            <w:drawing>
              <wp:anchor distT="0" distB="0" distL="114300" distR="114300" simplePos="0" relativeHeight="251658242" behindDoc="0" locked="0" layoutInCell="1" allowOverlap="1" wp14:anchorId="12C19C1B" wp14:editId="207A8A02">
                <wp:simplePos x="0" y="0"/>
                <wp:positionH relativeFrom="column">
                  <wp:posOffset>0</wp:posOffset>
                </wp:positionH>
                <wp:positionV relativeFrom="paragraph">
                  <wp:posOffset>3278505</wp:posOffset>
                </wp:positionV>
                <wp:extent cx="9755505" cy="635"/>
                <wp:effectExtent l="0" t="0" r="0" b="0"/>
                <wp:wrapSquare wrapText="bothSides"/>
                <wp:docPr id="304565627" name="Text Box 1"/>
                <wp:cNvGraphicFramePr/>
                <a:graphic xmlns:a="http://schemas.openxmlformats.org/drawingml/2006/main">
                  <a:graphicData uri="http://schemas.microsoft.com/office/word/2010/wordprocessingShape">
                    <wps:wsp>
                      <wps:cNvSpPr txBox="1"/>
                      <wps:spPr>
                        <a:xfrm>
                          <a:off x="0" y="0"/>
                          <a:ext cx="9755505" cy="635"/>
                        </a:xfrm>
                        <a:prstGeom prst="rect">
                          <a:avLst/>
                        </a:prstGeom>
                        <a:solidFill>
                          <a:prstClr val="white"/>
                        </a:solidFill>
                        <a:ln>
                          <a:noFill/>
                        </a:ln>
                      </wps:spPr>
                      <wps:txbx>
                        <w:txbxContent>
                          <w:p w14:paraId="71F9B610" w14:textId="77777777" w:rsidR="002860DA" w:rsidRPr="00271404" w:rsidRDefault="002860DA" w:rsidP="002860DA">
                            <w:pPr>
                              <w:pStyle w:val="Caption"/>
                              <w:rPr>
                                <w:noProof/>
                                <w:szCs w:val="22"/>
                              </w:rPr>
                            </w:pPr>
                            <w:bookmarkStart w:id="115" w:name="_Toc217428075"/>
                            <w:bookmarkStart w:id="116" w:name="_Toc217434778"/>
                            <w:r>
                              <w:t xml:space="preserve">Ảnh </w:t>
                            </w:r>
                            <w:fldSimple w:instr=" STYLEREF 1 \s ">
                              <w:r>
                                <w:rPr>
                                  <w:noProof/>
                                </w:rPr>
                                <w:t>3</w:t>
                              </w:r>
                            </w:fldSimple>
                            <w:r>
                              <w:t>.</w:t>
                            </w:r>
                            <w:fldSimple w:instr=" SEQ Ảnh \* ARABIC \s 1 ">
                              <w:r>
                                <w:rPr>
                                  <w:noProof/>
                                </w:rPr>
                                <w:t>2</w:t>
                              </w:r>
                            </w:fldSimple>
                            <w:r>
                              <w:t>. Chuỗi Cửa hàng – Dịch vụ khách hàng</w:t>
                            </w:r>
                            <w:bookmarkEnd w:id="115"/>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C19C1B" id="_x0000_s1027" type="#_x0000_t202" style="position:absolute;left:0;text-align:left;margin-left:0;margin-top:258.15pt;width:768.15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" stroked="f">
                <v:textbox style="mso-fit-shape-to-text:t" inset="0,0,0,0">
                  <w:txbxContent>
                    <w:p w14:paraId="71F9B610" w14:textId="77777777" w:rsidR="002860DA" w:rsidRPr="00271404" w:rsidRDefault="002860DA" w:rsidP="002860DA">
                      <w:pPr>
                        <w:pStyle w:val="Caption"/>
                        <w:rPr>
                          <w:noProof/>
                          <w:szCs w:val="22"/>
                        </w:rPr>
                      </w:pPr>
                      <w:bookmarkStart w:id="117" w:name="_Toc217428075"/>
                      <w:bookmarkStart w:id="118" w:name="_Toc217434778"/>
                      <w:r>
                        <w:t xml:space="preserve">Ảnh </w:t>
                      </w:r>
                      <w:fldSimple w:instr=" STYLEREF 1 \s ">
                        <w:r>
                          <w:rPr>
                            <w:noProof/>
                          </w:rPr>
                          <w:t>3</w:t>
                        </w:r>
                      </w:fldSimple>
                      <w:r>
                        <w:t>.</w:t>
                      </w:r>
                      <w:fldSimple w:instr=" SEQ Ảnh \* ARABIC \s 1 ">
                        <w:r>
                          <w:rPr>
                            <w:noProof/>
                          </w:rPr>
                          <w:t>2</w:t>
                        </w:r>
                      </w:fldSimple>
                      <w:r>
                        <w:t>. Chuỗi Cửa hàng – Dịch vụ khách hàng</w:t>
                      </w:r>
                      <w:bookmarkEnd w:id="117"/>
                      <w:bookmarkEnd w:id="118"/>
                    </w:p>
                  </w:txbxContent>
                </v:textbox>
                <w10:wrap type="square"/>
              </v:shape>
            </w:pict>
          </mc:Fallback>
        </mc:AlternateContent>
      </w:r>
    </w:p>
    <w:p w14:paraId="0D6EBFA6" w14:textId="4157F24D" w:rsidR="002860DA" w:rsidRPr="00A07379" w:rsidRDefault="002860DA" w:rsidP="002860DA">
      <w:pPr>
        <w:rPr>
          <w:lang w:val="vi-VN"/>
        </w:rPr>
      </w:pPr>
    </w:p>
    <w:p w14:paraId="6CBAEACA" w14:textId="77777777" w:rsidR="002860DA" w:rsidRPr="00A07379" w:rsidRDefault="002860DA" w:rsidP="002860DA">
      <w:pPr>
        <w:rPr>
          <w:lang w:val="vi-VN"/>
        </w:rPr>
      </w:pPr>
    </w:p>
    <w:p w14:paraId="59CE3D05" w14:textId="77777777" w:rsidR="002860DA" w:rsidRPr="007F27A0" w:rsidRDefault="002860DA" w:rsidP="002860DA">
      <w:pPr>
        <w:tabs>
          <w:tab w:val="left" w:pos="6470"/>
          <w:tab w:val="left" w:pos="6540"/>
        </w:tabs>
        <w:sectPr w:rsidR="002860DA" w:rsidRPr="007F27A0" w:rsidSect="002860DA">
          <w:pgSz w:w="16840" w:h="11907" w:orient="landscape" w:code="9"/>
          <w:pgMar w:top="1701" w:right="1134" w:bottom="851" w:left="1134" w:header="567" w:footer="567" w:gutter="0"/>
          <w:cols w:space="708"/>
          <w:docGrid w:linePitch="360"/>
        </w:sectPr>
      </w:pPr>
    </w:p>
    <w:p w14:paraId="5807C98C" w14:textId="77777777" w:rsidR="002860DA" w:rsidRPr="000B1E29" w:rsidRDefault="002860DA" w:rsidP="003E7152">
      <w:pPr>
        <w:pStyle w:val="Heading3"/>
        <w:numPr>
          <w:ilvl w:val="2"/>
          <w:numId w:val="7"/>
        </w:numPr>
        <w:ind w:left="709" w:hanging="709"/>
      </w:pPr>
      <w:bookmarkStart w:id="119" w:name="_Toc217429386"/>
      <w:bookmarkStart w:id="120" w:name="_Toc217433688"/>
      <w:bookmarkStart w:id="121" w:name="_Toc217433898"/>
      <w:bookmarkStart w:id="122" w:name="_Toc217435388"/>
      <w:r w:rsidRPr="000B1E29">
        <w:lastRenderedPageBreak/>
        <w:t>Mảng hệ sinh thái Tri thức – Văn hóa – Lối sống</w:t>
      </w:r>
      <w:bookmarkEnd w:id="119"/>
      <w:bookmarkEnd w:id="120"/>
      <w:bookmarkEnd w:id="121"/>
      <w:bookmarkEnd w:id="122"/>
    </w:p>
    <w:p w14:paraId="3DCBECCE" w14:textId="77777777" w:rsidR="002860DA" w:rsidRPr="00FE1C23" w:rsidRDefault="002860DA" w:rsidP="002860DA">
      <w:pPr>
        <w:pStyle w:val="DoanVB"/>
      </w:pPr>
      <w:r w:rsidRPr="009644BA">
        <w:rPr>
          <w:b/>
          <w:bCs/>
        </w:rPr>
        <w:t>Mảng Hệ sinh thái Tri thức – Văn hóa – Lối sống</w:t>
      </w:r>
      <w:r w:rsidRPr="009644BA">
        <w:t xml:space="preserve"> của Trung Nguyên Legend tập trung vào việc lan tỏa triết lý cà phê và các giá trị văn hóa – giáo dục đặc trưng của thương hiệu. Mảng này triển khai các hoạt động như phát triển “Tủ sách Nền tảng Đổi đời”, tổ chức sự kiện – chương trình lan tỏa tri thức, hợp tác với các tổ chức giáo dục và thực hiện hoạt động cộng đồng.</w:t>
      </w:r>
      <w:r>
        <w:t xml:space="preserve"> </w:t>
      </w:r>
      <w:r w:rsidRPr="00DB10B5">
        <w:t>Thông qua hệ sinh thái này, thương hiệu định vị mình không chỉ là nhà sản xuất cà phê mà còn là doanh nghiệp kiến tạo giá trị tri thức và văn hóa cho cộng đồng.</w:t>
      </w:r>
    </w:p>
    <w:p w14:paraId="534878B8" w14:textId="77777777" w:rsidR="002860DA" w:rsidRPr="00BA6362" w:rsidRDefault="002860DA" w:rsidP="003E7152">
      <w:pPr>
        <w:pStyle w:val="Heading4"/>
        <w:numPr>
          <w:ilvl w:val="3"/>
          <w:numId w:val="7"/>
        </w:numPr>
        <w:spacing w:before="45" w:after="0"/>
        <w:ind w:left="870" w:hanging="870"/>
      </w:pPr>
      <w:bookmarkStart w:id="123" w:name="_Toc217435389"/>
      <w:r w:rsidRPr="00BA6362">
        <w:t>Quản lý Triết lý &amp; Nội dung tri thức</w:t>
      </w:r>
      <w:bookmarkEnd w:id="123"/>
    </w:p>
    <w:p w14:paraId="1E4C1B8A" w14:textId="77777777" w:rsidR="002860DA" w:rsidRPr="003734C6" w:rsidRDefault="002860DA" w:rsidP="002860DA">
      <w:pPr>
        <w:pStyle w:val="StyleTr0"/>
        <w:ind w:left="855" w:hanging="285"/>
      </w:pPr>
      <w:r w:rsidRPr="00A630E2">
        <w:rPr>
          <w:b/>
          <w:bCs/>
        </w:rPr>
        <w:t>Mô tả:</w:t>
      </w:r>
      <w:r w:rsidRPr="003734C6">
        <w:t xml:space="preserve"> </w:t>
      </w:r>
      <w:r w:rsidRPr="008257E6">
        <w:t>Quy trình quản lý triết lý và nội dung tri thức tại Trung Nguyên Legend tập trung vào việc thu thập, chuẩn hóa và truyền tải các nội dung về triết lý sống, giá trị thương hiệu và định hướng phát triển tinh thần đến toàn bộ hệ sinh thái doanh nghiệp. Quy trình này nhằm đảm bảo sự thống nhất về tư tưởng và hành động trong toàn Tập đoàn cũng như trong các hoạt động hướng ra cộng đồng.</w:t>
      </w:r>
    </w:p>
    <w:p w14:paraId="68C937CD" w14:textId="77777777" w:rsidR="002860DA" w:rsidRPr="008257E6" w:rsidRDefault="002860DA" w:rsidP="002860DA">
      <w:pPr>
        <w:pStyle w:val="StyleTr0"/>
        <w:ind w:left="855" w:hanging="285"/>
      </w:pPr>
      <w:r w:rsidRPr="008257E6">
        <w:rPr>
          <w:b/>
          <w:bCs/>
        </w:rPr>
        <w:t>Mục tiêu:</w:t>
      </w:r>
      <w:r w:rsidRPr="008257E6">
        <w:t xml:space="preserve"> Duy trì và phát triển hệ thống triết lý thương hiệu và giá trị cốt lõi của Trung Nguyên Legend.</w:t>
      </w:r>
      <w:r>
        <w:rPr>
          <w:lang w:val="vi-VN"/>
        </w:rPr>
        <w:t xml:space="preserve"> </w:t>
      </w:r>
      <w:r w:rsidRPr="008257E6">
        <w:t>Lan tỏa tri thức và tư tưởng sống tích cực đến nhân viên, đối tác và cộng đồng.</w:t>
      </w:r>
    </w:p>
    <w:p w14:paraId="0A6E95EF" w14:textId="77777777" w:rsidR="002860DA" w:rsidRPr="00B95B2F" w:rsidRDefault="002860DA" w:rsidP="002860DA">
      <w:pPr>
        <w:pStyle w:val="StyleTr0"/>
        <w:ind w:left="855" w:hanging="285"/>
        <w:rPr>
          <w:b/>
        </w:rPr>
      </w:pPr>
      <w:r w:rsidRPr="00B95B2F">
        <w:rPr>
          <w:b/>
        </w:rPr>
        <w:t>Đầu vào – Đầu ra của quy trình:</w:t>
      </w:r>
    </w:p>
    <w:p w14:paraId="4F7A98DC" w14:textId="77777777" w:rsidR="002860DA" w:rsidRPr="008257E6" w:rsidRDefault="002860DA" w:rsidP="003E7152">
      <w:pPr>
        <w:pStyle w:val="Stylecng0"/>
        <w:numPr>
          <w:ilvl w:val="0"/>
          <w:numId w:val="9"/>
        </w:numPr>
        <w:tabs>
          <w:tab w:val="left" w:pos="1134"/>
        </w:tabs>
        <w:ind w:left="1140" w:hanging="285"/>
        <w:jc w:val="both"/>
      </w:pPr>
      <w:r w:rsidRPr="008257E6">
        <w:t>Đầu vào:</w:t>
      </w:r>
      <w:r>
        <w:rPr>
          <w:lang w:val="vi-VN"/>
        </w:rPr>
        <w:t xml:space="preserve"> </w:t>
      </w:r>
      <w:r w:rsidRPr="008257E6">
        <w:t>Nội dung và định hướng triết lý từ lãnh đạo Tập đoàn.</w:t>
      </w:r>
      <w:r w:rsidRPr="008257E6">
        <w:rPr>
          <w:lang w:val="vi-VN"/>
        </w:rPr>
        <w:t xml:space="preserve"> </w:t>
      </w:r>
      <w:r w:rsidRPr="008257E6">
        <w:t>Các tài liệu văn hóa và giá trị cốt lõi hiện có.</w:t>
      </w:r>
    </w:p>
    <w:p w14:paraId="2D47221D" w14:textId="77777777" w:rsidR="002860DA" w:rsidRPr="008257E6" w:rsidRDefault="002860DA" w:rsidP="003E7152">
      <w:pPr>
        <w:pStyle w:val="Stylecng0"/>
        <w:numPr>
          <w:ilvl w:val="0"/>
          <w:numId w:val="9"/>
        </w:numPr>
        <w:tabs>
          <w:tab w:val="left" w:pos="1134"/>
        </w:tabs>
        <w:ind w:left="1140" w:hanging="285"/>
        <w:jc w:val="both"/>
      </w:pPr>
      <w:r w:rsidRPr="008257E6">
        <w:t>Đầu ra:</w:t>
      </w:r>
      <w:r>
        <w:rPr>
          <w:lang w:val="vi-VN"/>
        </w:rPr>
        <w:t xml:space="preserve"> </w:t>
      </w:r>
      <w:r w:rsidRPr="008257E6">
        <w:t>Hệ thống nội dung triết lý được chuẩn hóa và lưu trữ.</w:t>
      </w:r>
      <w:r w:rsidRPr="008257E6">
        <w:rPr>
          <w:lang w:val="vi-VN"/>
        </w:rPr>
        <w:t xml:space="preserve"> </w:t>
      </w:r>
      <w:r>
        <w:t xml:space="preserve">Báo cáo đánh giá </w:t>
      </w:r>
      <w:r w:rsidRPr="008257E6">
        <w:t>mức độ tiếp nhận triết lý trong nội bộ.</w:t>
      </w:r>
    </w:p>
    <w:p w14:paraId="1CF4857C" w14:textId="77777777" w:rsidR="002860DA" w:rsidRPr="008257E6" w:rsidRDefault="002860DA" w:rsidP="002860DA">
      <w:pPr>
        <w:pStyle w:val="StyleTr0"/>
        <w:ind w:left="855" w:hanging="285"/>
        <w:rPr>
          <w:lang w:val="vi-VN"/>
        </w:rPr>
      </w:pPr>
      <w:r w:rsidRPr="008257E6">
        <w:rPr>
          <w:b/>
          <w:bCs/>
        </w:rPr>
        <w:t>Điểm bắt đầu và kết thúc quy trình</w:t>
      </w:r>
      <w:r w:rsidRPr="008257E6">
        <w:t>:</w:t>
      </w:r>
      <w:r>
        <w:rPr>
          <w:lang w:val="vi-VN"/>
        </w:rPr>
        <w:t xml:space="preserve"> </w:t>
      </w:r>
      <w:r w:rsidRPr="008257E6">
        <w:t>Quy trình bắt đầu khi có yêu cầu xây dựng hoặc cập nhật nội dung tri thức và kết thúc khi nội dung được chuẩn hóa, lưu trữ và phổ biến hiệu quả.</w:t>
      </w:r>
    </w:p>
    <w:p w14:paraId="6BB19C71" w14:textId="77777777" w:rsidR="002860DA" w:rsidRPr="00B95B2F" w:rsidRDefault="002860DA" w:rsidP="002860DA">
      <w:pPr>
        <w:pStyle w:val="StyleTr0"/>
        <w:ind w:left="855" w:hanging="285"/>
        <w:rPr>
          <w:b/>
        </w:rPr>
      </w:pPr>
      <w:r w:rsidRPr="00B95B2F">
        <w:rPr>
          <w:b/>
        </w:rPr>
        <w:t>Nhiệm vụ chính:</w:t>
      </w:r>
    </w:p>
    <w:p w14:paraId="17CB9650" w14:textId="77777777" w:rsidR="002860DA" w:rsidRPr="008257E6" w:rsidRDefault="002860DA" w:rsidP="003E7152">
      <w:pPr>
        <w:pStyle w:val="Stylecng0"/>
        <w:numPr>
          <w:ilvl w:val="0"/>
          <w:numId w:val="9"/>
        </w:numPr>
        <w:tabs>
          <w:tab w:val="left" w:pos="1134"/>
        </w:tabs>
        <w:ind w:left="1140" w:hanging="285"/>
        <w:jc w:val="both"/>
      </w:pPr>
      <w:r w:rsidRPr="008257E6">
        <w:t>Thu thập và xây dựng hệ thống triết lý và nội dung tri thức.</w:t>
      </w:r>
    </w:p>
    <w:p w14:paraId="785226E4" w14:textId="77777777" w:rsidR="002860DA" w:rsidRPr="008257E6" w:rsidRDefault="002860DA" w:rsidP="003E7152">
      <w:pPr>
        <w:pStyle w:val="Stylecng0"/>
        <w:numPr>
          <w:ilvl w:val="0"/>
          <w:numId w:val="9"/>
        </w:numPr>
        <w:tabs>
          <w:tab w:val="left" w:pos="1134"/>
        </w:tabs>
        <w:ind w:left="1140" w:hanging="285"/>
        <w:jc w:val="both"/>
      </w:pPr>
      <w:r w:rsidRPr="008257E6">
        <w:t>Chuẩn hóa và biên tập nội dung.</w:t>
      </w:r>
    </w:p>
    <w:p w14:paraId="02AB0300" w14:textId="77777777" w:rsidR="002860DA" w:rsidRPr="008257E6" w:rsidRDefault="002860DA" w:rsidP="003E7152">
      <w:pPr>
        <w:pStyle w:val="Stylecng0"/>
        <w:numPr>
          <w:ilvl w:val="0"/>
          <w:numId w:val="9"/>
        </w:numPr>
        <w:tabs>
          <w:tab w:val="left" w:pos="1134"/>
        </w:tabs>
        <w:ind w:left="1140" w:hanging="285"/>
        <w:jc w:val="both"/>
      </w:pPr>
      <w:r w:rsidRPr="008257E6">
        <w:t>Tổ chức lưu trữ và cập nhật tài liệu tri thức.</w:t>
      </w:r>
    </w:p>
    <w:p w14:paraId="759EC860" w14:textId="77777777" w:rsidR="002860DA" w:rsidRPr="008257E6" w:rsidRDefault="002860DA" w:rsidP="003E7152">
      <w:pPr>
        <w:pStyle w:val="Stylecng0"/>
        <w:numPr>
          <w:ilvl w:val="0"/>
          <w:numId w:val="9"/>
        </w:numPr>
        <w:tabs>
          <w:tab w:val="left" w:pos="1134"/>
        </w:tabs>
        <w:ind w:left="1140" w:hanging="285"/>
        <w:jc w:val="both"/>
      </w:pPr>
      <w:r w:rsidRPr="008257E6">
        <w:t>Phổ biến và truyền tải nội dung trong nội bộ và cộng đồng.</w:t>
      </w:r>
    </w:p>
    <w:p w14:paraId="6779FF9D" w14:textId="77777777" w:rsidR="002860DA" w:rsidRPr="008257E6" w:rsidRDefault="002860DA" w:rsidP="003E7152">
      <w:pPr>
        <w:pStyle w:val="Stylecng0"/>
        <w:numPr>
          <w:ilvl w:val="0"/>
          <w:numId w:val="9"/>
        </w:numPr>
        <w:tabs>
          <w:tab w:val="left" w:pos="1134"/>
        </w:tabs>
        <w:ind w:left="1140" w:hanging="285"/>
        <w:jc w:val="both"/>
      </w:pPr>
      <w:r w:rsidRPr="008257E6">
        <w:t>Đánh giá mức độ tiếp nhận và nhận thức của người tham gia.</w:t>
      </w:r>
    </w:p>
    <w:p w14:paraId="4E501ACD" w14:textId="77777777" w:rsidR="002860DA" w:rsidRPr="008257E6" w:rsidRDefault="002860DA" w:rsidP="002860DA">
      <w:pPr>
        <w:pStyle w:val="StyleTr0"/>
        <w:ind w:left="855" w:hanging="285"/>
        <w:rPr>
          <w:lang w:val="vi-VN"/>
        </w:rPr>
      </w:pPr>
      <w:r w:rsidRPr="008257E6">
        <w:rPr>
          <w:b/>
          <w:bCs/>
        </w:rPr>
        <w:lastRenderedPageBreak/>
        <w:t>Liên hệ với mô hình BPMN:</w:t>
      </w:r>
      <w:r w:rsidRPr="008257E6">
        <w:rPr>
          <w:lang w:val="vi-VN"/>
        </w:rPr>
        <w:t xml:space="preserve"> </w:t>
      </w:r>
      <w:r w:rsidRPr="008257E6">
        <w:t>Quy trình được mô hình hóa bằng BPMN Level 2 nhằm làm rõ các bước phê duyệt và truyền tải nội dung tri thức, là cơ sở để triển khai các nền tảng E-Learning và hệ thống quản lý tri thức (KMS).</w:t>
      </w:r>
    </w:p>
    <w:p w14:paraId="72211278" w14:textId="77777777" w:rsidR="002860DA" w:rsidRPr="003734C6" w:rsidRDefault="002860DA" w:rsidP="003E7152">
      <w:pPr>
        <w:pStyle w:val="Heading4"/>
        <w:numPr>
          <w:ilvl w:val="3"/>
          <w:numId w:val="7"/>
        </w:numPr>
        <w:spacing w:before="45" w:after="0"/>
        <w:ind w:left="870" w:hanging="870"/>
      </w:pPr>
      <w:bookmarkStart w:id="124" w:name="_Toc217435390"/>
      <w:r w:rsidRPr="00B95B2F">
        <w:t>Quản</w:t>
      </w:r>
      <w:r w:rsidRPr="003734C6">
        <w:t xml:space="preserve"> lý Tủ sách nền tảng</w:t>
      </w:r>
      <w:bookmarkEnd w:id="124"/>
    </w:p>
    <w:p w14:paraId="79CE8A4A" w14:textId="77777777" w:rsidR="002860DA" w:rsidRPr="003734C6" w:rsidRDefault="002860DA" w:rsidP="002860DA">
      <w:pPr>
        <w:pStyle w:val="StyleTr0"/>
        <w:ind w:left="855" w:hanging="285"/>
      </w:pPr>
      <w:r w:rsidRPr="00A630E2">
        <w:rPr>
          <w:b/>
          <w:bCs/>
        </w:rPr>
        <w:t>Mô tả:</w:t>
      </w:r>
      <w:r w:rsidRPr="003734C6">
        <w:t xml:space="preserve"> </w:t>
      </w:r>
      <w:r w:rsidRPr="008257E6">
        <w:t>Quy trình quản lý Tủ sách Nền tảng tại Trung Nguyên Legend đảm bảo việc tuyển chọn, lưu trữ, phân phối và khai thác hiệu quả các đầu sách tri thức nhằm phục vụ nhu cầu học tập, nghiên cứu và lan tỏa giá trị tri thức đến cộng đồng.</w:t>
      </w:r>
    </w:p>
    <w:p w14:paraId="039C2D1A" w14:textId="77777777" w:rsidR="002860DA" w:rsidRDefault="002860DA" w:rsidP="002860DA">
      <w:pPr>
        <w:pStyle w:val="StyleTr0"/>
        <w:ind w:left="855" w:hanging="285"/>
        <w:rPr>
          <w:lang w:val="vi-VN"/>
        </w:rPr>
      </w:pPr>
      <w:r w:rsidRPr="00A630E2">
        <w:rPr>
          <w:b/>
          <w:bCs/>
        </w:rPr>
        <w:t>Mục tiêu:</w:t>
      </w:r>
      <w:r w:rsidRPr="003734C6">
        <w:t xml:space="preserve"> Quản lý, duy trì và phát triển hệ thống </w:t>
      </w:r>
      <w:r w:rsidRPr="003734C6">
        <w:rPr>
          <w:b/>
          <w:bCs/>
        </w:rPr>
        <w:t>Tủ sách Nền tảng đổi đời</w:t>
      </w:r>
      <w:r w:rsidRPr="003734C6">
        <w:t xml:space="preserve"> – một dự án mang tính tri thức – nhân văn của Trung Nguyên Legend, nhằm lan tỏa giá trị tri thức đến cộng đồng.</w:t>
      </w:r>
    </w:p>
    <w:p w14:paraId="197AE76F" w14:textId="77777777" w:rsidR="002860DA" w:rsidRPr="00B95B2F" w:rsidRDefault="002860DA" w:rsidP="002860DA">
      <w:pPr>
        <w:pStyle w:val="StyleTr0"/>
        <w:ind w:left="855" w:hanging="285"/>
        <w:rPr>
          <w:b/>
        </w:rPr>
      </w:pPr>
      <w:r w:rsidRPr="00B95B2F">
        <w:rPr>
          <w:b/>
        </w:rPr>
        <w:t>Đầu vào – Đầu ra của quy trình:</w:t>
      </w:r>
    </w:p>
    <w:p w14:paraId="1B0D4E84" w14:textId="77777777" w:rsidR="002860DA" w:rsidRPr="008257E6" w:rsidRDefault="002860DA" w:rsidP="003E7152">
      <w:pPr>
        <w:pStyle w:val="Stylecng0"/>
        <w:numPr>
          <w:ilvl w:val="0"/>
          <w:numId w:val="9"/>
        </w:numPr>
        <w:tabs>
          <w:tab w:val="left" w:pos="1134"/>
        </w:tabs>
        <w:ind w:left="1140" w:hanging="285"/>
        <w:jc w:val="both"/>
      </w:pPr>
      <w:r w:rsidRPr="008257E6">
        <w:t>Đầu vào: Danh sách đầu sách đề xuất; yêu cầu mượn hoặc phân phối sách.</w:t>
      </w:r>
    </w:p>
    <w:p w14:paraId="6889D27A" w14:textId="77777777" w:rsidR="002860DA" w:rsidRPr="008257E6" w:rsidRDefault="002860DA" w:rsidP="003E7152">
      <w:pPr>
        <w:pStyle w:val="Stylecng0"/>
        <w:numPr>
          <w:ilvl w:val="0"/>
          <w:numId w:val="9"/>
        </w:numPr>
        <w:tabs>
          <w:tab w:val="left" w:pos="1134"/>
        </w:tabs>
        <w:ind w:left="1140" w:hanging="285"/>
        <w:jc w:val="both"/>
      </w:pPr>
      <w:r w:rsidRPr="008257E6">
        <w:t>Đầu ra: Danh mục sách được kiểm duyệt; sách được phân phối; báo cáo hiệu quả sử dụng.</w:t>
      </w:r>
    </w:p>
    <w:p w14:paraId="0A5C78D3" w14:textId="77777777" w:rsidR="002860DA" w:rsidRPr="008257E6" w:rsidRDefault="002860DA" w:rsidP="002860DA">
      <w:pPr>
        <w:pStyle w:val="StyleTr0"/>
        <w:ind w:left="855" w:hanging="285"/>
        <w:rPr>
          <w:lang w:val="vi-VN"/>
        </w:rPr>
      </w:pPr>
      <w:r w:rsidRPr="008257E6">
        <w:rPr>
          <w:b/>
          <w:bCs/>
        </w:rPr>
        <w:t>Điểm bắt đầu và kết thúc quy trình:</w:t>
      </w:r>
      <w:r>
        <w:rPr>
          <w:lang w:val="vi-VN"/>
        </w:rPr>
        <w:t xml:space="preserve"> </w:t>
      </w:r>
      <w:r w:rsidRPr="008257E6">
        <w:t>Quy trình bắt đầu khi có đề xuất tuyển chọn hoặc phân phối sách và kết thúc khi sách được cập nhật và đánh giá hiệu quả sử dụng.</w:t>
      </w:r>
    </w:p>
    <w:p w14:paraId="1893FCB7" w14:textId="77777777" w:rsidR="002860DA" w:rsidRPr="00B95B2F" w:rsidRDefault="002860DA" w:rsidP="002860DA">
      <w:pPr>
        <w:pStyle w:val="StyleTr0"/>
        <w:ind w:left="855" w:hanging="285"/>
        <w:rPr>
          <w:b/>
        </w:rPr>
      </w:pPr>
      <w:r w:rsidRPr="00B95B2F">
        <w:rPr>
          <w:b/>
        </w:rPr>
        <w:t xml:space="preserve">Nhiệm vụ chính: </w:t>
      </w:r>
    </w:p>
    <w:p w14:paraId="0052A597" w14:textId="77777777" w:rsidR="002860DA" w:rsidRPr="008257E6" w:rsidRDefault="002860DA" w:rsidP="003E7152">
      <w:pPr>
        <w:pStyle w:val="Stylecng0"/>
        <w:numPr>
          <w:ilvl w:val="0"/>
          <w:numId w:val="9"/>
        </w:numPr>
        <w:tabs>
          <w:tab w:val="left" w:pos="1134"/>
        </w:tabs>
        <w:ind w:left="1140" w:hanging="285"/>
        <w:jc w:val="both"/>
      </w:pPr>
      <w:r w:rsidRPr="008257E6">
        <w:t>Tuyển chọn và kiểm duyệt đầu sách.</w:t>
      </w:r>
    </w:p>
    <w:p w14:paraId="7DA752AA" w14:textId="77777777" w:rsidR="002860DA" w:rsidRPr="008257E6" w:rsidRDefault="002860DA" w:rsidP="003E7152">
      <w:pPr>
        <w:pStyle w:val="Stylecng0"/>
        <w:numPr>
          <w:ilvl w:val="0"/>
          <w:numId w:val="9"/>
        </w:numPr>
        <w:tabs>
          <w:tab w:val="left" w:pos="1134"/>
        </w:tabs>
        <w:ind w:left="1140" w:hanging="285"/>
        <w:jc w:val="both"/>
      </w:pPr>
      <w:r w:rsidRPr="008257E6">
        <w:t>Lưu trữ và phân phối sách.</w:t>
      </w:r>
    </w:p>
    <w:p w14:paraId="171B4889" w14:textId="77777777" w:rsidR="002860DA" w:rsidRPr="008257E6" w:rsidRDefault="002860DA" w:rsidP="003E7152">
      <w:pPr>
        <w:pStyle w:val="Stylecng0"/>
        <w:numPr>
          <w:ilvl w:val="0"/>
          <w:numId w:val="9"/>
        </w:numPr>
        <w:tabs>
          <w:tab w:val="left" w:pos="1134"/>
        </w:tabs>
        <w:ind w:left="1140" w:hanging="285"/>
        <w:jc w:val="both"/>
      </w:pPr>
      <w:r w:rsidRPr="008257E6">
        <w:t>Theo dõi mượn – trả và bảo quản.</w:t>
      </w:r>
    </w:p>
    <w:p w14:paraId="0CBA6C8A" w14:textId="77777777" w:rsidR="002860DA" w:rsidRPr="008257E6" w:rsidRDefault="002860DA" w:rsidP="003E7152">
      <w:pPr>
        <w:pStyle w:val="Stylecng0"/>
        <w:numPr>
          <w:ilvl w:val="0"/>
          <w:numId w:val="9"/>
        </w:numPr>
        <w:tabs>
          <w:tab w:val="left" w:pos="1134"/>
        </w:tabs>
        <w:ind w:left="1140" w:hanging="285"/>
        <w:jc w:val="both"/>
      </w:pPr>
      <w:r w:rsidRPr="008257E6">
        <w:t>Đánh giá hiệu quả và cập nhật định kỳ.</w:t>
      </w:r>
    </w:p>
    <w:p w14:paraId="66E2A985" w14:textId="77777777" w:rsidR="002860DA" w:rsidRPr="008257E6" w:rsidRDefault="002860DA" w:rsidP="002860DA">
      <w:pPr>
        <w:pStyle w:val="StyleTr0"/>
        <w:ind w:left="855" w:hanging="285"/>
        <w:rPr>
          <w:lang w:val="vi-VN"/>
        </w:rPr>
      </w:pPr>
      <w:r w:rsidRPr="008257E6">
        <w:rPr>
          <w:b/>
          <w:bCs/>
        </w:rPr>
        <w:t>Liên hệ với mô hình BPMN:</w:t>
      </w:r>
      <w:r>
        <w:rPr>
          <w:lang w:val="vi-VN"/>
        </w:rPr>
        <w:t xml:space="preserve"> </w:t>
      </w:r>
      <w:r w:rsidRPr="008257E6">
        <w:t>Quy trình được mô hình hóa bằng BPMN Level 2 nhằm làm rõ luồng phân phối và kiểm soát nội dung, hỗ trợ triển khai hệ thống quản lý thư viện số.</w:t>
      </w:r>
    </w:p>
    <w:p w14:paraId="208E46C8" w14:textId="77777777" w:rsidR="002860DA" w:rsidRPr="003734C6" w:rsidRDefault="002860DA" w:rsidP="003E7152">
      <w:pPr>
        <w:pStyle w:val="Heading4"/>
        <w:numPr>
          <w:ilvl w:val="3"/>
          <w:numId w:val="7"/>
        </w:numPr>
        <w:spacing w:before="45" w:after="0"/>
        <w:ind w:left="870" w:hanging="870"/>
      </w:pPr>
      <w:bookmarkStart w:id="125" w:name="_Toc217435391"/>
      <w:r w:rsidRPr="003734C6">
        <w:t>Quản lý sự kiện &amp; Chương trình cộng đồng</w:t>
      </w:r>
      <w:bookmarkEnd w:id="125"/>
    </w:p>
    <w:p w14:paraId="0D3E3CFA" w14:textId="77777777" w:rsidR="002860DA" w:rsidRPr="003734C6" w:rsidRDefault="002860DA" w:rsidP="002860DA">
      <w:pPr>
        <w:pStyle w:val="StyleTr0"/>
        <w:ind w:left="855" w:hanging="285"/>
      </w:pPr>
      <w:r w:rsidRPr="00A630E2">
        <w:rPr>
          <w:b/>
          <w:bCs/>
        </w:rPr>
        <w:t>Mô tả:</w:t>
      </w:r>
      <w:r w:rsidRPr="003734C6">
        <w:t xml:space="preserve"> Bộ phận phụ trách lập kế hoạch, triển khai và đánh giá các chương trình gắn kết cộng đồng như hội thảo, hoạt động thiện nguyện, ngày hội tri thức… Các hoạt động này góp phần củng cố sứ mệnh “Phụng sự cộng đồng” và khẳng định giá trị văn hóa doanh nghiệp.</w:t>
      </w:r>
    </w:p>
    <w:p w14:paraId="27B5FFE4" w14:textId="77777777" w:rsidR="002860DA" w:rsidRDefault="002860DA" w:rsidP="002860DA">
      <w:pPr>
        <w:pStyle w:val="StyleTr0"/>
        <w:ind w:left="855" w:hanging="285"/>
        <w:rPr>
          <w:lang w:val="vi-VN"/>
        </w:rPr>
      </w:pPr>
      <w:r w:rsidRPr="00A630E2">
        <w:rPr>
          <w:b/>
          <w:bCs/>
        </w:rPr>
        <w:lastRenderedPageBreak/>
        <w:t>Mục tiêu:</w:t>
      </w:r>
      <w:r w:rsidRPr="003734C6">
        <w:t xml:space="preserve"> Tổ chức và điều phối các sự kiện, chương trình cộng đồng nhằm lan tỏa triết lý sống và nâng cao hình ảnh thương hiệu Trung Nguyên Legend.</w:t>
      </w:r>
    </w:p>
    <w:p w14:paraId="0C2682BB" w14:textId="77777777" w:rsidR="002860DA" w:rsidRPr="00B95B2F" w:rsidRDefault="002860DA" w:rsidP="002860DA">
      <w:pPr>
        <w:pStyle w:val="StyleTr0"/>
        <w:ind w:left="855" w:hanging="285"/>
        <w:rPr>
          <w:b/>
        </w:rPr>
      </w:pPr>
      <w:r w:rsidRPr="00B95B2F">
        <w:rPr>
          <w:b/>
        </w:rPr>
        <w:t>Đầu vào – Đầu ra của quy trình:</w:t>
      </w:r>
    </w:p>
    <w:p w14:paraId="3C71FC8D" w14:textId="77777777" w:rsidR="002860DA" w:rsidRPr="008257E6" w:rsidRDefault="002860DA" w:rsidP="003E7152">
      <w:pPr>
        <w:pStyle w:val="Stylecng0"/>
        <w:numPr>
          <w:ilvl w:val="0"/>
          <w:numId w:val="9"/>
        </w:numPr>
        <w:tabs>
          <w:tab w:val="left" w:pos="1134"/>
        </w:tabs>
        <w:ind w:left="1140" w:hanging="285"/>
        <w:jc w:val="both"/>
      </w:pPr>
      <w:r w:rsidRPr="008257E6">
        <w:t>Đầu vào: Đề xuất chương trình; ngân sách tổ chức.</w:t>
      </w:r>
    </w:p>
    <w:p w14:paraId="7BF28509" w14:textId="77777777" w:rsidR="002860DA" w:rsidRPr="008257E6" w:rsidRDefault="002860DA" w:rsidP="003E7152">
      <w:pPr>
        <w:pStyle w:val="Stylecng0"/>
        <w:numPr>
          <w:ilvl w:val="0"/>
          <w:numId w:val="9"/>
        </w:numPr>
        <w:tabs>
          <w:tab w:val="left" w:pos="1134"/>
        </w:tabs>
        <w:ind w:left="1140" w:hanging="285"/>
        <w:jc w:val="both"/>
      </w:pPr>
      <w:r w:rsidRPr="008257E6">
        <w:t>Đầu ra: Chương trình được triển khai; báo cáo đánh giá tác động cộng đồng.</w:t>
      </w:r>
    </w:p>
    <w:p w14:paraId="21E6A5FA" w14:textId="77777777" w:rsidR="002860DA" w:rsidRPr="008257E6" w:rsidRDefault="002860DA" w:rsidP="002860DA">
      <w:pPr>
        <w:pStyle w:val="StyleTr0"/>
        <w:ind w:left="855" w:hanging="285"/>
        <w:rPr>
          <w:lang w:val="vi-VN"/>
        </w:rPr>
      </w:pPr>
      <w:r w:rsidRPr="008257E6">
        <w:rPr>
          <w:b/>
          <w:bCs/>
        </w:rPr>
        <w:t>Điểm bắt đầu và kết thúc quy trình:</w:t>
      </w:r>
      <w:r w:rsidRPr="008257E6">
        <w:t xml:space="preserve"> Quy trình bắt đầu khi có đề xuất chương trình và kết thúc khi đánh giá kết quả tổ chức.</w:t>
      </w:r>
    </w:p>
    <w:p w14:paraId="287A3D77" w14:textId="77777777" w:rsidR="002860DA" w:rsidRPr="00B95B2F" w:rsidRDefault="002860DA" w:rsidP="002860DA">
      <w:pPr>
        <w:pStyle w:val="StyleTr0"/>
        <w:ind w:left="855" w:hanging="285"/>
        <w:rPr>
          <w:b/>
        </w:rPr>
      </w:pPr>
      <w:r w:rsidRPr="00B95B2F">
        <w:rPr>
          <w:b/>
        </w:rPr>
        <w:t>Nhiệm vụ chính:</w:t>
      </w:r>
    </w:p>
    <w:p w14:paraId="7494C94E" w14:textId="77777777" w:rsidR="002860DA" w:rsidRPr="003734C6" w:rsidRDefault="002860DA" w:rsidP="003E7152">
      <w:pPr>
        <w:pStyle w:val="Stylecng0"/>
        <w:numPr>
          <w:ilvl w:val="0"/>
          <w:numId w:val="9"/>
        </w:numPr>
        <w:tabs>
          <w:tab w:val="left" w:pos="1134"/>
        </w:tabs>
        <w:ind w:left="1140" w:hanging="285"/>
        <w:jc w:val="both"/>
      </w:pPr>
      <w:r w:rsidRPr="003734C6">
        <w:t>Lập kế hoạch và trình phê duyệt chương trình.</w:t>
      </w:r>
    </w:p>
    <w:p w14:paraId="0AFBB5B1" w14:textId="77777777" w:rsidR="002860DA" w:rsidRPr="003734C6" w:rsidRDefault="002860DA" w:rsidP="003E7152">
      <w:pPr>
        <w:pStyle w:val="Stylecng0"/>
        <w:numPr>
          <w:ilvl w:val="0"/>
          <w:numId w:val="9"/>
        </w:numPr>
        <w:tabs>
          <w:tab w:val="left" w:pos="1134"/>
        </w:tabs>
        <w:ind w:left="1140" w:hanging="285"/>
        <w:jc w:val="both"/>
      </w:pPr>
      <w:r w:rsidRPr="003734C6">
        <w:t>Tổ chức và điều phối sự kiện.</w:t>
      </w:r>
    </w:p>
    <w:p w14:paraId="7576009E" w14:textId="77777777" w:rsidR="002860DA" w:rsidRPr="003734C6" w:rsidRDefault="002860DA" w:rsidP="003E7152">
      <w:pPr>
        <w:pStyle w:val="Stylecng0"/>
        <w:numPr>
          <w:ilvl w:val="0"/>
          <w:numId w:val="9"/>
        </w:numPr>
        <w:tabs>
          <w:tab w:val="left" w:pos="1134"/>
        </w:tabs>
        <w:ind w:left="1140" w:hanging="285"/>
        <w:jc w:val="both"/>
      </w:pPr>
      <w:r w:rsidRPr="003734C6">
        <w:t>Giao lưu, khảo sát phản hồi từ cộng đồng.</w:t>
      </w:r>
    </w:p>
    <w:p w14:paraId="4B02ABE1" w14:textId="77777777" w:rsidR="002860DA" w:rsidRPr="003734C6" w:rsidRDefault="002860DA" w:rsidP="003E7152">
      <w:pPr>
        <w:pStyle w:val="Stylecng0"/>
        <w:numPr>
          <w:ilvl w:val="0"/>
          <w:numId w:val="9"/>
        </w:numPr>
        <w:tabs>
          <w:tab w:val="left" w:pos="1134"/>
        </w:tabs>
        <w:ind w:left="1140" w:hanging="285"/>
        <w:jc w:val="both"/>
      </w:pPr>
      <w:r w:rsidRPr="003734C6">
        <w:t>Đánh giá kết quả và tác động của chương trình.</w:t>
      </w:r>
    </w:p>
    <w:p w14:paraId="4088A198" w14:textId="77777777" w:rsidR="002860DA" w:rsidRPr="008257E6" w:rsidRDefault="002860DA" w:rsidP="003E7152">
      <w:pPr>
        <w:pStyle w:val="Stylecng0"/>
        <w:numPr>
          <w:ilvl w:val="0"/>
          <w:numId w:val="9"/>
        </w:numPr>
        <w:tabs>
          <w:tab w:val="left" w:pos="1134"/>
        </w:tabs>
        <w:ind w:left="1140" w:hanging="285"/>
        <w:jc w:val="both"/>
      </w:pPr>
      <w:r w:rsidRPr="003734C6">
        <w:t>Lưu trữ và truyền thông nội dung sau sự kiện.</w:t>
      </w:r>
    </w:p>
    <w:p w14:paraId="54AC094D" w14:textId="77777777" w:rsidR="002860DA" w:rsidRPr="003734C6" w:rsidRDefault="002860DA" w:rsidP="002860DA">
      <w:pPr>
        <w:pStyle w:val="StyleTr0"/>
        <w:ind w:left="855" w:hanging="285"/>
      </w:pPr>
      <w:r w:rsidRPr="008257E6">
        <w:rPr>
          <w:b/>
          <w:bCs/>
        </w:rPr>
        <w:t>Liên hệ với mô hình BPMN:</w:t>
      </w:r>
      <w:r>
        <w:rPr>
          <w:lang w:val="vi-VN"/>
        </w:rPr>
        <w:t xml:space="preserve"> </w:t>
      </w:r>
      <w:r w:rsidRPr="008257E6">
        <w:t>Quy trình được mô hình hóa bằng BPMN Level 2 nhằm làm rõ luồng phê duyệt ngân sách và phối hợp tổ chức.</w:t>
      </w:r>
    </w:p>
    <w:p w14:paraId="66EDBAF1" w14:textId="77777777" w:rsidR="002860DA" w:rsidRPr="003734C6" w:rsidRDefault="002860DA" w:rsidP="003E7152">
      <w:pPr>
        <w:pStyle w:val="Heading4"/>
        <w:numPr>
          <w:ilvl w:val="3"/>
          <w:numId w:val="7"/>
        </w:numPr>
        <w:spacing w:before="45" w:after="0"/>
        <w:ind w:left="870" w:hanging="870"/>
      </w:pPr>
      <w:bookmarkStart w:id="126" w:name="_Toc217435392"/>
      <w:r w:rsidRPr="003734C6">
        <w:t>Quản lý Hợp tác Giáo dục</w:t>
      </w:r>
      <w:bookmarkEnd w:id="126"/>
    </w:p>
    <w:p w14:paraId="4929A5F0" w14:textId="77777777" w:rsidR="002860DA" w:rsidRPr="003734C6" w:rsidRDefault="002860DA" w:rsidP="002860DA">
      <w:pPr>
        <w:pStyle w:val="StyleTr0"/>
        <w:ind w:left="855" w:hanging="285"/>
      </w:pPr>
      <w:r w:rsidRPr="00A630E2">
        <w:rPr>
          <w:b/>
          <w:bCs/>
        </w:rPr>
        <w:t>Mô tả:</w:t>
      </w:r>
      <w:r w:rsidRPr="003734C6">
        <w:t xml:space="preserve"> Bộ phận này phối hợp với các tổ chức giáo dục, trường đại học và viện nghiên cứu để tổ chức các khóa học, talkshow, và chương trình huấn luyện chuyên sâu. Hoạt động hướng đến việc xây dựng thế hệ thanh niên có tri thức, bản lĩnh và tinh thần sáng tạo.</w:t>
      </w:r>
    </w:p>
    <w:p w14:paraId="5DCFC1BA" w14:textId="77777777" w:rsidR="002860DA" w:rsidRDefault="002860DA" w:rsidP="002860DA">
      <w:pPr>
        <w:pStyle w:val="StyleTr0"/>
        <w:ind w:left="855" w:hanging="285"/>
        <w:rPr>
          <w:lang w:val="vi-VN"/>
        </w:rPr>
      </w:pPr>
      <w:r w:rsidRPr="00A630E2">
        <w:rPr>
          <w:b/>
          <w:bCs/>
        </w:rPr>
        <w:t>Mục tiêu:</w:t>
      </w:r>
      <w:r w:rsidRPr="003734C6">
        <w:t xml:space="preserve"> Phát triển các chương trình đào tạo và hợp tác giáo dục nhằm lan tỏa tư tưởng sống tích cực, khát vọng cống hiến và tinh thần khởi nghiệp cho thế hệ trẻ Việt Nam</w:t>
      </w:r>
      <w:r>
        <w:rPr>
          <w:lang w:val="vi-VN"/>
        </w:rPr>
        <w:t>.</w:t>
      </w:r>
    </w:p>
    <w:p w14:paraId="0647D8BC" w14:textId="77777777" w:rsidR="002860DA" w:rsidRPr="00B95B2F" w:rsidRDefault="002860DA" w:rsidP="002860DA">
      <w:pPr>
        <w:pStyle w:val="StyleTr0"/>
        <w:ind w:left="855" w:hanging="285"/>
        <w:rPr>
          <w:b/>
        </w:rPr>
      </w:pPr>
      <w:r w:rsidRPr="00B95B2F">
        <w:rPr>
          <w:b/>
        </w:rPr>
        <w:t>Đầu vào – Đầu ra của quy trình:</w:t>
      </w:r>
    </w:p>
    <w:p w14:paraId="0D5267D0" w14:textId="77777777" w:rsidR="002860DA" w:rsidRPr="008257E6" w:rsidRDefault="002860DA" w:rsidP="003E7152">
      <w:pPr>
        <w:pStyle w:val="Stylecng0"/>
        <w:numPr>
          <w:ilvl w:val="0"/>
          <w:numId w:val="9"/>
        </w:numPr>
        <w:tabs>
          <w:tab w:val="left" w:pos="1134"/>
        </w:tabs>
        <w:ind w:left="1140" w:hanging="285"/>
        <w:jc w:val="both"/>
      </w:pPr>
      <w:r w:rsidRPr="008257E6">
        <w:t>Đầu vào: Nhu cầu đào tạo; đề xuất hợp tác giáo dục.</w:t>
      </w:r>
    </w:p>
    <w:p w14:paraId="2D653CED" w14:textId="77777777" w:rsidR="002860DA" w:rsidRPr="008257E6" w:rsidRDefault="002860DA" w:rsidP="003E7152">
      <w:pPr>
        <w:pStyle w:val="Stylecng0"/>
        <w:numPr>
          <w:ilvl w:val="0"/>
          <w:numId w:val="9"/>
        </w:numPr>
        <w:tabs>
          <w:tab w:val="left" w:pos="1134"/>
        </w:tabs>
        <w:ind w:left="1140" w:hanging="285"/>
        <w:jc w:val="both"/>
      </w:pPr>
      <w:r w:rsidRPr="008257E6">
        <w:t>Đầu ra: Thỏa thuận hợp tác; chương trình đào tạo; báo cáo đánh giá.</w:t>
      </w:r>
    </w:p>
    <w:p w14:paraId="1FDF29F0" w14:textId="77777777" w:rsidR="002860DA" w:rsidRPr="00B95B2F" w:rsidRDefault="002860DA" w:rsidP="002860DA">
      <w:pPr>
        <w:pStyle w:val="StyleTr0"/>
        <w:ind w:left="855" w:hanging="285"/>
        <w:rPr>
          <w:b/>
        </w:rPr>
      </w:pPr>
      <w:r w:rsidRPr="00B95B2F">
        <w:rPr>
          <w:b/>
        </w:rPr>
        <w:t>Nhiệm vụ chính:</w:t>
      </w:r>
    </w:p>
    <w:p w14:paraId="4F58ADDC" w14:textId="77777777" w:rsidR="002860DA" w:rsidRPr="003734C6" w:rsidRDefault="002860DA" w:rsidP="003E7152">
      <w:pPr>
        <w:pStyle w:val="Stylecng0"/>
        <w:numPr>
          <w:ilvl w:val="0"/>
          <w:numId w:val="9"/>
        </w:numPr>
        <w:tabs>
          <w:tab w:val="left" w:pos="1134"/>
        </w:tabs>
        <w:ind w:left="1140" w:hanging="285"/>
        <w:jc w:val="both"/>
      </w:pPr>
      <w:r w:rsidRPr="003734C6">
        <w:t>Khảo sát và lựa chọn đơn vị giáo dục phù hợp.</w:t>
      </w:r>
    </w:p>
    <w:p w14:paraId="1812AA50" w14:textId="77777777" w:rsidR="002860DA" w:rsidRPr="003734C6" w:rsidRDefault="002860DA" w:rsidP="003E7152">
      <w:pPr>
        <w:pStyle w:val="Stylecng0"/>
        <w:numPr>
          <w:ilvl w:val="0"/>
          <w:numId w:val="9"/>
        </w:numPr>
        <w:tabs>
          <w:tab w:val="left" w:pos="1134"/>
        </w:tabs>
        <w:ind w:left="1140" w:hanging="285"/>
        <w:jc w:val="both"/>
      </w:pPr>
      <w:r w:rsidRPr="003734C6">
        <w:t>Ký kết thỏa thuận hợp tác đào tạo.</w:t>
      </w:r>
    </w:p>
    <w:p w14:paraId="1F1C8D4A" w14:textId="77777777" w:rsidR="002860DA" w:rsidRPr="003734C6" w:rsidRDefault="002860DA" w:rsidP="003E7152">
      <w:pPr>
        <w:pStyle w:val="Stylecng0"/>
        <w:numPr>
          <w:ilvl w:val="0"/>
          <w:numId w:val="9"/>
        </w:numPr>
        <w:tabs>
          <w:tab w:val="left" w:pos="1134"/>
        </w:tabs>
        <w:ind w:left="1140" w:hanging="285"/>
        <w:jc w:val="both"/>
      </w:pPr>
      <w:r w:rsidRPr="003734C6">
        <w:t>Thiết kế nội dung và chương trình đào tạo.</w:t>
      </w:r>
    </w:p>
    <w:p w14:paraId="25651BA3" w14:textId="77777777" w:rsidR="002860DA" w:rsidRPr="003734C6" w:rsidRDefault="002860DA" w:rsidP="003E7152">
      <w:pPr>
        <w:pStyle w:val="Stylecng0"/>
        <w:numPr>
          <w:ilvl w:val="0"/>
          <w:numId w:val="9"/>
        </w:numPr>
        <w:tabs>
          <w:tab w:val="left" w:pos="1134"/>
        </w:tabs>
        <w:ind w:left="1140" w:hanging="285"/>
        <w:jc w:val="both"/>
      </w:pPr>
      <w:r w:rsidRPr="003734C6">
        <w:lastRenderedPageBreak/>
        <w:t>Tổ chức các lớp học, tọa đàm, talkshow.</w:t>
      </w:r>
    </w:p>
    <w:p w14:paraId="32E20831" w14:textId="77777777" w:rsidR="002860DA" w:rsidRPr="003734C6" w:rsidRDefault="002860DA" w:rsidP="003E7152">
      <w:pPr>
        <w:pStyle w:val="Stylecng0"/>
        <w:numPr>
          <w:ilvl w:val="0"/>
          <w:numId w:val="9"/>
        </w:numPr>
        <w:tabs>
          <w:tab w:val="left" w:pos="1134"/>
        </w:tabs>
        <w:ind w:left="1140" w:hanging="285"/>
        <w:jc w:val="both"/>
      </w:pPr>
      <w:r w:rsidRPr="003734C6">
        <w:t>Đánh giá hiệu quả và cải tiến chương trình.</w:t>
      </w:r>
    </w:p>
    <w:p w14:paraId="246120AF" w14:textId="77777777" w:rsidR="002860DA" w:rsidRPr="008257E6" w:rsidRDefault="002860DA" w:rsidP="003E7152">
      <w:pPr>
        <w:pStyle w:val="Stylecng0"/>
        <w:numPr>
          <w:ilvl w:val="0"/>
          <w:numId w:val="9"/>
        </w:numPr>
        <w:tabs>
          <w:tab w:val="left" w:pos="1134"/>
        </w:tabs>
        <w:ind w:left="1140" w:hanging="285"/>
        <w:jc w:val="both"/>
      </w:pPr>
      <w:r w:rsidRPr="003734C6">
        <w:t>Duy trì mối quan hệ và mở rộng hợp tác.</w:t>
      </w:r>
    </w:p>
    <w:p w14:paraId="3D2FAE18" w14:textId="77777777" w:rsidR="002860DA" w:rsidRPr="008257E6" w:rsidRDefault="002860DA" w:rsidP="002860DA">
      <w:pPr>
        <w:pStyle w:val="StyleTr0"/>
        <w:ind w:left="855" w:hanging="285"/>
        <w:rPr>
          <w:lang w:val="vi-VN"/>
        </w:rPr>
      </w:pPr>
      <w:r w:rsidRPr="008257E6">
        <w:rPr>
          <w:b/>
          <w:bCs/>
        </w:rPr>
        <w:t>Liên hệ với mô hình BPMN:</w:t>
      </w:r>
      <w:r>
        <w:rPr>
          <w:lang w:val="vi-VN"/>
        </w:rPr>
        <w:t xml:space="preserve"> </w:t>
      </w:r>
      <w:r w:rsidRPr="008257E6">
        <w:t>Quy trình được mô hình hóa bằng BPMN Level 2 nhằm làm rõ các bước thẩm định và phê duyệt hợp tác.</w:t>
      </w:r>
    </w:p>
    <w:p w14:paraId="6936A45C" w14:textId="77777777" w:rsidR="002860DA" w:rsidRDefault="002860DA" w:rsidP="002860DA">
      <w:pPr>
        <w:keepNext/>
        <w:spacing w:before="0" w:after="160" w:line="259" w:lineRule="auto"/>
        <w:jc w:val="left"/>
        <w:sectPr w:rsidR="002860DA" w:rsidSect="002860DA">
          <w:pgSz w:w="11907" w:h="16840" w:code="9"/>
          <w:pgMar w:top="1134" w:right="851" w:bottom="1134" w:left="1701" w:header="567" w:footer="567" w:gutter="0"/>
          <w:cols w:space="708"/>
          <w:docGrid w:linePitch="360"/>
        </w:sectPr>
      </w:pPr>
    </w:p>
    <w:p w14:paraId="704C4EDC" w14:textId="77777777" w:rsidR="002860DA" w:rsidRDefault="002860DA" w:rsidP="002860DA">
      <w:pPr>
        <w:keepNext/>
        <w:spacing w:before="0" w:after="160" w:line="259" w:lineRule="auto"/>
        <w:jc w:val="left"/>
      </w:pPr>
      <w:r>
        <w:rPr>
          <w:noProof/>
          <w:lang w:val="en-GB" w:eastAsia="ko-KR"/>
        </w:rPr>
        <w:lastRenderedPageBreak/>
        <w:drawing>
          <wp:inline distT="0" distB="0" distL="0" distR="0" wp14:anchorId="7BFB180B" wp14:editId="49A40D4F">
            <wp:extent cx="9296400" cy="4404360"/>
            <wp:effectExtent l="0" t="0" r="0" b="0"/>
            <wp:docPr id="14190627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6271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297402" cy="4404835"/>
                    </a:xfrm>
                    <a:prstGeom prst="rect">
                      <a:avLst/>
                    </a:prstGeom>
                  </pic:spPr>
                </pic:pic>
              </a:graphicData>
            </a:graphic>
          </wp:inline>
        </w:drawing>
      </w:r>
    </w:p>
    <w:p w14:paraId="3A7A4E46" w14:textId="77777777" w:rsidR="002860DA" w:rsidRDefault="002860DA" w:rsidP="002860DA">
      <w:pPr>
        <w:pStyle w:val="Caption"/>
      </w:pPr>
      <w:bookmarkStart w:id="127" w:name="_Toc217428076"/>
      <w:bookmarkStart w:id="128" w:name="_Toc217434779"/>
      <w:r>
        <w:t xml:space="preserve">Ảnh </w:t>
      </w:r>
      <w:fldSimple w:instr=" STYLEREF 1 \s ">
        <w:r>
          <w:rPr>
            <w:noProof/>
          </w:rPr>
          <w:t>3</w:t>
        </w:r>
      </w:fldSimple>
      <w:r>
        <w:t>.</w:t>
      </w:r>
      <w:fldSimple w:instr=" SEQ Ảnh \* ARABIC \s 1 ">
        <w:r>
          <w:rPr>
            <w:noProof/>
          </w:rPr>
          <w:t>3</w:t>
        </w:r>
      </w:fldSimple>
      <w:r>
        <w:t>. Hệ sinh thái Tri thức – Văn hóa – Lối sống</w:t>
      </w:r>
      <w:bookmarkEnd w:id="127"/>
      <w:bookmarkEnd w:id="128"/>
    </w:p>
    <w:p w14:paraId="0119B31E" w14:textId="77777777" w:rsidR="002860DA" w:rsidRPr="0044519D" w:rsidRDefault="002860DA" w:rsidP="002860DA"/>
    <w:p w14:paraId="51F937A6" w14:textId="77777777" w:rsidR="002860DA" w:rsidRPr="0044519D" w:rsidRDefault="002860DA" w:rsidP="002860DA"/>
    <w:p w14:paraId="782B0139" w14:textId="1793DA57" w:rsidR="002860DA" w:rsidRPr="00D7180C" w:rsidRDefault="002860DA" w:rsidP="002860DA">
      <w:pPr>
        <w:tabs>
          <w:tab w:val="left" w:pos="7996"/>
        </w:tabs>
        <w:rPr>
          <w:i/>
          <w:iCs/>
          <w:szCs w:val="18"/>
        </w:rPr>
        <w:sectPr w:rsidR="002860DA" w:rsidRPr="00D7180C" w:rsidSect="002860DA">
          <w:pgSz w:w="16840" w:h="11907" w:orient="landscape" w:code="9"/>
          <w:pgMar w:top="1701" w:right="1134" w:bottom="851" w:left="1134" w:header="567" w:footer="567" w:gutter="0"/>
          <w:cols w:space="708"/>
          <w:docGrid w:linePitch="360"/>
        </w:sectPr>
      </w:pPr>
      <w:r>
        <w:rPr>
          <w:i/>
          <w:iCs/>
          <w:szCs w:val="18"/>
        </w:rPr>
        <w:tab/>
      </w:r>
      <w:r>
        <w:tab/>
      </w:r>
    </w:p>
    <w:p w14:paraId="24DAF207" w14:textId="717C6071" w:rsidR="002860DA" w:rsidRPr="000B1E29" w:rsidRDefault="002860DA" w:rsidP="003E7152">
      <w:pPr>
        <w:pStyle w:val="Heading3"/>
        <w:numPr>
          <w:ilvl w:val="2"/>
          <w:numId w:val="7"/>
        </w:numPr>
        <w:ind w:left="709" w:hanging="709"/>
      </w:pPr>
      <w:bookmarkStart w:id="129" w:name="_Toc217429387"/>
      <w:bookmarkStart w:id="130" w:name="_Toc217433689"/>
      <w:bookmarkStart w:id="131" w:name="_Toc217433899"/>
      <w:bookmarkStart w:id="132" w:name="_Toc217435393"/>
      <w:r w:rsidRPr="000B1E29">
        <w:lastRenderedPageBreak/>
        <w:t>Mảng Xuất khẩu - Thương mại quốc tế</w:t>
      </w:r>
      <w:bookmarkEnd w:id="129"/>
      <w:bookmarkEnd w:id="130"/>
      <w:bookmarkEnd w:id="131"/>
      <w:bookmarkEnd w:id="132"/>
    </w:p>
    <w:p w14:paraId="7E83B601" w14:textId="77777777" w:rsidR="002860DA" w:rsidRPr="00DB10B5" w:rsidRDefault="002860DA" w:rsidP="002860DA">
      <w:pPr>
        <w:pStyle w:val="StyleTr0"/>
        <w:ind w:left="855" w:hanging="285"/>
      </w:pPr>
      <w:r w:rsidRPr="00A77379">
        <w:rPr>
          <w:b/>
          <w:bCs/>
        </w:rPr>
        <w:t>Mảng Xuất khẩu &amp; Thương mại quốc tế</w:t>
      </w:r>
      <w:r w:rsidRPr="00A77379">
        <w:t xml:space="preserve"> giữ vai trò mở rộng thị trường toàn cầu cho sản phẩm cà phê Trung Nguyên Legend thông qua nghiên cứu thị trường, xây dựng chiến lược thâm nhập từng quốc gia và phát triển mạng lưới đối tác phân phối quốc tế. Mảng này phụ trách đàm phán hợp đồng, quản lý quan hệ thương mại, thực hiện thủ tục xuất khẩu và giám sát chất lượng sản phẩm trong suốt quá trình logistics quốc tế.</w:t>
      </w:r>
    </w:p>
    <w:p w14:paraId="1DEA3ECC" w14:textId="77777777" w:rsidR="002860DA" w:rsidRPr="00BA6362" w:rsidRDefault="002860DA" w:rsidP="003E7152">
      <w:pPr>
        <w:pStyle w:val="Heading4"/>
        <w:numPr>
          <w:ilvl w:val="3"/>
          <w:numId w:val="7"/>
        </w:numPr>
        <w:spacing w:before="45" w:after="0"/>
        <w:ind w:left="870" w:hanging="870"/>
      </w:pPr>
      <w:bookmarkStart w:id="133" w:name="_Toc217435394"/>
      <w:r w:rsidRPr="00BA6362">
        <w:t>Quản lý nghiên cứu &amp; Phân tích thị trường</w:t>
      </w:r>
      <w:bookmarkEnd w:id="133"/>
    </w:p>
    <w:p w14:paraId="3E77EA75" w14:textId="77777777" w:rsidR="002860DA" w:rsidRPr="003734C6" w:rsidRDefault="002860DA" w:rsidP="002860DA">
      <w:pPr>
        <w:pStyle w:val="StyleTr0"/>
        <w:ind w:left="855" w:hanging="285"/>
      </w:pPr>
      <w:r w:rsidRPr="00C85121">
        <w:rPr>
          <w:b/>
          <w:bCs/>
        </w:rPr>
        <w:t>Mô tả:</w:t>
      </w:r>
      <w:r w:rsidRPr="003734C6">
        <w:t xml:space="preserve"> Nghiệp vụ này chịu trách nhiệm quản lý toàn bộ quá trình thu thập, xử lý và phân tích thông tin thị trường trong nước và quốc tế. Hệ thống giúp doanh nghiệp nắm bắt xu hướng tiêu dùng, biến động ngành hàng cà phê, hành vi khách hàng và hoạt động của đối thủ, từ đó hỗ trợ hoạch định chiến lược kinh doanh và ra quyết định marketing một cách chính xác, hiệu quả.</w:t>
      </w:r>
    </w:p>
    <w:p w14:paraId="196A55E2" w14:textId="77777777" w:rsidR="002860DA" w:rsidRPr="00B95B2F" w:rsidRDefault="002860DA" w:rsidP="002860DA">
      <w:pPr>
        <w:pStyle w:val="StyleTr0"/>
        <w:ind w:left="855" w:hanging="285"/>
        <w:rPr>
          <w:b/>
        </w:rPr>
      </w:pPr>
      <w:r w:rsidRPr="00B95B2F">
        <w:rPr>
          <w:b/>
        </w:rPr>
        <w:t xml:space="preserve">Mục tiêu: </w:t>
      </w:r>
    </w:p>
    <w:p w14:paraId="1F6D8E9A" w14:textId="77777777" w:rsidR="002860DA" w:rsidRPr="003734C6" w:rsidRDefault="002860DA" w:rsidP="003E7152">
      <w:pPr>
        <w:pStyle w:val="Stylecng0"/>
        <w:numPr>
          <w:ilvl w:val="0"/>
          <w:numId w:val="9"/>
        </w:numPr>
        <w:tabs>
          <w:tab w:val="left" w:pos="1134"/>
        </w:tabs>
        <w:ind w:left="1140" w:hanging="285"/>
        <w:jc w:val="both"/>
      </w:pPr>
      <w:r w:rsidRPr="003734C6">
        <w:t>Hỗ trợ xây dựng chiến lược sản phẩm, giá, phân phối và truyền thông phù hợp với từng khu vực thị trường.</w:t>
      </w:r>
    </w:p>
    <w:p w14:paraId="49047912" w14:textId="77777777" w:rsidR="002860DA" w:rsidRPr="00F4177B" w:rsidRDefault="002860DA" w:rsidP="003E7152">
      <w:pPr>
        <w:pStyle w:val="Stylecng0"/>
        <w:numPr>
          <w:ilvl w:val="0"/>
          <w:numId w:val="9"/>
        </w:numPr>
        <w:tabs>
          <w:tab w:val="left" w:pos="1134"/>
        </w:tabs>
        <w:ind w:left="1140" w:hanging="285"/>
        <w:jc w:val="both"/>
      </w:pPr>
      <w:r w:rsidRPr="003734C6">
        <w:t>Giúp nâng cao năng lực cạnh tranh của Trung Nguyên Legend thông qua việc hiểu rõ nhu cầu và xu hướng tiêu dùng toàn cầu.</w:t>
      </w:r>
    </w:p>
    <w:p w14:paraId="4BA57A2F" w14:textId="77777777" w:rsidR="002860DA" w:rsidRPr="00B95B2F" w:rsidRDefault="002860DA" w:rsidP="002860DA">
      <w:pPr>
        <w:pStyle w:val="StyleTr0"/>
        <w:ind w:left="855" w:hanging="285"/>
        <w:rPr>
          <w:b/>
        </w:rPr>
      </w:pPr>
      <w:r w:rsidRPr="00B95B2F">
        <w:rPr>
          <w:b/>
        </w:rPr>
        <w:t>Đầu vào – Đầu ra của quy trình:</w:t>
      </w:r>
    </w:p>
    <w:p w14:paraId="264D4454" w14:textId="77777777" w:rsidR="002860DA" w:rsidRPr="00F4177B" w:rsidRDefault="002860DA" w:rsidP="003E7152">
      <w:pPr>
        <w:pStyle w:val="Stylecng0"/>
        <w:numPr>
          <w:ilvl w:val="0"/>
          <w:numId w:val="9"/>
        </w:numPr>
        <w:tabs>
          <w:tab w:val="left" w:pos="1134"/>
        </w:tabs>
        <w:ind w:left="1140" w:hanging="285"/>
        <w:jc w:val="both"/>
      </w:pPr>
      <w:r w:rsidRPr="00F4177B">
        <w:t>Đầu vào: Dữ liệu thị trường (báo cáo, khảo sát, Social Listening)</w:t>
      </w:r>
      <w:r>
        <w:rPr>
          <w:lang w:val="vi-VN"/>
        </w:rPr>
        <w:t>.</w:t>
      </w:r>
      <w:r w:rsidRPr="00F4177B">
        <w:t xml:space="preserve"> Mục tiêu phân tích (sản phẩm, khu vực, đối thủ).</w:t>
      </w:r>
    </w:p>
    <w:p w14:paraId="7D430987" w14:textId="77777777" w:rsidR="002860DA" w:rsidRPr="00F4177B" w:rsidRDefault="002860DA" w:rsidP="003E7152">
      <w:pPr>
        <w:pStyle w:val="Stylecng0"/>
        <w:numPr>
          <w:ilvl w:val="0"/>
          <w:numId w:val="9"/>
        </w:numPr>
        <w:tabs>
          <w:tab w:val="left" w:pos="1134"/>
        </w:tabs>
        <w:ind w:left="1140" w:hanging="285"/>
        <w:jc w:val="both"/>
      </w:pPr>
      <w:r w:rsidRPr="00F4177B">
        <w:t>Đầu ra: Báo cáo phân tích thị trường</w:t>
      </w:r>
      <w:r>
        <w:rPr>
          <w:lang w:val="vi-VN"/>
        </w:rPr>
        <w:t>.</w:t>
      </w:r>
      <w:r w:rsidRPr="00F4177B">
        <w:t xml:space="preserve"> Đề xuất chiến lược (cải tiến sản phẩm, định giá, phân phối)</w:t>
      </w:r>
      <w:r>
        <w:rPr>
          <w:lang w:val="vi-VN"/>
        </w:rPr>
        <w:t>.</w:t>
      </w:r>
      <w:r w:rsidRPr="00F4177B">
        <w:t xml:space="preserve"> Hồ sơ dữ liệu được lưu trữ.</w:t>
      </w:r>
    </w:p>
    <w:p w14:paraId="0FD17708" w14:textId="77777777" w:rsidR="002860DA" w:rsidRPr="00F4177B" w:rsidRDefault="002860DA" w:rsidP="002860DA">
      <w:pPr>
        <w:pStyle w:val="StyleTr0"/>
        <w:ind w:left="855" w:hanging="285"/>
        <w:rPr>
          <w:lang w:val="vi-VN"/>
        </w:rPr>
      </w:pPr>
      <w:r w:rsidRPr="00F4177B">
        <w:rPr>
          <w:b/>
          <w:bCs/>
        </w:rPr>
        <w:t>Điểm bắt đầu và kết thúc quy trình:</w:t>
      </w:r>
      <w:r>
        <w:rPr>
          <w:lang w:val="vi-VN"/>
        </w:rPr>
        <w:t xml:space="preserve"> </w:t>
      </w:r>
      <w:r w:rsidRPr="00F4177B">
        <w:t>Quy trình bắt đầu khi có yêu cầu phân tích thị trường cụ thể và kết thúc khi báo cáo phân tích được xây dựng, lưu trữ và chia sẻ cho các phòng ban liên quan.</w:t>
      </w:r>
    </w:p>
    <w:p w14:paraId="71D03277" w14:textId="77777777" w:rsidR="002860DA" w:rsidRPr="00B95B2F" w:rsidRDefault="002860DA" w:rsidP="002860DA">
      <w:pPr>
        <w:pStyle w:val="StyleTr0"/>
        <w:ind w:left="855" w:hanging="285"/>
        <w:rPr>
          <w:b/>
        </w:rPr>
      </w:pPr>
      <w:r w:rsidRPr="00B95B2F">
        <w:rPr>
          <w:b/>
        </w:rPr>
        <w:t>Nhiệm vụ chính:</w:t>
      </w:r>
    </w:p>
    <w:p w14:paraId="5B2CE0C9" w14:textId="77777777" w:rsidR="002860DA" w:rsidRPr="003734C6" w:rsidRDefault="002860DA" w:rsidP="003E7152">
      <w:pPr>
        <w:pStyle w:val="Stylecng0"/>
        <w:numPr>
          <w:ilvl w:val="0"/>
          <w:numId w:val="9"/>
        </w:numPr>
        <w:tabs>
          <w:tab w:val="left" w:pos="1134"/>
        </w:tabs>
        <w:ind w:left="1140" w:hanging="285"/>
        <w:jc w:val="both"/>
      </w:pPr>
      <w:r w:rsidRPr="003734C6">
        <w:t>Thu thập dữ liệu thị trường: thông tin từ báo cáo, khảo sát người tiêu dùng, xu hướng ngành…</w:t>
      </w:r>
    </w:p>
    <w:p w14:paraId="63B86C0A" w14:textId="77777777" w:rsidR="002860DA" w:rsidRPr="003734C6" w:rsidRDefault="002860DA" w:rsidP="003E7152">
      <w:pPr>
        <w:pStyle w:val="Stylecng0"/>
        <w:numPr>
          <w:ilvl w:val="0"/>
          <w:numId w:val="9"/>
        </w:numPr>
        <w:tabs>
          <w:tab w:val="left" w:pos="1134"/>
        </w:tabs>
        <w:ind w:left="1140" w:hanging="285"/>
        <w:jc w:val="both"/>
      </w:pPr>
      <w:r w:rsidRPr="003734C6">
        <w:t>Xác định mục tiêu phân tích: theo sản phẩm, khu vực, nhóm khách hàng mục tiêu, kênh phân phối, đối thủ…</w:t>
      </w:r>
    </w:p>
    <w:p w14:paraId="3515A07D" w14:textId="77777777" w:rsidR="002860DA" w:rsidRPr="003734C6" w:rsidRDefault="002860DA" w:rsidP="003E7152">
      <w:pPr>
        <w:pStyle w:val="Stylecng0"/>
        <w:numPr>
          <w:ilvl w:val="0"/>
          <w:numId w:val="9"/>
        </w:numPr>
        <w:tabs>
          <w:tab w:val="left" w:pos="1134"/>
        </w:tabs>
        <w:ind w:left="1140" w:hanging="285"/>
        <w:jc w:val="both"/>
      </w:pPr>
      <w:r w:rsidRPr="003734C6">
        <w:t>Thiết kế công cụ khảo sát: bảng hỏi, mẫu phỏng vấn, bảng khảo sát online…</w:t>
      </w:r>
    </w:p>
    <w:p w14:paraId="19BAA19F" w14:textId="77777777" w:rsidR="002860DA" w:rsidRPr="003734C6" w:rsidRDefault="002860DA" w:rsidP="003E7152">
      <w:pPr>
        <w:pStyle w:val="Stylecng0"/>
        <w:numPr>
          <w:ilvl w:val="0"/>
          <w:numId w:val="9"/>
        </w:numPr>
        <w:tabs>
          <w:tab w:val="left" w:pos="1134"/>
        </w:tabs>
        <w:ind w:left="1140" w:hanging="285"/>
        <w:jc w:val="both"/>
      </w:pPr>
      <w:r w:rsidRPr="003734C6">
        <w:lastRenderedPageBreak/>
        <w:t>Triển khai khảo sát thực tế: khảo sát người tiêu dùng, nhà phân phối, khách hàng doanh nghiệp…</w:t>
      </w:r>
    </w:p>
    <w:p w14:paraId="27D70BCF" w14:textId="77777777" w:rsidR="002860DA" w:rsidRPr="003734C6" w:rsidRDefault="002860DA" w:rsidP="003E7152">
      <w:pPr>
        <w:pStyle w:val="Stylecng0"/>
        <w:numPr>
          <w:ilvl w:val="0"/>
          <w:numId w:val="9"/>
        </w:numPr>
        <w:tabs>
          <w:tab w:val="left" w:pos="1134"/>
        </w:tabs>
        <w:ind w:left="1140" w:hanging="285"/>
        <w:jc w:val="both"/>
      </w:pPr>
      <w:r w:rsidRPr="003734C6">
        <w:t>Phân tích dữ liệu: xử lý số liệu, phân nhóm, vẽ biểu đồ, so sánh xu hướng…</w:t>
      </w:r>
    </w:p>
    <w:p w14:paraId="7FECBCC4" w14:textId="77777777" w:rsidR="002860DA" w:rsidRPr="003734C6" w:rsidRDefault="002860DA" w:rsidP="003E7152">
      <w:pPr>
        <w:pStyle w:val="Stylecng0"/>
        <w:numPr>
          <w:ilvl w:val="0"/>
          <w:numId w:val="9"/>
        </w:numPr>
        <w:tabs>
          <w:tab w:val="left" w:pos="1134"/>
        </w:tabs>
        <w:ind w:left="1140" w:hanging="285"/>
        <w:jc w:val="both"/>
      </w:pPr>
      <w:r w:rsidRPr="003734C6">
        <w:t>Đánh giá hành vi người tiêu dùng và đối thủ cạnh tranh.</w:t>
      </w:r>
    </w:p>
    <w:p w14:paraId="3812B0BA" w14:textId="77777777" w:rsidR="002860DA" w:rsidRPr="003734C6" w:rsidRDefault="002860DA" w:rsidP="003E7152">
      <w:pPr>
        <w:pStyle w:val="Stylecng0"/>
        <w:numPr>
          <w:ilvl w:val="0"/>
          <w:numId w:val="9"/>
        </w:numPr>
        <w:tabs>
          <w:tab w:val="left" w:pos="1134"/>
        </w:tabs>
        <w:ind w:left="1140" w:hanging="285"/>
        <w:jc w:val="both"/>
      </w:pPr>
      <w:r w:rsidRPr="003734C6">
        <w:t>Xây dựng báo cáo phân tích thị trường.</w:t>
      </w:r>
    </w:p>
    <w:p w14:paraId="40129D6C" w14:textId="77777777" w:rsidR="002860DA" w:rsidRPr="003734C6" w:rsidRDefault="002860DA" w:rsidP="003E7152">
      <w:pPr>
        <w:pStyle w:val="Stylecng0"/>
        <w:numPr>
          <w:ilvl w:val="0"/>
          <w:numId w:val="9"/>
        </w:numPr>
        <w:tabs>
          <w:tab w:val="left" w:pos="1134"/>
        </w:tabs>
        <w:ind w:left="1140" w:hanging="285"/>
        <w:jc w:val="both"/>
      </w:pPr>
      <w:r w:rsidRPr="003734C6">
        <w:t>Đề xuất chiến lược: cải tiến sản phẩm, truyền thông, phân phối, định giá…</w:t>
      </w:r>
    </w:p>
    <w:p w14:paraId="252E0783" w14:textId="77777777" w:rsidR="002860DA" w:rsidRPr="00F4177B" w:rsidRDefault="002860DA" w:rsidP="003E7152">
      <w:pPr>
        <w:pStyle w:val="Stylecng0"/>
        <w:numPr>
          <w:ilvl w:val="0"/>
          <w:numId w:val="9"/>
        </w:numPr>
        <w:tabs>
          <w:tab w:val="left" w:pos="1134"/>
        </w:tabs>
        <w:ind w:left="1140" w:hanging="285"/>
        <w:jc w:val="both"/>
      </w:pPr>
      <w:r w:rsidRPr="003734C6">
        <w:t>Lưu trữ &amp; chia sẻ báo cáo trong hệ thống dữ liệu.</w:t>
      </w:r>
    </w:p>
    <w:p w14:paraId="71E2E6CE" w14:textId="77777777" w:rsidR="002860DA" w:rsidRPr="00F4177B" w:rsidRDefault="002860DA" w:rsidP="002860DA">
      <w:pPr>
        <w:pStyle w:val="StyleTr0"/>
        <w:ind w:left="855" w:hanging="285"/>
        <w:rPr>
          <w:lang w:val="vi-VN"/>
        </w:rPr>
      </w:pPr>
      <w:r w:rsidRPr="00F4177B">
        <w:rPr>
          <w:b/>
          <w:bCs/>
        </w:rPr>
        <w:t>Liên hệ với mô hình BPMN:</w:t>
      </w:r>
      <w:r>
        <w:rPr>
          <w:lang w:val="vi-VN"/>
        </w:rPr>
        <w:t xml:space="preserve"> </w:t>
      </w:r>
      <w:r w:rsidRPr="00F4177B">
        <w:t>Quy trình được mô hình hóa bằng BPMN Level 1 để thể hiện tổng quan hoặc BPMN Level 2 cho các bước khảo sát chi tiết, có sự hỗ trợ của các công cụ BI (Business Intelligence) và Big Data trong xử lý và phân tích dữ liệu.</w:t>
      </w:r>
    </w:p>
    <w:p w14:paraId="28BD7236" w14:textId="77777777" w:rsidR="002860DA" w:rsidRPr="003734C6" w:rsidRDefault="002860DA" w:rsidP="003E7152">
      <w:pPr>
        <w:pStyle w:val="Heading4"/>
        <w:numPr>
          <w:ilvl w:val="3"/>
          <w:numId w:val="7"/>
        </w:numPr>
        <w:spacing w:before="45" w:after="0"/>
        <w:ind w:left="870" w:hanging="870"/>
      </w:pPr>
      <w:r w:rsidRPr="003734C6">
        <w:t xml:space="preserve"> </w:t>
      </w:r>
      <w:bookmarkStart w:id="134" w:name="_Toc217435395"/>
      <w:r w:rsidRPr="003734C6">
        <w:t>Quản lý đối tác</w:t>
      </w:r>
      <w:bookmarkEnd w:id="134"/>
    </w:p>
    <w:p w14:paraId="06D34163" w14:textId="77777777" w:rsidR="002860DA" w:rsidRPr="003734C6" w:rsidRDefault="002860DA" w:rsidP="002860DA">
      <w:pPr>
        <w:pStyle w:val="StyleTr0"/>
        <w:ind w:left="855" w:hanging="285"/>
      </w:pPr>
      <w:r w:rsidRPr="00C85121">
        <w:rPr>
          <w:b/>
          <w:bCs/>
        </w:rPr>
        <w:t>Mô tả:</w:t>
      </w:r>
      <w:r w:rsidRPr="003734C6">
        <w:t xml:space="preserve"> Tập trung vào việc quản lý toàn bộ quá trình hợp tác với các đối tác chiến lược như nhà cung cấp, đơn vị phân phối, đối tác truyền thông, nhượng quyền và đào tạo. Hệ thống đảm bảo tính minh bạch, thống nhất và hiệu quả trong suốt vòng đời hợp đồng, từ giai đoạn đánh giá, ký kết, thực hiện đến gia hạn hoặc chấm dứt hợp tác.</w:t>
      </w:r>
    </w:p>
    <w:p w14:paraId="7180162E" w14:textId="77777777" w:rsidR="002860DA" w:rsidRPr="00B95B2F" w:rsidRDefault="002860DA" w:rsidP="002860DA">
      <w:pPr>
        <w:pStyle w:val="StyleTr0"/>
        <w:ind w:left="855" w:hanging="285"/>
        <w:rPr>
          <w:b/>
        </w:rPr>
      </w:pPr>
      <w:r w:rsidRPr="00B95B2F">
        <w:rPr>
          <w:b/>
        </w:rPr>
        <w:t>Mục tiêu:</w:t>
      </w:r>
    </w:p>
    <w:p w14:paraId="59DFCAC9" w14:textId="77777777" w:rsidR="002860DA" w:rsidRPr="003734C6" w:rsidRDefault="002860DA" w:rsidP="003E7152">
      <w:pPr>
        <w:pStyle w:val="Stylecng0"/>
        <w:numPr>
          <w:ilvl w:val="0"/>
          <w:numId w:val="9"/>
        </w:numPr>
        <w:tabs>
          <w:tab w:val="left" w:pos="1134"/>
        </w:tabs>
        <w:ind w:left="1140" w:hanging="285"/>
        <w:jc w:val="both"/>
      </w:pPr>
      <w:r w:rsidRPr="003734C6">
        <w:t>Thiết lập và duy trì mối quan hệ bền vững với các đối tác trong và ngoài nước.</w:t>
      </w:r>
    </w:p>
    <w:p w14:paraId="79736665" w14:textId="77777777" w:rsidR="002860DA" w:rsidRPr="003734C6" w:rsidRDefault="002860DA" w:rsidP="003E7152">
      <w:pPr>
        <w:pStyle w:val="Stylecng0"/>
        <w:numPr>
          <w:ilvl w:val="0"/>
          <w:numId w:val="9"/>
        </w:numPr>
        <w:tabs>
          <w:tab w:val="left" w:pos="1134"/>
        </w:tabs>
        <w:ind w:left="1140" w:hanging="285"/>
        <w:jc w:val="both"/>
      </w:pPr>
      <w:r w:rsidRPr="003734C6">
        <w:t>Đảm bảo các hợp đồng được quản lý chặt chẽ, tuân thủ pháp lý và đạt hiệu quả cao.</w:t>
      </w:r>
    </w:p>
    <w:p w14:paraId="5B2C27AD" w14:textId="77777777" w:rsidR="002860DA" w:rsidRPr="00F4177B" w:rsidRDefault="002860DA" w:rsidP="003E7152">
      <w:pPr>
        <w:pStyle w:val="Stylecng0"/>
        <w:numPr>
          <w:ilvl w:val="0"/>
          <w:numId w:val="9"/>
        </w:numPr>
        <w:tabs>
          <w:tab w:val="left" w:pos="1134"/>
        </w:tabs>
        <w:ind w:left="1140" w:hanging="285"/>
        <w:jc w:val="both"/>
      </w:pPr>
      <w:r w:rsidRPr="003734C6">
        <w:t>Giảm thiểu rủi ro trong hoạt động thương mại quốc tế thông qua quy trình kiểm soát và đánh giá hợp đồng chuẩn hóa.</w:t>
      </w:r>
    </w:p>
    <w:p w14:paraId="47FB02C5" w14:textId="77777777" w:rsidR="002860DA" w:rsidRPr="00B95B2F" w:rsidRDefault="002860DA" w:rsidP="002860DA">
      <w:pPr>
        <w:pStyle w:val="StyleTr0"/>
        <w:ind w:left="855" w:hanging="285"/>
        <w:rPr>
          <w:b/>
        </w:rPr>
      </w:pPr>
      <w:r w:rsidRPr="00B95B2F">
        <w:rPr>
          <w:b/>
        </w:rPr>
        <w:t>Đầu vào – Đầu ra của quy trình:</w:t>
      </w:r>
    </w:p>
    <w:p w14:paraId="03A62121" w14:textId="77777777" w:rsidR="002860DA" w:rsidRPr="003224C2" w:rsidRDefault="002860DA" w:rsidP="003E7152">
      <w:pPr>
        <w:pStyle w:val="Stylecng0"/>
        <w:numPr>
          <w:ilvl w:val="0"/>
          <w:numId w:val="9"/>
        </w:numPr>
        <w:tabs>
          <w:tab w:val="left" w:pos="1134"/>
        </w:tabs>
        <w:ind w:left="1140" w:hanging="285"/>
        <w:jc w:val="both"/>
      </w:pPr>
      <w:r w:rsidRPr="003224C2">
        <w:t>Đầu vào: Đề xuất hợp tác; hồ sơ năng lực đối tác; tiêu chuẩn đánh giá đối tác.</w:t>
      </w:r>
    </w:p>
    <w:p w14:paraId="17518F23" w14:textId="77777777" w:rsidR="002860DA" w:rsidRPr="00F4177B" w:rsidRDefault="002860DA" w:rsidP="003E7152">
      <w:pPr>
        <w:pStyle w:val="Stylecng0"/>
        <w:numPr>
          <w:ilvl w:val="0"/>
          <w:numId w:val="9"/>
        </w:numPr>
        <w:tabs>
          <w:tab w:val="left" w:pos="1134"/>
        </w:tabs>
        <w:ind w:left="1140" w:hanging="285"/>
        <w:jc w:val="both"/>
      </w:pPr>
      <w:r w:rsidRPr="003224C2">
        <w:t>Đầu ra:</w:t>
      </w:r>
      <w:r w:rsidRPr="00F4177B">
        <w:t xml:space="preserve"> Hợp đồng được ký kết; báo cáo theo dõi thực hiện hợp đồng; hồ sơ hợp đồng được lưu trữ.</w:t>
      </w:r>
    </w:p>
    <w:p w14:paraId="2EECE245" w14:textId="77777777" w:rsidR="002860DA" w:rsidRPr="00F4177B" w:rsidRDefault="002860DA" w:rsidP="002860DA">
      <w:pPr>
        <w:pStyle w:val="StyleTr0"/>
        <w:ind w:left="855" w:hanging="285"/>
        <w:rPr>
          <w:lang w:val="vi-VN"/>
        </w:rPr>
      </w:pPr>
      <w:r w:rsidRPr="00F4177B">
        <w:rPr>
          <w:b/>
          <w:bCs/>
        </w:rPr>
        <w:t>Điểm bắt đầu và kết thúc quy trình:</w:t>
      </w:r>
      <w:r>
        <w:rPr>
          <w:lang w:val="vi-VN"/>
        </w:rPr>
        <w:t xml:space="preserve"> </w:t>
      </w:r>
      <w:r w:rsidRPr="00F4177B">
        <w:t>Quy trình bắt đầu khi tiếp nhận đề xuất hợp tác và kết thúc khi hợp đồng được gia hạn hoặc thanh lý và lưu trữ.</w:t>
      </w:r>
    </w:p>
    <w:p w14:paraId="50B13F84" w14:textId="77777777" w:rsidR="002860DA" w:rsidRPr="00B95B2F" w:rsidRDefault="002860DA" w:rsidP="002860DA">
      <w:pPr>
        <w:pStyle w:val="StyleTr0"/>
        <w:ind w:left="855" w:hanging="285"/>
        <w:rPr>
          <w:b/>
        </w:rPr>
      </w:pPr>
      <w:r w:rsidRPr="00B95B2F">
        <w:rPr>
          <w:b/>
        </w:rPr>
        <w:t>Nhiệm vụ chính:</w:t>
      </w:r>
    </w:p>
    <w:p w14:paraId="3ADE8B9C" w14:textId="77777777" w:rsidR="002860DA" w:rsidRPr="003734C6" w:rsidRDefault="002860DA" w:rsidP="003E7152">
      <w:pPr>
        <w:pStyle w:val="Stylecng0"/>
        <w:numPr>
          <w:ilvl w:val="0"/>
          <w:numId w:val="9"/>
        </w:numPr>
        <w:tabs>
          <w:tab w:val="left" w:pos="1134"/>
        </w:tabs>
        <w:ind w:left="1140" w:hanging="285"/>
        <w:jc w:val="both"/>
      </w:pPr>
      <w:r w:rsidRPr="003734C6">
        <w:t>Tiếp nhận đề xuất hợp tác.</w:t>
      </w:r>
    </w:p>
    <w:p w14:paraId="069EC5A7" w14:textId="77777777" w:rsidR="002860DA" w:rsidRPr="003734C6" w:rsidRDefault="002860DA" w:rsidP="003E7152">
      <w:pPr>
        <w:pStyle w:val="Stylecng0"/>
        <w:numPr>
          <w:ilvl w:val="0"/>
          <w:numId w:val="9"/>
        </w:numPr>
        <w:tabs>
          <w:tab w:val="left" w:pos="1134"/>
        </w:tabs>
        <w:ind w:left="1140" w:hanging="285"/>
        <w:jc w:val="both"/>
      </w:pPr>
      <w:r w:rsidRPr="003734C6">
        <w:lastRenderedPageBreak/>
        <w:t>Đánh giá năng lực đối tác.</w:t>
      </w:r>
    </w:p>
    <w:p w14:paraId="14115350" w14:textId="77777777" w:rsidR="002860DA" w:rsidRPr="003734C6" w:rsidRDefault="002860DA" w:rsidP="003E7152">
      <w:pPr>
        <w:pStyle w:val="Stylecng0"/>
        <w:numPr>
          <w:ilvl w:val="0"/>
          <w:numId w:val="9"/>
        </w:numPr>
        <w:tabs>
          <w:tab w:val="left" w:pos="1134"/>
        </w:tabs>
        <w:ind w:left="1140" w:hanging="285"/>
        <w:jc w:val="both"/>
      </w:pPr>
      <w:r w:rsidRPr="003734C6">
        <w:t>Thương thảo điều khoản hợp đồng.</w:t>
      </w:r>
    </w:p>
    <w:p w14:paraId="77B5EE03" w14:textId="77777777" w:rsidR="002860DA" w:rsidRPr="003734C6" w:rsidRDefault="002860DA" w:rsidP="003E7152">
      <w:pPr>
        <w:pStyle w:val="Stylecng0"/>
        <w:numPr>
          <w:ilvl w:val="0"/>
          <w:numId w:val="9"/>
        </w:numPr>
        <w:tabs>
          <w:tab w:val="left" w:pos="1134"/>
        </w:tabs>
        <w:ind w:left="1140" w:hanging="285"/>
        <w:jc w:val="both"/>
      </w:pPr>
      <w:r w:rsidRPr="003734C6">
        <w:t>Trình duyệt và ký kết hợp đồng.</w:t>
      </w:r>
    </w:p>
    <w:p w14:paraId="1978F402" w14:textId="77777777" w:rsidR="002860DA" w:rsidRPr="003734C6" w:rsidRDefault="002860DA" w:rsidP="003E7152">
      <w:pPr>
        <w:pStyle w:val="Stylecng0"/>
        <w:numPr>
          <w:ilvl w:val="0"/>
          <w:numId w:val="9"/>
        </w:numPr>
        <w:tabs>
          <w:tab w:val="left" w:pos="1134"/>
        </w:tabs>
        <w:ind w:left="1140" w:hanging="285"/>
        <w:jc w:val="both"/>
      </w:pPr>
      <w:r w:rsidRPr="003734C6">
        <w:t>Theo dõi thực hiện hợp đồng.</w:t>
      </w:r>
    </w:p>
    <w:p w14:paraId="5035C193" w14:textId="77777777" w:rsidR="002860DA" w:rsidRPr="003734C6" w:rsidRDefault="002860DA" w:rsidP="003E7152">
      <w:pPr>
        <w:pStyle w:val="Stylecng0"/>
        <w:numPr>
          <w:ilvl w:val="0"/>
          <w:numId w:val="9"/>
        </w:numPr>
        <w:tabs>
          <w:tab w:val="left" w:pos="1134"/>
        </w:tabs>
        <w:ind w:left="1140" w:hanging="285"/>
        <w:jc w:val="both"/>
      </w:pPr>
      <w:r w:rsidRPr="003734C6">
        <w:t>Xử lý sự cố / vi phạm hợp đồng.</w:t>
      </w:r>
    </w:p>
    <w:p w14:paraId="394FFDDE" w14:textId="77777777" w:rsidR="002860DA" w:rsidRPr="003734C6" w:rsidRDefault="002860DA" w:rsidP="003E7152">
      <w:pPr>
        <w:pStyle w:val="Stylecng0"/>
        <w:numPr>
          <w:ilvl w:val="0"/>
          <w:numId w:val="9"/>
        </w:numPr>
        <w:tabs>
          <w:tab w:val="left" w:pos="1134"/>
        </w:tabs>
        <w:ind w:left="1140" w:hanging="285"/>
        <w:jc w:val="both"/>
      </w:pPr>
      <w:r w:rsidRPr="003734C6">
        <w:t>Gia hạn / thanh lý hợp đồng.</w:t>
      </w:r>
    </w:p>
    <w:p w14:paraId="4CCB02D7" w14:textId="77777777" w:rsidR="002860DA" w:rsidRPr="00F4177B" w:rsidRDefault="002860DA" w:rsidP="003E7152">
      <w:pPr>
        <w:pStyle w:val="Stylecng0"/>
        <w:numPr>
          <w:ilvl w:val="0"/>
          <w:numId w:val="9"/>
        </w:numPr>
        <w:tabs>
          <w:tab w:val="left" w:pos="1134"/>
        </w:tabs>
        <w:ind w:left="1140" w:hanging="285"/>
        <w:jc w:val="both"/>
      </w:pPr>
      <w:r w:rsidRPr="003734C6">
        <w:t>Lưu trữ và quản lý hợp đồng.</w:t>
      </w:r>
    </w:p>
    <w:p w14:paraId="2338E01A" w14:textId="77777777" w:rsidR="002860DA" w:rsidRPr="003734C6" w:rsidRDefault="002860DA" w:rsidP="002860DA">
      <w:pPr>
        <w:pStyle w:val="StyleTr0"/>
        <w:ind w:left="855" w:hanging="285"/>
      </w:pPr>
      <w:r w:rsidRPr="00F4177B">
        <w:rPr>
          <w:b/>
          <w:bCs/>
        </w:rPr>
        <w:t>Liên hệ với mô hình BPMN:</w:t>
      </w:r>
      <w:r>
        <w:rPr>
          <w:lang w:val="vi-VN"/>
        </w:rPr>
        <w:t xml:space="preserve"> </w:t>
      </w:r>
      <w:r w:rsidRPr="00F4177B">
        <w:t>Quy trình được mô hình hóa bằng BPMN Level 2, làm rõ các Gateway phê duyệt hợp đồng và sự tham gia của Bộ phận Pháp chế và Bộ phận Đối ngoại.</w:t>
      </w:r>
    </w:p>
    <w:p w14:paraId="57FA11CC" w14:textId="77777777" w:rsidR="002860DA" w:rsidRPr="003734C6" w:rsidRDefault="002860DA" w:rsidP="003E7152">
      <w:pPr>
        <w:pStyle w:val="Heading4"/>
        <w:numPr>
          <w:ilvl w:val="3"/>
          <w:numId w:val="7"/>
        </w:numPr>
        <w:spacing w:before="45" w:after="0"/>
        <w:ind w:left="870" w:hanging="870"/>
      </w:pPr>
      <w:r w:rsidRPr="003734C6">
        <w:t xml:space="preserve"> </w:t>
      </w:r>
      <w:bookmarkStart w:id="135" w:name="_Toc217435396"/>
      <w:r w:rsidRPr="003734C6">
        <w:t xml:space="preserve">Quản lý vận </w:t>
      </w:r>
      <w:r w:rsidRPr="00B95B2F">
        <w:t>chuyển</w:t>
      </w:r>
      <w:r w:rsidRPr="003734C6">
        <w:t xml:space="preserve"> quốc tế</w:t>
      </w:r>
      <w:bookmarkEnd w:id="135"/>
    </w:p>
    <w:p w14:paraId="2F899C79" w14:textId="77777777" w:rsidR="002860DA" w:rsidRPr="003734C6" w:rsidRDefault="002860DA" w:rsidP="002860DA">
      <w:pPr>
        <w:pStyle w:val="StyleTr0"/>
        <w:ind w:left="855" w:hanging="285"/>
      </w:pPr>
      <w:r w:rsidRPr="00C85121">
        <w:rPr>
          <w:b/>
          <w:bCs/>
        </w:rPr>
        <w:t>Mô tả:</w:t>
      </w:r>
      <w:r w:rsidRPr="003734C6">
        <w:t xml:space="preserve"> đảm bảo quá trình xuất khẩu sản phẩm cà phê của Trung Nguyên Legend ra thị trường quốc tế được thực hiện đúng tiến độ, tuân thủ quy định hải quan, tối ưu chi phí logistics và giảm thiểu rủi ro trong chuỗi cung ứng.</w:t>
      </w:r>
    </w:p>
    <w:p w14:paraId="4D448DDF" w14:textId="77777777" w:rsidR="002860DA" w:rsidRPr="00B95B2F" w:rsidRDefault="002860DA" w:rsidP="002860DA">
      <w:pPr>
        <w:pStyle w:val="StyleTr0"/>
        <w:ind w:left="855" w:hanging="285"/>
        <w:rPr>
          <w:b/>
        </w:rPr>
      </w:pPr>
      <w:r w:rsidRPr="00B95B2F">
        <w:rPr>
          <w:b/>
        </w:rPr>
        <w:t xml:space="preserve">Mục tiêu: </w:t>
      </w:r>
    </w:p>
    <w:p w14:paraId="5A037B87" w14:textId="77777777" w:rsidR="002860DA" w:rsidRPr="003734C6" w:rsidRDefault="002860DA" w:rsidP="003E7152">
      <w:pPr>
        <w:pStyle w:val="Stylecng0"/>
        <w:numPr>
          <w:ilvl w:val="0"/>
          <w:numId w:val="9"/>
        </w:numPr>
        <w:tabs>
          <w:tab w:val="left" w:pos="1134"/>
        </w:tabs>
        <w:ind w:left="1140" w:hanging="285"/>
        <w:jc w:val="both"/>
      </w:pPr>
      <w:r w:rsidRPr="003734C6">
        <w:t>Đảm bảo hàng hóa được giao đúng chất lượng, đúng thời hạn và đúng quy định pháp lý.</w:t>
      </w:r>
    </w:p>
    <w:p w14:paraId="52A6C9E0" w14:textId="77777777" w:rsidR="002860DA" w:rsidRPr="00F4177B" w:rsidRDefault="002860DA" w:rsidP="003E7152">
      <w:pPr>
        <w:pStyle w:val="Stylecng0"/>
        <w:numPr>
          <w:ilvl w:val="0"/>
          <w:numId w:val="9"/>
        </w:numPr>
        <w:tabs>
          <w:tab w:val="left" w:pos="1134"/>
        </w:tabs>
        <w:ind w:left="1140" w:hanging="285"/>
        <w:jc w:val="both"/>
      </w:pPr>
      <w:r w:rsidRPr="003734C6">
        <w:t>Nâng cao hiệu quả quản trị chuỗi cung ứng và năng lực cạnh tranh trên thị trường toàn cầu.</w:t>
      </w:r>
    </w:p>
    <w:p w14:paraId="639B7C6D" w14:textId="77777777" w:rsidR="002860DA" w:rsidRPr="00B95B2F" w:rsidRDefault="002860DA" w:rsidP="002860DA">
      <w:pPr>
        <w:pStyle w:val="StyleTr0"/>
        <w:ind w:left="855" w:hanging="285"/>
        <w:rPr>
          <w:b/>
        </w:rPr>
      </w:pPr>
      <w:r w:rsidRPr="00B95B2F">
        <w:rPr>
          <w:b/>
        </w:rPr>
        <w:t>Đầu vào – Đầu ra của quy trình:</w:t>
      </w:r>
    </w:p>
    <w:p w14:paraId="5F014A92" w14:textId="77777777" w:rsidR="002860DA" w:rsidRPr="00F4177B" w:rsidRDefault="002860DA" w:rsidP="003E7152">
      <w:pPr>
        <w:pStyle w:val="Stylecng0"/>
        <w:numPr>
          <w:ilvl w:val="0"/>
          <w:numId w:val="9"/>
        </w:numPr>
        <w:tabs>
          <w:tab w:val="left" w:pos="1134"/>
        </w:tabs>
        <w:ind w:left="1140" w:hanging="285"/>
        <w:jc w:val="both"/>
      </w:pPr>
      <w:r w:rsidRPr="00F4177B">
        <w:t>Đầu vào: Đơn đặt hàng xuất khẩu; thông tin điều khoản logistics (Incoterm, container); hồ sơ lô hàng.</w:t>
      </w:r>
    </w:p>
    <w:p w14:paraId="4F96AF3C" w14:textId="77777777" w:rsidR="002860DA" w:rsidRPr="00F4177B" w:rsidRDefault="002860DA" w:rsidP="003E7152">
      <w:pPr>
        <w:pStyle w:val="Stylecng0"/>
        <w:numPr>
          <w:ilvl w:val="0"/>
          <w:numId w:val="9"/>
        </w:numPr>
        <w:tabs>
          <w:tab w:val="left" w:pos="1134"/>
        </w:tabs>
        <w:ind w:left="1140" w:hanging="285"/>
        <w:jc w:val="both"/>
      </w:pPr>
      <w:r w:rsidRPr="00F4177B">
        <w:t>Đầu ra: Bộ chứng từ xuất khẩu hoàn chỉnh; biên bản bàn giao hàng; hồ sơ logistics được lưu trữ.</w:t>
      </w:r>
    </w:p>
    <w:p w14:paraId="62CD75B9" w14:textId="77777777" w:rsidR="002860DA" w:rsidRPr="00F4177B" w:rsidRDefault="002860DA" w:rsidP="002860DA">
      <w:pPr>
        <w:pStyle w:val="StyleTr0"/>
        <w:ind w:left="855" w:hanging="285"/>
        <w:rPr>
          <w:lang w:val="vi-VN"/>
        </w:rPr>
      </w:pPr>
      <w:r w:rsidRPr="00F4177B">
        <w:rPr>
          <w:b/>
          <w:bCs/>
        </w:rPr>
        <w:t>Điểm bắt đầu và kết thúc quy trình:</w:t>
      </w:r>
      <w:r>
        <w:rPr>
          <w:lang w:val="vi-VN"/>
        </w:rPr>
        <w:t xml:space="preserve"> </w:t>
      </w:r>
      <w:r w:rsidRPr="00F4177B">
        <w:t>Quy trình bắt đầu khi tiếp nhận đơn đặt hàng xuất khẩu và kết thúc khi giao hàng cho đối tác quốc tế và đánh giá hiệu suất vận chuyển.</w:t>
      </w:r>
    </w:p>
    <w:p w14:paraId="7F2A2DBE" w14:textId="77777777" w:rsidR="002860DA" w:rsidRPr="00B95B2F" w:rsidRDefault="002860DA" w:rsidP="002860DA">
      <w:pPr>
        <w:pStyle w:val="StyleTr0"/>
        <w:ind w:left="855" w:hanging="285"/>
        <w:rPr>
          <w:b/>
        </w:rPr>
      </w:pPr>
      <w:r w:rsidRPr="00B95B2F">
        <w:rPr>
          <w:b/>
        </w:rPr>
        <w:t xml:space="preserve">Nhiệm vụ chính: </w:t>
      </w:r>
    </w:p>
    <w:p w14:paraId="1029D5AD" w14:textId="77777777" w:rsidR="002860DA" w:rsidRPr="003734C6" w:rsidRDefault="002860DA" w:rsidP="003E7152">
      <w:pPr>
        <w:pStyle w:val="Stylecng0"/>
        <w:numPr>
          <w:ilvl w:val="0"/>
          <w:numId w:val="9"/>
        </w:numPr>
        <w:tabs>
          <w:tab w:val="left" w:pos="1134"/>
        </w:tabs>
        <w:ind w:left="1140" w:hanging="285"/>
        <w:jc w:val="both"/>
      </w:pPr>
      <w:r w:rsidRPr="003734C6">
        <w:t>Tiếp nhận đơn đặt hàng xuất khẩu từ đối tác quốc tế.</w:t>
      </w:r>
    </w:p>
    <w:p w14:paraId="2FF706DF" w14:textId="77777777" w:rsidR="002860DA" w:rsidRPr="003734C6" w:rsidRDefault="002860DA" w:rsidP="003E7152">
      <w:pPr>
        <w:pStyle w:val="Stylecng0"/>
        <w:numPr>
          <w:ilvl w:val="0"/>
          <w:numId w:val="9"/>
        </w:numPr>
        <w:tabs>
          <w:tab w:val="left" w:pos="1134"/>
        </w:tabs>
        <w:ind w:left="1140" w:hanging="285"/>
        <w:jc w:val="both"/>
      </w:pPr>
      <w:r w:rsidRPr="003734C6">
        <w:lastRenderedPageBreak/>
        <w:t>Xác nhận điều khoản logistics (Incoterm, thời gian, giá vận chuyển, loại container…).</w:t>
      </w:r>
    </w:p>
    <w:p w14:paraId="32CF5541" w14:textId="77777777" w:rsidR="002860DA" w:rsidRPr="003734C6" w:rsidRDefault="002860DA" w:rsidP="003E7152">
      <w:pPr>
        <w:pStyle w:val="Stylecng0"/>
        <w:numPr>
          <w:ilvl w:val="0"/>
          <w:numId w:val="9"/>
        </w:numPr>
        <w:tabs>
          <w:tab w:val="left" w:pos="1134"/>
        </w:tabs>
        <w:ind w:left="1140" w:hanging="285"/>
        <w:jc w:val="both"/>
      </w:pPr>
      <w:r w:rsidRPr="003734C6">
        <w:t>Chuẩn bị hàng tại kho xuất khẩu (đóng gói, ghi nhãn, kiểm định).</w:t>
      </w:r>
    </w:p>
    <w:p w14:paraId="570679F3" w14:textId="77777777" w:rsidR="002860DA" w:rsidRPr="003734C6" w:rsidRDefault="002860DA" w:rsidP="003E7152">
      <w:pPr>
        <w:pStyle w:val="Stylecng0"/>
        <w:numPr>
          <w:ilvl w:val="0"/>
          <w:numId w:val="9"/>
        </w:numPr>
        <w:tabs>
          <w:tab w:val="left" w:pos="1134"/>
        </w:tabs>
        <w:ind w:left="1140" w:hanging="285"/>
        <w:jc w:val="both"/>
      </w:pPr>
      <w:r w:rsidRPr="003734C6">
        <w:t>Lập bộ chứng từ xuất khẩu (Invoice, Packing List, C/O, C/Q, hợp đồng…).</w:t>
      </w:r>
    </w:p>
    <w:p w14:paraId="2E81493A" w14:textId="77777777" w:rsidR="002860DA" w:rsidRPr="003734C6" w:rsidRDefault="002860DA" w:rsidP="003E7152">
      <w:pPr>
        <w:pStyle w:val="Stylecng0"/>
        <w:numPr>
          <w:ilvl w:val="0"/>
          <w:numId w:val="9"/>
        </w:numPr>
        <w:tabs>
          <w:tab w:val="left" w:pos="1134"/>
        </w:tabs>
        <w:ind w:left="1140" w:hanging="285"/>
        <w:jc w:val="both"/>
      </w:pPr>
      <w:r w:rsidRPr="003734C6">
        <w:t>Làm thủ tục hải quan xuất khẩu.</w:t>
      </w:r>
    </w:p>
    <w:p w14:paraId="30E309C4" w14:textId="77777777" w:rsidR="002860DA" w:rsidRPr="003734C6" w:rsidRDefault="002860DA" w:rsidP="003E7152">
      <w:pPr>
        <w:pStyle w:val="Stylecng0"/>
        <w:numPr>
          <w:ilvl w:val="0"/>
          <w:numId w:val="9"/>
        </w:numPr>
        <w:tabs>
          <w:tab w:val="left" w:pos="1134"/>
        </w:tabs>
        <w:ind w:left="1140" w:hanging="285"/>
        <w:jc w:val="both"/>
      </w:pPr>
      <w:r w:rsidRPr="003734C6">
        <w:t>Bàn giao hàng cho hãng vận chuyển quốc tế.</w:t>
      </w:r>
    </w:p>
    <w:p w14:paraId="10FA79ED" w14:textId="77777777" w:rsidR="002860DA" w:rsidRPr="003734C6" w:rsidRDefault="002860DA" w:rsidP="003E7152">
      <w:pPr>
        <w:pStyle w:val="Stylecng0"/>
        <w:numPr>
          <w:ilvl w:val="0"/>
          <w:numId w:val="9"/>
        </w:numPr>
        <w:tabs>
          <w:tab w:val="left" w:pos="1134"/>
        </w:tabs>
        <w:ind w:left="1140" w:hanging="285"/>
        <w:jc w:val="both"/>
      </w:pPr>
      <w:r w:rsidRPr="003734C6">
        <w:t>Theo dõi hành trình vận chuyển (tracking container).</w:t>
      </w:r>
    </w:p>
    <w:p w14:paraId="742424C7" w14:textId="77777777" w:rsidR="002860DA" w:rsidRPr="003734C6" w:rsidRDefault="002860DA" w:rsidP="003E7152">
      <w:pPr>
        <w:pStyle w:val="Stylecng0"/>
        <w:numPr>
          <w:ilvl w:val="0"/>
          <w:numId w:val="9"/>
        </w:numPr>
        <w:tabs>
          <w:tab w:val="left" w:pos="1134"/>
        </w:tabs>
        <w:ind w:left="1140" w:hanging="285"/>
        <w:jc w:val="both"/>
      </w:pPr>
      <w:r w:rsidRPr="003734C6">
        <w:t>Làm thủ tục nhập khẩu ở nước sở tại (nếu là DDP hoặc DAP).</w:t>
      </w:r>
    </w:p>
    <w:p w14:paraId="29A3E287" w14:textId="77777777" w:rsidR="002860DA" w:rsidRPr="003734C6" w:rsidRDefault="002860DA" w:rsidP="003E7152">
      <w:pPr>
        <w:pStyle w:val="Stylecng0"/>
        <w:numPr>
          <w:ilvl w:val="0"/>
          <w:numId w:val="9"/>
        </w:numPr>
        <w:tabs>
          <w:tab w:val="left" w:pos="1134"/>
        </w:tabs>
        <w:ind w:left="1140" w:hanging="285"/>
        <w:jc w:val="both"/>
      </w:pPr>
      <w:r w:rsidRPr="003734C6">
        <w:t>Giao hàng cho đối tác / khách hàng quốc tế.</w:t>
      </w:r>
    </w:p>
    <w:p w14:paraId="0F360ED1" w14:textId="77777777" w:rsidR="002860DA" w:rsidRPr="003734C6" w:rsidRDefault="002860DA" w:rsidP="003E7152">
      <w:pPr>
        <w:pStyle w:val="Stylecng0"/>
        <w:numPr>
          <w:ilvl w:val="0"/>
          <w:numId w:val="9"/>
        </w:numPr>
        <w:tabs>
          <w:tab w:val="left" w:pos="1134"/>
        </w:tabs>
        <w:ind w:left="1140" w:hanging="285"/>
        <w:jc w:val="both"/>
      </w:pPr>
      <w:r w:rsidRPr="003734C6">
        <w:t>Lưu trữ hồ sơ logistics, chứng từ.</w:t>
      </w:r>
    </w:p>
    <w:p w14:paraId="27E31D20" w14:textId="77777777" w:rsidR="002860DA" w:rsidRDefault="002860DA" w:rsidP="003E7152">
      <w:pPr>
        <w:pStyle w:val="Stylecng0"/>
        <w:numPr>
          <w:ilvl w:val="0"/>
          <w:numId w:val="9"/>
        </w:numPr>
        <w:tabs>
          <w:tab w:val="left" w:pos="1134"/>
        </w:tabs>
        <w:ind w:left="1140" w:hanging="285"/>
        <w:jc w:val="both"/>
      </w:pPr>
      <w:r w:rsidRPr="003734C6">
        <w:t>Đánh giá hiệu suất vận chuyển: thời gian, chi phí, hư hại.</w:t>
      </w:r>
    </w:p>
    <w:p w14:paraId="4EE12D1D" w14:textId="77777777" w:rsidR="002860DA" w:rsidRDefault="002860DA" w:rsidP="002860DA">
      <w:pPr>
        <w:pStyle w:val="StyleTr0"/>
        <w:ind w:left="855" w:hanging="285"/>
      </w:pPr>
      <w:r w:rsidRPr="00F4177B">
        <w:rPr>
          <w:b/>
          <w:bCs/>
        </w:rPr>
        <w:t>Liên hệ với mô hình BPMN:</w:t>
      </w:r>
      <w:r>
        <w:rPr>
          <w:lang w:val="vi-VN"/>
        </w:rPr>
        <w:t xml:space="preserve"> </w:t>
      </w:r>
      <w:r w:rsidRPr="00F4177B">
        <w:t>Quy trình được mô hình hóa bằng BPMN Level 2 nhằm thể hiện luồng chứng từ phức tạp và các điểm kiểm soát hải quan, liên kết với các hệ thống SCM và E-Logistics.</w:t>
      </w:r>
    </w:p>
    <w:p w14:paraId="2F8C9F3B" w14:textId="77777777" w:rsidR="002860DA" w:rsidRDefault="002860DA" w:rsidP="002860DA">
      <w:pPr>
        <w:pStyle w:val="DoanVB"/>
        <w:keepNext/>
        <w:ind w:firstLine="0"/>
        <w:jc w:val="left"/>
        <w:sectPr w:rsidR="002860DA" w:rsidSect="002860DA">
          <w:pgSz w:w="11907" w:h="16840" w:code="9"/>
          <w:pgMar w:top="1134" w:right="851" w:bottom="1134" w:left="1701" w:header="567" w:footer="567" w:gutter="0"/>
          <w:cols w:space="708"/>
          <w:docGrid w:linePitch="360"/>
        </w:sectPr>
      </w:pPr>
    </w:p>
    <w:p w14:paraId="40C57147" w14:textId="4028405E" w:rsidR="002860DA" w:rsidRDefault="00D7180C" w:rsidP="002860DA">
      <w:pPr>
        <w:pStyle w:val="DoanVB"/>
        <w:keepNext/>
        <w:ind w:firstLine="0"/>
        <w:jc w:val="left"/>
        <w:sectPr w:rsidR="002860DA" w:rsidSect="002860DA">
          <w:pgSz w:w="16840" w:h="11907" w:orient="landscape" w:code="9"/>
          <w:pgMar w:top="1701" w:right="1134" w:bottom="851" w:left="1134" w:header="567" w:footer="567" w:gutter="0"/>
          <w:cols w:space="708"/>
          <w:docGrid w:linePitch="360"/>
        </w:sectPr>
      </w:pPr>
      <w:r>
        <w:rPr>
          <w:noProof/>
          <w:lang w:val="en-GB" w:eastAsia="ko-KR"/>
        </w:rPr>
        <w:lastRenderedPageBreak/>
        <w:drawing>
          <wp:anchor distT="0" distB="0" distL="114300" distR="114300" simplePos="0" relativeHeight="251658245" behindDoc="0" locked="0" layoutInCell="1" allowOverlap="1" wp14:anchorId="1FA4B62D" wp14:editId="29E7C705">
            <wp:simplePos x="0" y="0"/>
            <wp:positionH relativeFrom="margin">
              <wp:posOffset>-247650</wp:posOffset>
            </wp:positionH>
            <wp:positionV relativeFrom="margin">
              <wp:posOffset>512445</wp:posOffset>
            </wp:positionV>
            <wp:extent cx="9754235" cy="4175760"/>
            <wp:effectExtent l="0" t="0" r="0" b="0"/>
            <wp:wrapSquare wrapText="bothSides"/>
            <wp:docPr id="846402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0266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754235" cy="4175760"/>
                    </a:xfrm>
                    <a:prstGeom prst="rect">
                      <a:avLst/>
                    </a:prstGeom>
                  </pic:spPr>
                </pic:pic>
              </a:graphicData>
            </a:graphic>
            <wp14:sizeRelH relativeFrom="margin">
              <wp14:pctWidth>0</wp14:pctWidth>
            </wp14:sizeRelH>
            <wp14:sizeRelV relativeFrom="margin">
              <wp14:pctHeight>0</wp14:pctHeight>
            </wp14:sizeRelV>
          </wp:anchor>
        </w:drawing>
      </w:r>
      <w:r w:rsidR="002860DA">
        <w:rPr>
          <w:noProof/>
          <w:lang w:val="en-GB" w:eastAsia="ko-KR"/>
        </w:rPr>
        <mc:AlternateContent>
          <mc:Choice Requires="wps">
            <w:drawing>
              <wp:anchor distT="0" distB="0" distL="114300" distR="114300" simplePos="0" relativeHeight="251658246" behindDoc="0" locked="0" layoutInCell="1" allowOverlap="1" wp14:anchorId="3AE61359" wp14:editId="633A2D97">
                <wp:simplePos x="0" y="0"/>
                <wp:positionH relativeFrom="column">
                  <wp:posOffset>-250825</wp:posOffset>
                </wp:positionH>
                <wp:positionV relativeFrom="paragraph">
                  <wp:posOffset>4749165</wp:posOffset>
                </wp:positionV>
                <wp:extent cx="9755505" cy="635"/>
                <wp:effectExtent l="0" t="0" r="0" b="0"/>
                <wp:wrapSquare wrapText="bothSides"/>
                <wp:docPr id="308452133" name="Text Box 1"/>
                <wp:cNvGraphicFramePr/>
                <a:graphic xmlns:a="http://schemas.openxmlformats.org/drawingml/2006/main">
                  <a:graphicData uri="http://schemas.microsoft.com/office/word/2010/wordprocessingShape">
                    <wps:wsp>
                      <wps:cNvSpPr txBox="1"/>
                      <wps:spPr>
                        <a:xfrm>
                          <a:off x="0" y="0"/>
                          <a:ext cx="9755505" cy="635"/>
                        </a:xfrm>
                        <a:prstGeom prst="rect">
                          <a:avLst/>
                        </a:prstGeom>
                        <a:solidFill>
                          <a:prstClr val="white"/>
                        </a:solidFill>
                        <a:ln>
                          <a:noFill/>
                        </a:ln>
                      </wps:spPr>
                      <wps:txbx>
                        <w:txbxContent>
                          <w:p w14:paraId="5AF54219" w14:textId="77777777" w:rsidR="002860DA" w:rsidRPr="00467589" w:rsidRDefault="002860DA" w:rsidP="002860DA">
                            <w:pPr>
                              <w:pStyle w:val="Caption"/>
                              <w:rPr>
                                <w:b/>
                                <w:bCs/>
                                <w:noProof/>
                                <w:szCs w:val="22"/>
                              </w:rPr>
                            </w:pPr>
                            <w:bookmarkStart w:id="136" w:name="_Toc217428077"/>
                            <w:bookmarkStart w:id="137" w:name="_Toc217434780"/>
                            <w:r>
                              <w:t xml:space="preserve">Ảnh </w:t>
                            </w:r>
                            <w:fldSimple w:instr=" STYLEREF 1 \s ">
                              <w:r>
                                <w:rPr>
                                  <w:noProof/>
                                </w:rPr>
                                <w:t>3</w:t>
                              </w:r>
                            </w:fldSimple>
                            <w:r>
                              <w:t>.</w:t>
                            </w:r>
                            <w:fldSimple w:instr=" SEQ Ảnh \* ARABIC \s 1 ">
                              <w:r>
                                <w:rPr>
                                  <w:noProof/>
                                </w:rPr>
                                <w:t>4</w:t>
                              </w:r>
                            </w:fldSimple>
                            <w:r>
                              <w:t xml:space="preserve">. </w:t>
                            </w:r>
                            <w:r w:rsidRPr="006B7A11">
                              <w:t>Xuất khẩu &amp; Thương mại quốc tế</w:t>
                            </w:r>
                            <w:bookmarkEnd w:id="136"/>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E61359" id="_x0000_s1028" type="#_x0000_t202" style="position:absolute;margin-left:-19.75pt;margin-top:373.95pt;width:768.15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5z+GwIAAD8EAAAOAAAAZHJzL2Uyb0RvYy54bWysU8Fu2zAMvQ/YPwi6L04ypNu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" stroked="f">
                <v:textbox style="mso-fit-shape-to-text:t" inset="0,0,0,0">
                  <w:txbxContent>
                    <w:p w14:paraId="5AF54219" w14:textId="77777777" w:rsidR="002860DA" w:rsidRPr="00467589" w:rsidRDefault="002860DA" w:rsidP="002860DA">
                      <w:pPr>
                        <w:pStyle w:val="Caption"/>
                        <w:rPr>
                          <w:b/>
                          <w:bCs/>
                          <w:noProof/>
                          <w:szCs w:val="22"/>
                        </w:rPr>
                      </w:pPr>
                      <w:bookmarkStart w:id="138" w:name="_Toc217428077"/>
                      <w:bookmarkStart w:id="139" w:name="_Toc217434780"/>
                      <w:r>
                        <w:t xml:space="preserve">Ảnh </w:t>
                      </w:r>
                      <w:fldSimple w:instr=" STYLEREF 1 \s ">
                        <w:r>
                          <w:rPr>
                            <w:noProof/>
                          </w:rPr>
                          <w:t>3</w:t>
                        </w:r>
                      </w:fldSimple>
                      <w:r>
                        <w:t>.</w:t>
                      </w:r>
                      <w:fldSimple w:instr=" SEQ Ảnh \* ARABIC \s 1 ">
                        <w:r>
                          <w:rPr>
                            <w:noProof/>
                          </w:rPr>
                          <w:t>4</w:t>
                        </w:r>
                      </w:fldSimple>
                      <w:r>
                        <w:t xml:space="preserve">. </w:t>
                      </w:r>
                      <w:r w:rsidRPr="006B7A11">
                        <w:t>Xuất khẩu &amp; Thương mại quốc tế</w:t>
                      </w:r>
                      <w:bookmarkEnd w:id="138"/>
                      <w:bookmarkEnd w:id="139"/>
                    </w:p>
                  </w:txbxContent>
                </v:textbox>
                <w10:wrap type="square"/>
              </v:shape>
            </w:pict>
          </mc:Fallback>
        </mc:AlternateContent>
      </w:r>
    </w:p>
    <w:p w14:paraId="71977846" w14:textId="77777777" w:rsidR="002860DA" w:rsidRPr="000B1E29" w:rsidRDefault="002860DA" w:rsidP="003E7152">
      <w:pPr>
        <w:pStyle w:val="Heading3"/>
        <w:numPr>
          <w:ilvl w:val="2"/>
          <w:numId w:val="7"/>
        </w:numPr>
        <w:ind w:left="709" w:hanging="709"/>
      </w:pPr>
      <w:bookmarkStart w:id="140" w:name="_Toc217429388"/>
      <w:bookmarkStart w:id="141" w:name="_Toc217433690"/>
      <w:bookmarkStart w:id="142" w:name="_Toc217433900"/>
      <w:bookmarkStart w:id="143" w:name="_Toc217435397"/>
      <w:r w:rsidRPr="000B1E29">
        <w:lastRenderedPageBreak/>
        <w:t>Mảng Bất động sản – Du lịch</w:t>
      </w:r>
      <w:bookmarkEnd w:id="140"/>
      <w:bookmarkEnd w:id="141"/>
      <w:bookmarkEnd w:id="142"/>
      <w:bookmarkEnd w:id="143"/>
    </w:p>
    <w:p w14:paraId="5AEDFA35" w14:textId="77777777" w:rsidR="002860DA" w:rsidRPr="00513D69" w:rsidRDefault="002860DA" w:rsidP="002860DA">
      <w:pPr>
        <w:pStyle w:val="DoanVB"/>
      </w:pPr>
      <w:r w:rsidRPr="00513D69">
        <w:rPr>
          <w:b/>
          <w:bCs/>
        </w:rPr>
        <w:t>Mảng Bất động sản – Du lịch</w:t>
      </w:r>
      <w:r w:rsidRPr="00513D69">
        <w:t xml:space="preserve"> của Trung Nguyên Legend tập trung vào việc phát triển các dự án đô thị và không gian trải nghiệm gắn với văn hóa cà phê, tiêu biểu như Thành phố Cà phê và Bảo tàng Thế giới Cà phê. Mảng này đảm nhiệm quy hoạch – xây dựng – vận hành các dự án bất động sản, đồng thời phát triển mô hình du lịch trải nghiệm, sự kiện và hoạt động văn hóa nhằm thu hút du khách. Thông qua việc kết hợp kiến trúc, văn hóa và lối sống, mảng Bất động sản – Du lịch giúp mở rộng hệ sinh thái thương hiệu, tạo điểm đến mang bản sắc riêng và đóng góp vào sự phát triển bền vững của Trung Nguyên Legend.</w:t>
      </w:r>
    </w:p>
    <w:p w14:paraId="76A4A8EE" w14:textId="77777777" w:rsidR="002860DA" w:rsidRPr="00BA6362" w:rsidRDefault="002860DA" w:rsidP="003E7152">
      <w:pPr>
        <w:pStyle w:val="Heading4"/>
        <w:numPr>
          <w:ilvl w:val="3"/>
          <w:numId w:val="7"/>
        </w:numPr>
        <w:spacing w:before="45" w:after="0"/>
        <w:ind w:left="870" w:hanging="870"/>
      </w:pPr>
      <w:bookmarkStart w:id="144" w:name="_Toc217435398"/>
      <w:r w:rsidRPr="00BA6362">
        <w:t>Quản lý bất động sản</w:t>
      </w:r>
      <w:bookmarkEnd w:id="144"/>
    </w:p>
    <w:p w14:paraId="25F19EF6" w14:textId="77777777" w:rsidR="002860DA" w:rsidRPr="003734C6" w:rsidRDefault="002860DA" w:rsidP="002860DA">
      <w:pPr>
        <w:pStyle w:val="StyleTr0"/>
        <w:ind w:left="855" w:hanging="285"/>
      </w:pPr>
      <w:r w:rsidRPr="00B50C9B">
        <w:rPr>
          <w:b/>
          <w:bCs/>
        </w:rPr>
        <w:t>Mô tả:</w:t>
      </w:r>
      <w:r w:rsidRPr="003734C6">
        <w:t xml:space="preserve"> đảm bảo việc quản lý, vận hành và khai thác hiệu quả toàn bộ danh mục bất động sản do Trung Nguyên Legend sở hữu hoặc hợp tác khai thác.</w:t>
      </w:r>
    </w:p>
    <w:p w14:paraId="416BF771" w14:textId="77777777" w:rsidR="002860DA" w:rsidRPr="00B95B2F" w:rsidRDefault="002860DA" w:rsidP="002860DA">
      <w:pPr>
        <w:pStyle w:val="StyleTr0"/>
        <w:ind w:left="855" w:hanging="285"/>
        <w:rPr>
          <w:b/>
        </w:rPr>
      </w:pPr>
      <w:r w:rsidRPr="00B95B2F">
        <w:rPr>
          <w:b/>
        </w:rPr>
        <w:t>Mục tiêu:</w:t>
      </w:r>
    </w:p>
    <w:p w14:paraId="66008D1B" w14:textId="77777777" w:rsidR="002860DA" w:rsidRPr="007957E2" w:rsidRDefault="002860DA" w:rsidP="003E7152">
      <w:pPr>
        <w:pStyle w:val="Stylecng0"/>
        <w:numPr>
          <w:ilvl w:val="0"/>
          <w:numId w:val="9"/>
        </w:numPr>
        <w:tabs>
          <w:tab w:val="left" w:pos="1134"/>
        </w:tabs>
        <w:ind w:left="1140" w:hanging="285"/>
        <w:jc w:val="both"/>
      </w:pPr>
      <w:r w:rsidRPr="007957E2">
        <w:t>Vận hành hiệu quả các điểm đến du lịch – bất động sản và duy trì hạ tầng ổn định.</w:t>
      </w:r>
    </w:p>
    <w:p w14:paraId="3E322398" w14:textId="77777777" w:rsidR="002860DA" w:rsidRPr="007957E2" w:rsidRDefault="002860DA" w:rsidP="003E7152">
      <w:pPr>
        <w:pStyle w:val="Stylecng0"/>
        <w:numPr>
          <w:ilvl w:val="0"/>
          <w:numId w:val="9"/>
        </w:numPr>
        <w:tabs>
          <w:tab w:val="left" w:pos="1134"/>
        </w:tabs>
        <w:ind w:left="1140" w:hanging="285"/>
        <w:jc w:val="both"/>
      </w:pPr>
      <w:r w:rsidRPr="007957E2">
        <w:t>Tạo trải nghiệm đồng bộ, chất lượng, mang bản sắc Trung Nguyên Legend.</w:t>
      </w:r>
    </w:p>
    <w:p w14:paraId="248C4F71" w14:textId="77777777" w:rsidR="002860DA" w:rsidRPr="000211DA" w:rsidRDefault="002860DA" w:rsidP="003E7152">
      <w:pPr>
        <w:pStyle w:val="Stylecng0"/>
        <w:numPr>
          <w:ilvl w:val="0"/>
          <w:numId w:val="9"/>
        </w:numPr>
        <w:tabs>
          <w:tab w:val="left" w:pos="1134"/>
        </w:tabs>
        <w:ind w:left="1140" w:hanging="285"/>
        <w:jc w:val="both"/>
      </w:pPr>
      <w:r w:rsidRPr="007957E2">
        <w:t>Tăng doanh thu và gắn kết hoạt động du lịch với văn hóa – thương hiệu.</w:t>
      </w:r>
    </w:p>
    <w:p w14:paraId="35D077FF" w14:textId="77777777" w:rsidR="002860DA" w:rsidRPr="00B95B2F" w:rsidRDefault="002860DA" w:rsidP="002860DA">
      <w:pPr>
        <w:pStyle w:val="StyleTr0"/>
        <w:ind w:left="855" w:hanging="285"/>
        <w:rPr>
          <w:b/>
        </w:rPr>
      </w:pPr>
      <w:r w:rsidRPr="00B95B2F">
        <w:rPr>
          <w:b/>
        </w:rPr>
        <w:t>Đầu vào – Đầu ra của quy trình:</w:t>
      </w:r>
    </w:p>
    <w:p w14:paraId="1998323A" w14:textId="77777777" w:rsidR="002860DA" w:rsidRPr="000211DA" w:rsidRDefault="002860DA" w:rsidP="003E7152">
      <w:pPr>
        <w:pStyle w:val="Stylecng0"/>
        <w:numPr>
          <w:ilvl w:val="0"/>
          <w:numId w:val="9"/>
        </w:numPr>
        <w:tabs>
          <w:tab w:val="left" w:pos="1134"/>
        </w:tabs>
        <w:ind w:left="1140" w:hanging="285"/>
        <w:jc w:val="both"/>
      </w:pPr>
      <w:r w:rsidRPr="000211DA">
        <w:t>Đầu vào: Hồ sơ pháp lý tài sản; kế hoạch bảo trì; hợp đồng khai thác.</w:t>
      </w:r>
    </w:p>
    <w:p w14:paraId="7ECBA492" w14:textId="77777777" w:rsidR="002860DA" w:rsidRPr="000211DA" w:rsidRDefault="002860DA" w:rsidP="003E7152">
      <w:pPr>
        <w:pStyle w:val="Stylecng0"/>
        <w:numPr>
          <w:ilvl w:val="0"/>
          <w:numId w:val="9"/>
        </w:numPr>
        <w:tabs>
          <w:tab w:val="left" w:pos="1134"/>
        </w:tabs>
        <w:ind w:left="1140" w:hanging="285"/>
        <w:jc w:val="both"/>
      </w:pPr>
      <w:r w:rsidRPr="000211DA">
        <w:t>Đầu ra: Báo cáo hiệu quả tài sản; hồ sơ pháp lý cập nhật; báo cáo bảo trì hoàn tất.</w:t>
      </w:r>
    </w:p>
    <w:p w14:paraId="65757C82" w14:textId="77777777" w:rsidR="002860DA" w:rsidRPr="000211DA" w:rsidRDefault="002860DA" w:rsidP="002860DA">
      <w:pPr>
        <w:pStyle w:val="StyleTr0"/>
        <w:ind w:left="855" w:hanging="285"/>
        <w:rPr>
          <w:lang w:val="vi-VN"/>
        </w:rPr>
      </w:pPr>
      <w:r w:rsidRPr="000211DA">
        <w:rPr>
          <w:b/>
          <w:bCs/>
        </w:rPr>
        <w:t>Điểm bắt đầu và kết thúc quy trình:</w:t>
      </w:r>
      <w:r>
        <w:rPr>
          <w:lang w:val="vi-VN"/>
        </w:rPr>
        <w:t xml:space="preserve"> </w:t>
      </w:r>
      <w:r w:rsidRPr="000211DA">
        <w:t>Quy trình bắt đầu từ quản lý danh mục bất động sản và kết thúc bằng báo cáo đánh giá hiệu quả tài sản.</w:t>
      </w:r>
    </w:p>
    <w:p w14:paraId="673670A6" w14:textId="77777777" w:rsidR="002860DA" w:rsidRPr="00B95B2F" w:rsidRDefault="002860DA" w:rsidP="002860DA">
      <w:pPr>
        <w:pStyle w:val="StyleTr0"/>
        <w:ind w:left="855" w:hanging="285"/>
        <w:rPr>
          <w:b/>
        </w:rPr>
      </w:pPr>
      <w:r w:rsidRPr="00B95B2F">
        <w:rPr>
          <w:b/>
        </w:rPr>
        <w:t>Nhiệm vụ chính:</w:t>
      </w:r>
    </w:p>
    <w:p w14:paraId="2E8C7FF3" w14:textId="77777777" w:rsidR="002860DA" w:rsidRPr="003734C6" w:rsidRDefault="002860DA" w:rsidP="003E7152">
      <w:pPr>
        <w:pStyle w:val="Stylecng0"/>
        <w:numPr>
          <w:ilvl w:val="0"/>
          <w:numId w:val="9"/>
        </w:numPr>
        <w:tabs>
          <w:tab w:val="left" w:pos="1134"/>
        </w:tabs>
        <w:ind w:left="1140" w:hanging="285"/>
        <w:jc w:val="both"/>
      </w:pPr>
      <w:r w:rsidRPr="003734C6">
        <w:t>Quản lý danh mục bất động sản.</w:t>
      </w:r>
    </w:p>
    <w:p w14:paraId="5F15597A" w14:textId="77777777" w:rsidR="002860DA" w:rsidRPr="003734C6" w:rsidRDefault="002860DA" w:rsidP="003E7152">
      <w:pPr>
        <w:pStyle w:val="Stylecng0"/>
        <w:numPr>
          <w:ilvl w:val="0"/>
          <w:numId w:val="9"/>
        </w:numPr>
        <w:tabs>
          <w:tab w:val="left" w:pos="1134"/>
        </w:tabs>
        <w:ind w:left="1140" w:hanging="285"/>
        <w:jc w:val="both"/>
      </w:pPr>
      <w:r w:rsidRPr="003734C6">
        <w:t>Quản lý pháp lý &amp; hồ sơ tài sản.</w:t>
      </w:r>
    </w:p>
    <w:p w14:paraId="5116931B" w14:textId="77777777" w:rsidR="002860DA" w:rsidRPr="003734C6" w:rsidRDefault="002860DA" w:rsidP="003E7152">
      <w:pPr>
        <w:pStyle w:val="Stylecng0"/>
        <w:numPr>
          <w:ilvl w:val="0"/>
          <w:numId w:val="9"/>
        </w:numPr>
        <w:tabs>
          <w:tab w:val="left" w:pos="1134"/>
        </w:tabs>
        <w:ind w:left="1140" w:hanging="285"/>
        <w:jc w:val="both"/>
      </w:pPr>
      <w:r w:rsidRPr="003734C6">
        <w:t>Vận hành – bảo trì bất động sản.</w:t>
      </w:r>
    </w:p>
    <w:p w14:paraId="6A166153" w14:textId="77777777" w:rsidR="002860DA" w:rsidRPr="003734C6" w:rsidRDefault="002860DA" w:rsidP="003E7152">
      <w:pPr>
        <w:pStyle w:val="Stylecng0"/>
        <w:numPr>
          <w:ilvl w:val="0"/>
          <w:numId w:val="9"/>
        </w:numPr>
        <w:tabs>
          <w:tab w:val="left" w:pos="1134"/>
        </w:tabs>
        <w:ind w:left="1140" w:hanging="285"/>
        <w:jc w:val="both"/>
      </w:pPr>
      <w:r w:rsidRPr="003734C6">
        <w:t>Khai thác và cho thuê bất động sản (nếu có).</w:t>
      </w:r>
    </w:p>
    <w:p w14:paraId="77A0AA48" w14:textId="77777777" w:rsidR="002860DA" w:rsidRPr="003734C6" w:rsidRDefault="002860DA" w:rsidP="003E7152">
      <w:pPr>
        <w:pStyle w:val="Stylecng0"/>
        <w:numPr>
          <w:ilvl w:val="0"/>
          <w:numId w:val="9"/>
        </w:numPr>
        <w:tabs>
          <w:tab w:val="left" w:pos="1134"/>
        </w:tabs>
        <w:ind w:left="1140" w:hanging="285"/>
        <w:jc w:val="both"/>
      </w:pPr>
      <w:r w:rsidRPr="003734C6">
        <w:t>Phát triển bất động sản chiến lược.</w:t>
      </w:r>
    </w:p>
    <w:p w14:paraId="69B17308" w14:textId="77777777" w:rsidR="002860DA" w:rsidRPr="000211DA" w:rsidRDefault="002860DA" w:rsidP="003E7152">
      <w:pPr>
        <w:pStyle w:val="Stylecng0"/>
        <w:numPr>
          <w:ilvl w:val="0"/>
          <w:numId w:val="9"/>
        </w:numPr>
        <w:tabs>
          <w:tab w:val="left" w:pos="1134"/>
        </w:tabs>
        <w:ind w:left="1140" w:hanging="285"/>
        <w:jc w:val="both"/>
      </w:pPr>
      <w:r w:rsidRPr="003734C6">
        <w:t>Báo cáo và đánh giá hiệu quả tài sản.</w:t>
      </w:r>
    </w:p>
    <w:p w14:paraId="5796E2E1" w14:textId="77777777" w:rsidR="002860DA" w:rsidRPr="003734C6" w:rsidRDefault="002860DA" w:rsidP="002860DA">
      <w:pPr>
        <w:pStyle w:val="StyleTr0"/>
        <w:ind w:left="855" w:hanging="285"/>
      </w:pPr>
      <w:r w:rsidRPr="000211DA">
        <w:rPr>
          <w:b/>
          <w:bCs/>
        </w:rPr>
        <w:lastRenderedPageBreak/>
        <w:t>Liên hệ với mô hình BPMN:</w:t>
      </w:r>
      <w:r>
        <w:rPr>
          <w:lang w:val="vi-VN"/>
        </w:rPr>
        <w:t xml:space="preserve"> </w:t>
      </w:r>
      <w:r w:rsidRPr="000211DA">
        <w:t>Quy trình được mô hình hóa bằng BPMN Level 1 hoặc Level 2 cho các nghiệp vụ bảo trì chi tiết.</w:t>
      </w:r>
    </w:p>
    <w:p w14:paraId="528ABDEF" w14:textId="77777777" w:rsidR="002860DA" w:rsidRPr="003734C6" w:rsidRDefault="002860DA" w:rsidP="003E7152">
      <w:pPr>
        <w:pStyle w:val="Heading4"/>
        <w:numPr>
          <w:ilvl w:val="3"/>
          <w:numId w:val="7"/>
        </w:numPr>
        <w:spacing w:before="45" w:after="0"/>
        <w:ind w:left="870" w:hanging="870"/>
      </w:pPr>
      <w:bookmarkStart w:id="145" w:name="_Toc217435399"/>
      <w:r w:rsidRPr="003734C6">
        <w:t>Quản lý du lịch – sự kiện</w:t>
      </w:r>
      <w:bookmarkEnd w:id="145"/>
    </w:p>
    <w:p w14:paraId="2FA55EC1" w14:textId="77777777" w:rsidR="002860DA" w:rsidRDefault="002860DA" w:rsidP="002860DA">
      <w:pPr>
        <w:pStyle w:val="StyleTr0"/>
        <w:ind w:left="855" w:hanging="285"/>
        <w:rPr>
          <w:lang w:val="vi-VN"/>
        </w:rPr>
      </w:pPr>
      <w:r w:rsidRPr="000211DA">
        <w:rPr>
          <w:b/>
          <w:bCs/>
        </w:rPr>
        <w:t>Mô tả:</w:t>
      </w:r>
      <w:r w:rsidRPr="003734C6">
        <w:t xml:space="preserve"> chịu trách nhiệm tổ chức và quản lý toàn bộ các hoạt động du lịch trải nghiệm, sự kiện truyền cảm hứng và chương trình cộng đồng do Trung Nguyên Legend thực hiện. </w:t>
      </w:r>
    </w:p>
    <w:p w14:paraId="7630DF49" w14:textId="77777777" w:rsidR="002860DA" w:rsidRPr="000211DA" w:rsidRDefault="002860DA" w:rsidP="002860DA">
      <w:pPr>
        <w:pStyle w:val="StyleTr0"/>
        <w:ind w:left="855" w:hanging="285"/>
        <w:rPr>
          <w:lang w:val="vi-VN"/>
        </w:rPr>
      </w:pPr>
      <w:r w:rsidRPr="000211DA">
        <w:rPr>
          <w:b/>
          <w:bCs/>
        </w:rPr>
        <w:t>Mục tiêu:</w:t>
      </w:r>
      <w:r w:rsidRPr="00B50C9B">
        <w:t xml:space="preserve"> Lan tỏa triết lý “Cà phê – Năng lượng – Tư duy – Đổi đời”, đồng thời thúc đẩy du lịch văn hóa gắn liền với thương hiệu cà phê Việt.</w:t>
      </w:r>
    </w:p>
    <w:p w14:paraId="4BF2F72B" w14:textId="77777777" w:rsidR="002860DA" w:rsidRPr="00B95B2F" w:rsidRDefault="002860DA" w:rsidP="002860DA">
      <w:pPr>
        <w:pStyle w:val="StyleTr0"/>
        <w:ind w:left="855" w:hanging="285"/>
        <w:rPr>
          <w:b/>
        </w:rPr>
      </w:pPr>
      <w:r w:rsidRPr="00B95B2F">
        <w:rPr>
          <w:b/>
        </w:rPr>
        <w:t>Đầu vào – Đầu ra của quy trình:</w:t>
      </w:r>
    </w:p>
    <w:p w14:paraId="43010C01" w14:textId="77777777" w:rsidR="002860DA" w:rsidRPr="000211DA" w:rsidRDefault="002860DA" w:rsidP="003E7152">
      <w:pPr>
        <w:pStyle w:val="Stylecng0"/>
        <w:numPr>
          <w:ilvl w:val="0"/>
          <w:numId w:val="9"/>
        </w:numPr>
        <w:tabs>
          <w:tab w:val="left" w:pos="1134"/>
        </w:tabs>
        <w:ind w:left="1140" w:hanging="285"/>
        <w:jc w:val="both"/>
      </w:pPr>
      <w:r w:rsidRPr="000211DA">
        <w:t>Đầu vào: Kế hoạch tổ chức; danh sách đối tác; thông tin khách tham gia.</w:t>
      </w:r>
    </w:p>
    <w:p w14:paraId="1A3664F9" w14:textId="77777777" w:rsidR="002860DA" w:rsidRPr="000211DA" w:rsidRDefault="002860DA" w:rsidP="003E7152">
      <w:pPr>
        <w:pStyle w:val="Stylecng0"/>
        <w:numPr>
          <w:ilvl w:val="0"/>
          <w:numId w:val="9"/>
        </w:numPr>
        <w:tabs>
          <w:tab w:val="left" w:pos="1134"/>
        </w:tabs>
        <w:ind w:left="1140" w:hanging="285"/>
        <w:jc w:val="both"/>
      </w:pPr>
      <w:r w:rsidRPr="000211DA">
        <w:t>Đầu ra: Tour/sự kiện hoàn chỉnh; báo cáo đánh giá; phản hồi khách hàng.</w:t>
      </w:r>
    </w:p>
    <w:p w14:paraId="33CC596F" w14:textId="77777777" w:rsidR="002860DA" w:rsidRPr="000211DA" w:rsidRDefault="002860DA" w:rsidP="002860DA">
      <w:pPr>
        <w:pStyle w:val="StyleTr0"/>
        <w:ind w:left="855" w:hanging="285"/>
        <w:rPr>
          <w:lang w:val="vi-VN"/>
        </w:rPr>
      </w:pPr>
      <w:r w:rsidRPr="000211DA">
        <w:rPr>
          <w:b/>
          <w:bCs/>
        </w:rPr>
        <w:t>Điểm bắt đầu và kết thúc quy trình:</w:t>
      </w:r>
      <w:r>
        <w:rPr>
          <w:lang w:val="vi-VN"/>
        </w:rPr>
        <w:t xml:space="preserve"> </w:t>
      </w:r>
      <w:r w:rsidRPr="000211DA">
        <w:t>Quy trình bắt đầu khi xây dựng kế hoạch tổ chức và kết thúc khi đánh giá hiệu quả sự kiện.</w:t>
      </w:r>
    </w:p>
    <w:p w14:paraId="418FBAE9" w14:textId="77777777" w:rsidR="002860DA" w:rsidRPr="009F39AB" w:rsidRDefault="002860DA" w:rsidP="002860DA">
      <w:pPr>
        <w:pStyle w:val="StyleTr0"/>
        <w:ind w:left="855" w:hanging="285"/>
        <w:rPr>
          <w:b/>
        </w:rPr>
      </w:pPr>
      <w:r w:rsidRPr="009F39AB">
        <w:rPr>
          <w:b/>
        </w:rPr>
        <w:t>Nhiệm vụ chính:</w:t>
      </w:r>
    </w:p>
    <w:p w14:paraId="42025057" w14:textId="77777777" w:rsidR="002860DA" w:rsidRPr="003734C6" w:rsidRDefault="002860DA" w:rsidP="003E7152">
      <w:pPr>
        <w:pStyle w:val="Stylecng0"/>
        <w:numPr>
          <w:ilvl w:val="0"/>
          <w:numId w:val="9"/>
        </w:numPr>
        <w:tabs>
          <w:tab w:val="left" w:pos="1134"/>
        </w:tabs>
        <w:ind w:left="1140" w:hanging="285"/>
        <w:jc w:val="both"/>
      </w:pPr>
      <w:r w:rsidRPr="003734C6">
        <w:t>Xây dựng kế hoạch tổ chức tour trải nghiệm gắn với triết lý Thành công, Khởi nghiệp, Hành trình Minh triết.</w:t>
      </w:r>
    </w:p>
    <w:p w14:paraId="6DD0EF52" w14:textId="77777777" w:rsidR="002860DA" w:rsidRPr="003734C6" w:rsidRDefault="002860DA" w:rsidP="003E7152">
      <w:pPr>
        <w:pStyle w:val="Stylecng0"/>
        <w:numPr>
          <w:ilvl w:val="0"/>
          <w:numId w:val="9"/>
        </w:numPr>
        <w:tabs>
          <w:tab w:val="left" w:pos="1134"/>
        </w:tabs>
        <w:ind w:left="1140" w:hanging="285"/>
        <w:jc w:val="both"/>
      </w:pPr>
      <w:r w:rsidRPr="003734C6">
        <w:t>Thiết kế – tổ chức sự kiện truyền thông, lễ hội, hội thảo, talkshow về cà phê – văn hóa – thành công.</w:t>
      </w:r>
    </w:p>
    <w:p w14:paraId="037A1534" w14:textId="77777777" w:rsidR="002860DA" w:rsidRPr="003734C6" w:rsidRDefault="002860DA" w:rsidP="003E7152">
      <w:pPr>
        <w:pStyle w:val="Stylecng0"/>
        <w:numPr>
          <w:ilvl w:val="0"/>
          <w:numId w:val="9"/>
        </w:numPr>
        <w:tabs>
          <w:tab w:val="left" w:pos="1134"/>
        </w:tabs>
        <w:ind w:left="1140" w:hanging="285"/>
        <w:jc w:val="both"/>
      </w:pPr>
      <w:r w:rsidRPr="003734C6">
        <w:t>Quản lý thông tin khách tham gia, đăng ký và tương tác trước – trong – sau sự kiện.</w:t>
      </w:r>
    </w:p>
    <w:p w14:paraId="7D8C1B77" w14:textId="77777777" w:rsidR="002860DA" w:rsidRPr="003734C6" w:rsidRDefault="002860DA" w:rsidP="003E7152">
      <w:pPr>
        <w:pStyle w:val="Stylecng0"/>
        <w:numPr>
          <w:ilvl w:val="0"/>
          <w:numId w:val="9"/>
        </w:numPr>
        <w:tabs>
          <w:tab w:val="left" w:pos="1134"/>
        </w:tabs>
        <w:ind w:left="1140" w:hanging="285"/>
        <w:jc w:val="both"/>
      </w:pPr>
      <w:r w:rsidRPr="003734C6">
        <w:t>Phối hợp với các đối tác vận hành tour, truyền thông, nhà tài trợ, nghệ sĩ…</w:t>
      </w:r>
    </w:p>
    <w:p w14:paraId="0306B18D" w14:textId="77777777" w:rsidR="002860DA" w:rsidRPr="000211DA" w:rsidRDefault="002860DA" w:rsidP="003E7152">
      <w:pPr>
        <w:pStyle w:val="Stylecng0"/>
        <w:numPr>
          <w:ilvl w:val="0"/>
          <w:numId w:val="9"/>
        </w:numPr>
        <w:tabs>
          <w:tab w:val="left" w:pos="1134"/>
        </w:tabs>
        <w:ind w:left="1140" w:hanging="285"/>
        <w:jc w:val="both"/>
      </w:pPr>
      <w:r w:rsidRPr="003734C6">
        <w:t>Đánh giá hiệu quả sự kiện: lượng tham gia, truyền thông, mức độ lan tỏa triết lý, tác động cộng đồng.</w:t>
      </w:r>
    </w:p>
    <w:p w14:paraId="32D61184" w14:textId="77777777" w:rsidR="002860DA" w:rsidRPr="003734C6" w:rsidRDefault="002860DA" w:rsidP="002860DA">
      <w:pPr>
        <w:pStyle w:val="StyleTr0"/>
        <w:ind w:left="855" w:hanging="285"/>
      </w:pPr>
      <w:r w:rsidRPr="000211DA">
        <w:rPr>
          <w:b/>
          <w:bCs/>
        </w:rPr>
        <w:t>Liên hệ với mô hình BPMN:</w:t>
      </w:r>
      <w:r>
        <w:rPr>
          <w:lang w:val="vi-VN"/>
        </w:rPr>
        <w:t xml:space="preserve"> </w:t>
      </w:r>
      <w:r w:rsidRPr="000211DA">
        <w:t>Quy trình được mô hình hóa bằng BPMN Level 2, thể hiện rõ sự phối hợp giữa các bộ phận tổ chức, marketing và đối tác.</w:t>
      </w:r>
    </w:p>
    <w:p w14:paraId="596ABDA2" w14:textId="77777777" w:rsidR="002860DA" w:rsidRPr="003734C6" w:rsidRDefault="002860DA" w:rsidP="003E7152">
      <w:pPr>
        <w:pStyle w:val="Heading4"/>
        <w:numPr>
          <w:ilvl w:val="3"/>
          <w:numId w:val="7"/>
        </w:numPr>
        <w:spacing w:before="45" w:after="0"/>
        <w:ind w:left="870" w:hanging="870"/>
      </w:pPr>
      <w:bookmarkStart w:id="146" w:name="_Toc217435400"/>
      <w:r w:rsidRPr="003734C6">
        <w:t xml:space="preserve">Quản lý </w:t>
      </w:r>
      <w:r w:rsidRPr="009F39AB">
        <w:t>Dự</w:t>
      </w:r>
      <w:r w:rsidRPr="003734C6">
        <w:t xml:space="preserve"> án Bảo tàng – Thành phố Cà phê</w:t>
      </w:r>
      <w:bookmarkEnd w:id="146"/>
    </w:p>
    <w:p w14:paraId="6EF9E809" w14:textId="77777777" w:rsidR="002860DA" w:rsidRPr="003734C6" w:rsidRDefault="002860DA" w:rsidP="002860DA">
      <w:pPr>
        <w:pStyle w:val="StyleTr0"/>
        <w:ind w:left="855" w:hanging="285"/>
      </w:pPr>
      <w:r w:rsidRPr="00953F8D">
        <w:rPr>
          <w:b/>
          <w:bCs/>
        </w:rPr>
        <w:t>Mô tả:</w:t>
      </w:r>
      <w:r>
        <w:t xml:space="preserve"> </w:t>
      </w:r>
      <w:r w:rsidRPr="003734C6">
        <w:t xml:space="preserve">Tập trung quản lý tổng thể các dự án trọng điểm thuộc hệ sinh thái văn hóa – tri thức – cà phê của Trung Nguyên Legend, tiêu biểu là </w:t>
      </w:r>
      <w:r w:rsidRPr="003734C6">
        <w:rPr>
          <w:b/>
          <w:bCs/>
        </w:rPr>
        <w:t>Dự án Thành phố Cà phê</w:t>
      </w:r>
      <w:r w:rsidRPr="003734C6">
        <w:t xml:space="preserve"> và </w:t>
      </w:r>
      <w:r w:rsidRPr="003734C6">
        <w:rPr>
          <w:b/>
          <w:bCs/>
        </w:rPr>
        <w:t>Bảo tàng Thế giới Cà phê</w:t>
      </w:r>
      <w:r w:rsidRPr="003734C6">
        <w:t xml:space="preserve"> tại Buôn Ma Thuột. Công tác quản lý bao gồm các hoạt động từ quy hoạch, đầu tư, xây dựng hạ tầng, phát triển nội dung văn hóa, </w:t>
      </w:r>
      <w:r w:rsidRPr="003734C6">
        <w:lastRenderedPageBreak/>
        <w:t>vận hành – truyền thông – tổ chức sự kiện cho đến bảo tồn giá trị triết lý và phát triển cộng đồng.</w:t>
      </w:r>
    </w:p>
    <w:p w14:paraId="0447889A" w14:textId="77777777" w:rsidR="002860DA" w:rsidRPr="009F39AB" w:rsidRDefault="002860DA" w:rsidP="002860DA">
      <w:pPr>
        <w:pStyle w:val="StyleTr0"/>
        <w:ind w:left="855" w:hanging="285"/>
        <w:rPr>
          <w:b/>
        </w:rPr>
      </w:pPr>
      <w:r w:rsidRPr="009F39AB">
        <w:rPr>
          <w:b/>
        </w:rPr>
        <w:t xml:space="preserve">Mục tiêu: </w:t>
      </w:r>
    </w:p>
    <w:p w14:paraId="47501BA4" w14:textId="77777777" w:rsidR="002860DA" w:rsidRPr="003734C6" w:rsidRDefault="002860DA" w:rsidP="003E7152">
      <w:pPr>
        <w:pStyle w:val="Stylecng0"/>
        <w:numPr>
          <w:ilvl w:val="0"/>
          <w:numId w:val="9"/>
        </w:numPr>
        <w:tabs>
          <w:tab w:val="left" w:pos="1134"/>
        </w:tabs>
        <w:ind w:left="1140" w:hanging="285"/>
        <w:jc w:val="both"/>
      </w:pPr>
      <w:r w:rsidRPr="003734C6">
        <w:t>Bảo tồn và phát huy giá trị văn hóa cà phê Việt Nam thông qua các hoạt động trải nghiệm, sáng tạo và giáo dục.</w:t>
      </w:r>
    </w:p>
    <w:p w14:paraId="6741360C" w14:textId="77777777" w:rsidR="002860DA" w:rsidRPr="003734C6" w:rsidRDefault="002860DA" w:rsidP="003E7152">
      <w:pPr>
        <w:pStyle w:val="Stylecng0"/>
        <w:numPr>
          <w:ilvl w:val="0"/>
          <w:numId w:val="9"/>
        </w:numPr>
        <w:tabs>
          <w:tab w:val="left" w:pos="1134"/>
        </w:tabs>
        <w:ind w:left="1140" w:hanging="285"/>
        <w:jc w:val="both"/>
      </w:pPr>
      <w:r w:rsidRPr="003734C6">
        <w:t>Xây dựng Thành phố Cà phê trở thành mô hình đô thị sáng tạo – tri thức – bền vững.</w:t>
      </w:r>
    </w:p>
    <w:p w14:paraId="4BC35189" w14:textId="77777777" w:rsidR="002860DA" w:rsidRPr="000211DA" w:rsidRDefault="002860DA" w:rsidP="003E7152">
      <w:pPr>
        <w:pStyle w:val="Stylecng0"/>
        <w:numPr>
          <w:ilvl w:val="0"/>
          <w:numId w:val="9"/>
        </w:numPr>
        <w:tabs>
          <w:tab w:val="left" w:pos="1134"/>
        </w:tabs>
        <w:ind w:left="1140" w:hanging="285"/>
        <w:jc w:val="both"/>
      </w:pPr>
      <w:r w:rsidRPr="003734C6">
        <w:t>Quảng bá hình ảnh thương hiệu Trung Nguyên Legend như một biểu tượng văn hóa Việt Nam hiện đại.</w:t>
      </w:r>
    </w:p>
    <w:p w14:paraId="1F1BD32E" w14:textId="77777777" w:rsidR="002860DA" w:rsidRPr="009F39AB" w:rsidRDefault="002860DA" w:rsidP="002860DA">
      <w:pPr>
        <w:pStyle w:val="StyleTr0"/>
        <w:ind w:left="855" w:hanging="285"/>
        <w:rPr>
          <w:b/>
        </w:rPr>
      </w:pPr>
      <w:r w:rsidRPr="009F39AB">
        <w:rPr>
          <w:b/>
        </w:rPr>
        <w:t>Đầu vào – Đầu ra của quy trình:</w:t>
      </w:r>
    </w:p>
    <w:p w14:paraId="09816075" w14:textId="77777777" w:rsidR="002860DA" w:rsidRPr="000211DA" w:rsidRDefault="002860DA" w:rsidP="003E7152">
      <w:pPr>
        <w:pStyle w:val="Stylecng0"/>
        <w:numPr>
          <w:ilvl w:val="0"/>
          <w:numId w:val="9"/>
        </w:numPr>
        <w:tabs>
          <w:tab w:val="left" w:pos="1134"/>
        </w:tabs>
        <w:ind w:left="1140" w:hanging="285"/>
        <w:jc w:val="both"/>
      </w:pPr>
      <w:r w:rsidRPr="000211DA">
        <w:t>Đầu vào: Quy hoạch dự án; ngân sách đầu tư; hồ sơ pháp lý.</w:t>
      </w:r>
    </w:p>
    <w:p w14:paraId="435E2CB0" w14:textId="77777777" w:rsidR="002860DA" w:rsidRPr="000211DA" w:rsidRDefault="002860DA" w:rsidP="003E7152">
      <w:pPr>
        <w:pStyle w:val="Stylecng0"/>
        <w:numPr>
          <w:ilvl w:val="0"/>
          <w:numId w:val="9"/>
        </w:numPr>
        <w:tabs>
          <w:tab w:val="left" w:pos="1134"/>
        </w:tabs>
        <w:ind w:left="1140" w:hanging="285"/>
        <w:jc w:val="both"/>
      </w:pPr>
      <w:r w:rsidRPr="000211DA">
        <w:t>Đầu ra: Hạ tầng dự án; nội dung văn hóa – triết lý; báo cáo vận hành và bảo trì.</w:t>
      </w:r>
    </w:p>
    <w:p w14:paraId="0EE54105" w14:textId="77777777" w:rsidR="002860DA" w:rsidRPr="000211DA" w:rsidRDefault="002860DA" w:rsidP="002860DA">
      <w:pPr>
        <w:pStyle w:val="StyleTr0"/>
        <w:ind w:left="855" w:hanging="285"/>
        <w:rPr>
          <w:lang w:val="vi-VN"/>
        </w:rPr>
      </w:pPr>
      <w:r w:rsidRPr="000211DA">
        <w:rPr>
          <w:b/>
          <w:bCs/>
        </w:rPr>
        <w:t>Điểm bắt đầu và kết thúc quy trình:</w:t>
      </w:r>
      <w:r>
        <w:rPr>
          <w:lang w:val="vi-VN"/>
        </w:rPr>
        <w:t xml:space="preserve"> </w:t>
      </w:r>
      <w:r w:rsidRPr="000211DA">
        <w:t>Quy trình bắt đầu từ lập kế hoạch tổng thể dự án và kết thúc bằng quản lý vận hành, bảo trì và truyền thông dự án.</w:t>
      </w:r>
    </w:p>
    <w:p w14:paraId="0BFC1192" w14:textId="77777777" w:rsidR="002860DA" w:rsidRPr="009F39AB" w:rsidRDefault="002860DA" w:rsidP="002860DA">
      <w:pPr>
        <w:pStyle w:val="StyleTr0"/>
        <w:ind w:left="855" w:hanging="285"/>
        <w:rPr>
          <w:b/>
        </w:rPr>
      </w:pPr>
      <w:r w:rsidRPr="009F39AB">
        <w:rPr>
          <w:b/>
        </w:rPr>
        <w:t>Nhiệm vụ chính:</w:t>
      </w:r>
    </w:p>
    <w:p w14:paraId="603ABCB8" w14:textId="77777777" w:rsidR="002860DA" w:rsidRPr="003734C6" w:rsidRDefault="002860DA" w:rsidP="003E7152">
      <w:pPr>
        <w:pStyle w:val="Stylecng0"/>
        <w:numPr>
          <w:ilvl w:val="0"/>
          <w:numId w:val="9"/>
        </w:numPr>
        <w:tabs>
          <w:tab w:val="left" w:pos="1134"/>
        </w:tabs>
        <w:ind w:left="1140" w:hanging="285"/>
        <w:jc w:val="both"/>
      </w:pPr>
      <w:r w:rsidRPr="003734C6">
        <w:t>Lập kế hoạch và quy hoạch tổng thể dự án.</w:t>
      </w:r>
    </w:p>
    <w:p w14:paraId="4866BEE7" w14:textId="77777777" w:rsidR="002860DA" w:rsidRPr="003734C6" w:rsidRDefault="002860DA" w:rsidP="003E7152">
      <w:pPr>
        <w:pStyle w:val="Stylecng0"/>
        <w:numPr>
          <w:ilvl w:val="0"/>
          <w:numId w:val="9"/>
        </w:numPr>
        <w:tabs>
          <w:tab w:val="left" w:pos="1134"/>
        </w:tabs>
        <w:ind w:left="1140" w:hanging="285"/>
        <w:jc w:val="both"/>
      </w:pPr>
      <w:r w:rsidRPr="003734C6">
        <w:t>Phát triển hạ tầng &amp; giám sát xây dựng.</w:t>
      </w:r>
    </w:p>
    <w:p w14:paraId="28B67884" w14:textId="77777777" w:rsidR="002860DA" w:rsidRPr="003734C6" w:rsidRDefault="002860DA" w:rsidP="003E7152">
      <w:pPr>
        <w:pStyle w:val="Stylecng0"/>
        <w:numPr>
          <w:ilvl w:val="0"/>
          <w:numId w:val="9"/>
        </w:numPr>
        <w:tabs>
          <w:tab w:val="left" w:pos="1134"/>
        </w:tabs>
        <w:ind w:left="1140" w:hanging="285"/>
        <w:jc w:val="both"/>
      </w:pPr>
      <w:r w:rsidRPr="003734C6">
        <w:t>Quản lý pháp lý &amp; tài chính dự án.</w:t>
      </w:r>
    </w:p>
    <w:p w14:paraId="7B3A1633" w14:textId="77777777" w:rsidR="002860DA" w:rsidRPr="003734C6" w:rsidRDefault="002860DA" w:rsidP="003E7152">
      <w:pPr>
        <w:pStyle w:val="Stylecng0"/>
        <w:numPr>
          <w:ilvl w:val="0"/>
          <w:numId w:val="9"/>
        </w:numPr>
        <w:tabs>
          <w:tab w:val="left" w:pos="1134"/>
        </w:tabs>
        <w:ind w:left="1140" w:hanging="285"/>
        <w:jc w:val="both"/>
      </w:pPr>
      <w:r w:rsidRPr="003734C6">
        <w:t>Quản lý nhà đầu tư &amp; đối tác.</w:t>
      </w:r>
    </w:p>
    <w:p w14:paraId="7E728FD8" w14:textId="77777777" w:rsidR="002860DA" w:rsidRPr="003734C6" w:rsidRDefault="002860DA" w:rsidP="003E7152">
      <w:pPr>
        <w:pStyle w:val="Stylecng0"/>
        <w:numPr>
          <w:ilvl w:val="0"/>
          <w:numId w:val="9"/>
        </w:numPr>
        <w:tabs>
          <w:tab w:val="left" w:pos="1134"/>
        </w:tabs>
        <w:ind w:left="1140" w:hanging="285"/>
        <w:jc w:val="both"/>
      </w:pPr>
      <w:r w:rsidRPr="003734C6">
        <w:t>Phát triển nội dung văn hóa, triết lý và không gian trải nghiệm.</w:t>
      </w:r>
    </w:p>
    <w:p w14:paraId="0C055246" w14:textId="77777777" w:rsidR="002860DA" w:rsidRPr="003734C6" w:rsidRDefault="002860DA" w:rsidP="003E7152">
      <w:pPr>
        <w:pStyle w:val="Stylecng0"/>
        <w:numPr>
          <w:ilvl w:val="0"/>
          <w:numId w:val="9"/>
        </w:numPr>
        <w:tabs>
          <w:tab w:val="left" w:pos="1134"/>
        </w:tabs>
        <w:ind w:left="1140" w:hanging="285"/>
        <w:jc w:val="both"/>
      </w:pPr>
      <w:r w:rsidRPr="003734C6">
        <w:t>Quản lý trưng bày, hiện vật, và hoạt động tại Bảo tàng Thế giới Cà phê.</w:t>
      </w:r>
    </w:p>
    <w:p w14:paraId="43320432" w14:textId="77777777" w:rsidR="002860DA" w:rsidRPr="003734C6" w:rsidRDefault="002860DA" w:rsidP="003E7152">
      <w:pPr>
        <w:pStyle w:val="Stylecng0"/>
        <w:numPr>
          <w:ilvl w:val="0"/>
          <w:numId w:val="9"/>
        </w:numPr>
        <w:tabs>
          <w:tab w:val="left" w:pos="1134"/>
        </w:tabs>
        <w:ind w:left="1140" w:hanging="285"/>
        <w:jc w:val="both"/>
      </w:pPr>
      <w:r w:rsidRPr="003734C6">
        <w:t>Tổ chức sự kiện, chương trình văn hóa – cộng đồng – du lịch trải nghiệm.</w:t>
      </w:r>
    </w:p>
    <w:p w14:paraId="70D7D7EA" w14:textId="77777777" w:rsidR="002860DA" w:rsidRPr="003734C6" w:rsidRDefault="002860DA" w:rsidP="003E7152">
      <w:pPr>
        <w:pStyle w:val="Stylecng0"/>
        <w:numPr>
          <w:ilvl w:val="0"/>
          <w:numId w:val="9"/>
        </w:numPr>
        <w:tabs>
          <w:tab w:val="left" w:pos="1134"/>
        </w:tabs>
        <w:ind w:left="1140" w:hanging="285"/>
        <w:jc w:val="both"/>
      </w:pPr>
      <w:r w:rsidRPr="003734C6">
        <w:t>Truyền thông và quảng bá dự án trong nước và quốc tế.</w:t>
      </w:r>
    </w:p>
    <w:p w14:paraId="23831F79" w14:textId="77777777" w:rsidR="002860DA" w:rsidRPr="000211DA" w:rsidRDefault="002860DA" w:rsidP="003E7152">
      <w:pPr>
        <w:pStyle w:val="Stylecng0"/>
        <w:numPr>
          <w:ilvl w:val="0"/>
          <w:numId w:val="9"/>
        </w:numPr>
        <w:tabs>
          <w:tab w:val="left" w:pos="1134"/>
        </w:tabs>
        <w:ind w:left="1140" w:hanging="285"/>
        <w:jc w:val="both"/>
      </w:pPr>
      <w:r w:rsidRPr="003734C6">
        <w:t>Quản lý vận hành, bảo trì công trình và không gian trải nghiệm.</w:t>
      </w:r>
    </w:p>
    <w:p w14:paraId="785B3B59" w14:textId="77777777" w:rsidR="002860DA" w:rsidRDefault="002860DA" w:rsidP="002860DA">
      <w:pPr>
        <w:pStyle w:val="StyleTr0"/>
        <w:ind w:left="855" w:hanging="285"/>
        <w:sectPr w:rsidR="002860DA" w:rsidSect="002860DA">
          <w:pgSz w:w="11907" w:h="16840" w:code="9"/>
          <w:pgMar w:top="1134" w:right="851" w:bottom="1134" w:left="1701" w:header="567" w:footer="567" w:gutter="0"/>
          <w:cols w:space="708"/>
          <w:docGrid w:linePitch="360"/>
        </w:sectPr>
      </w:pPr>
      <w:r w:rsidRPr="000211DA">
        <w:rPr>
          <w:b/>
          <w:bCs/>
        </w:rPr>
        <w:t>Liên hệ với mô hình BPMN:</w:t>
      </w:r>
      <w:r>
        <w:rPr>
          <w:lang w:val="vi-VN"/>
        </w:rPr>
        <w:t xml:space="preserve"> </w:t>
      </w:r>
      <w:r w:rsidRPr="000211DA">
        <w:t>Quy trình được mô hình hóa bằng BPMN Level 2 do tính chất phức tạp và đa ngành, làm rõ sự phối hợp giữa Ban Quản lý Dự án, Bộ phận Xây dựng – Hạ tầng và Bộ phận Nội dung Văn hóa.</w:t>
      </w:r>
    </w:p>
    <w:p w14:paraId="5F00AFBB" w14:textId="77777777" w:rsidR="002860DA" w:rsidRDefault="002860DA" w:rsidP="002860DA">
      <w:pPr>
        <w:keepNext/>
        <w:spacing w:before="0" w:after="160" w:line="259" w:lineRule="auto"/>
        <w:jc w:val="left"/>
        <w:sectPr w:rsidR="002860DA" w:rsidSect="002860DA">
          <w:pgSz w:w="16840" w:h="11907" w:orient="landscape" w:code="9"/>
          <w:pgMar w:top="1701" w:right="1134" w:bottom="851" w:left="1134" w:header="567" w:footer="567" w:gutter="0"/>
          <w:cols w:space="708"/>
          <w:docGrid w:linePitch="360"/>
        </w:sectPr>
      </w:pPr>
      <w:r>
        <w:rPr>
          <w:noProof/>
          <w:lang w:val="en-GB" w:eastAsia="ko-KR"/>
        </w:rPr>
        <w:lastRenderedPageBreak/>
        <mc:AlternateContent>
          <mc:Choice Requires="wps">
            <w:drawing>
              <wp:anchor distT="0" distB="0" distL="114300" distR="114300" simplePos="0" relativeHeight="251658248" behindDoc="0" locked="0" layoutInCell="1" allowOverlap="1" wp14:anchorId="1074262C" wp14:editId="52E926F2">
                <wp:simplePos x="0" y="0"/>
                <wp:positionH relativeFrom="column">
                  <wp:posOffset>95250</wp:posOffset>
                </wp:positionH>
                <wp:positionV relativeFrom="paragraph">
                  <wp:posOffset>5139690</wp:posOffset>
                </wp:positionV>
                <wp:extent cx="9755505" cy="635"/>
                <wp:effectExtent l="0" t="0" r="0" b="0"/>
                <wp:wrapSquare wrapText="bothSides"/>
                <wp:docPr id="549022659" name="Text Box 1"/>
                <wp:cNvGraphicFramePr/>
                <a:graphic xmlns:a="http://schemas.openxmlformats.org/drawingml/2006/main">
                  <a:graphicData uri="http://schemas.microsoft.com/office/word/2010/wordprocessingShape">
                    <wps:wsp>
                      <wps:cNvSpPr txBox="1"/>
                      <wps:spPr>
                        <a:xfrm>
                          <a:off x="0" y="0"/>
                          <a:ext cx="9755505" cy="635"/>
                        </a:xfrm>
                        <a:prstGeom prst="rect">
                          <a:avLst/>
                        </a:prstGeom>
                        <a:solidFill>
                          <a:prstClr val="white"/>
                        </a:solidFill>
                        <a:ln>
                          <a:noFill/>
                        </a:ln>
                      </wps:spPr>
                      <wps:txbx>
                        <w:txbxContent>
                          <w:p w14:paraId="23B5BB04" w14:textId="77777777" w:rsidR="002860DA" w:rsidRPr="004F5EC0" w:rsidRDefault="002860DA" w:rsidP="002860DA">
                            <w:pPr>
                              <w:pStyle w:val="Caption"/>
                              <w:rPr>
                                <w:noProof/>
                                <w:szCs w:val="22"/>
                              </w:rPr>
                            </w:pPr>
                            <w:bookmarkStart w:id="147" w:name="_Toc217428078"/>
                            <w:bookmarkStart w:id="148" w:name="_Toc217434781"/>
                            <w:r>
                              <w:t xml:space="preserve">Ảnh </w:t>
                            </w:r>
                            <w:fldSimple w:instr=" STYLEREF 1 \s ">
                              <w:r>
                                <w:rPr>
                                  <w:noProof/>
                                </w:rPr>
                                <w:t>3</w:t>
                              </w:r>
                            </w:fldSimple>
                            <w:r>
                              <w:t>.</w:t>
                            </w:r>
                            <w:fldSimple w:instr=" SEQ Ảnh \* ARABIC \s 1 ">
                              <w:r>
                                <w:rPr>
                                  <w:noProof/>
                                </w:rPr>
                                <w:t>5</w:t>
                              </w:r>
                            </w:fldSimple>
                            <w:r>
                              <w:t>. Bất động sản – Du lịch</w:t>
                            </w:r>
                            <w:bookmarkEnd w:id="147"/>
                            <w:bookmarkEnd w:id="1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74262C" id="_x0000_s1029" type="#_x0000_t202" style="position:absolute;margin-left:7.5pt;margin-top:404.7pt;width:768.1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LjbGw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" stroked="f">
                <v:textbox style="mso-fit-shape-to-text:t" inset="0,0,0,0">
                  <w:txbxContent>
                    <w:p w14:paraId="23B5BB04" w14:textId="77777777" w:rsidR="002860DA" w:rsidRPr="004F5EC0" w:rsidRDefault="002860DA" w:rsidP="002860DA">
                      <w:pPr>
                        <w:pStyle w:val="Caption"/>
                        <w:rPr>
                          <w:noProof/>
                          <w:szCs w:val="22"/>
                        </w:rPr>
                      </w:pPr>
                      <w:bookmarkStart w:id="149" w:name="_Toc217428078"/>
                      <w:bookmarkStart w:id="150" w:name="_Toc217434781"/>
                      <w:r>
                        <w:t xml:space="preserve">Ảnh </w:t>
                      </w:r>
                      <w:fldSimple w:instr=" STYLEREF 1 \s ">
                        <w:r>
                          <w:rPr>
                            <w:noProof/>
                          </w:rPr>
                          <w:t>3</w:t>
                        </w:r>
                      </w:fldSimple>
                      <w:r>
                        <w:t>.</w:t>
                      </w:r>
                      <w:fldSimple w:instr=" SEQ Ảnh \* ARABIC \s 1 ">
                        <w:r>
                          <w:rPr>
                            <w:noProof/>
                          </w:rPr>
                          <w:t>5</w:t>
                        </w:r>
                      </w:fldSimple>
                      <w:r>
                        <w:t>. Bất động sản – Du lịch</w:t>
                      </w:r>
                      <w:bookmarkEnd w:id="149"/>
                      <w:bookmarkEnd w:id="150"/>
                    </w:p>
                  </w:txbxContent>
                </v:textbox>
                <w10:wrap type="square"/>
              </v:shape>
            </w:pict>
          </mc:Fallback>
        </mc:AlternateContent>
      </w:r>
      <w:r>
        <w:rPr>
          <w:noProof/>
          <w:lang w:val="en-GB" w:eastAsia="ko-KR"/>
        </w:rPr>
        <w:drawing>
          <wp:anchor distT="0" distB="0" distL="114300" distR="114300" simplePos="0" relativeHeight="251658247" behindDoc="0" locked="0" layoutInCell="1" allowOverlap="1" wp14:anchorId="5587FE42" wp14:editId="5D321CD7">
            <wp:simplePos x="0" y="0"/>
            <wp:positionH relativeFrom="margin">
              <wp:posOffset>95539</wp:posOffset>
            </wp:positionH>
            <wp:positionV relativeFrom="margin">
              <wp:align>center</wp:align>
            </wp:positionV>
            <wp:extent cx="9756000" cy="4424596"/>
            <wp:effectExtent l="0" t="0" r="0" b="0"/>
            <wp:wrapSquare wrapText="bothSides"/>
            <wp:docPr id="3935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62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756000" cy="4424596"/>
                    </a:xfrm>
                    <a:prstGeom prst="rect">
                      <a:avLst/>
                    </a:prstGeom>
                  </pic:spPr>
                </pic:pic>
              </a:graphicData>
            </a:graphic>
          </wp:anchor>
        </w:drawing>
      </w:r>
    </w:p>
    <w:p w14:paraId="38627013" w14:textId="77777777" w:rsidR="002860DA" w:rsidRPr="002C68F1" w:rsidRDefault="002860DA" w:rsidP="003E7152">
      <w:pPr>
        <w:pStyle w:val="Heading2"/>
        <w:numPr>
          <w:ilvl w:val="1"/>
          <w:numId w:val="7"/>
        </w:numPr>
        <w:ind w:left="567" w:hanging="567"/>
        <w:jc w:val="left"/>
      </w:pPr>
      <w:bookmarkStart w:id="151" w:name="_Toc217429389"/>
      <w:bookmarkStart w:id="152" w:name="_Toc217433691"/>
      <w:bookmarkStart w:id="153" w:name="_Toc217433901"/>
      <w:bookmarkStart w:id="154" w:name="_Toc217435401"/>
      <w:r>
        <w:lastRenderedPageBreak/>
        <w:t>Các quy trình nghiệp vụ quản lý (Managenment Processes)</w:t>
      </w:r>
      <w:bookmarkEnd w:id="151"/>
      <w:bookmarkEnd w:id="152"/>
      <w:bookmarkEnd w:id="153"/>
      <w:bookmarkEnd w:id="154"/>
    </w:p>
    <w:p w14:paraId="33726C42" w14:textId="77777777" w:rsidR="002860DA" w:rsidRDefault="002860DA" w:rsidP="002860DA">
      <w:pPr>
        <w:pStyle w:val="Caption"/>
        <w:keepNext/>
      </w:pPr>
      <w:bookmarkStart w:id="155" w:name="_Toc217434775"/>
      <w:r>
        <w:t xml:space="preserve">Bảng </w:t>
      </w:r>
      <w:fldSimple w:instr=" STYLEREF 1 \s ">
        <w:r>
          <w:rPr>
            <w:noProof/>
          </w:rPr>
          <w:t>3</w:t>
        </w:r>
      </w:fldSimple>
      <w:r>
        <w:t>.</w:t>
      </w:r>
      <w:fldSimple w:instr=" SEQ Bảng \* ARABIC \s 1 ">
        <w:r>
          <w:rPr>
            <w:noProof/>
          </w:rPr>
          <w:t>3</w:t>
        </w:r>
      </w:fldSimple>
      <w:r>
        <w:t>.</w:t>
      </w:r>
      <w:r w:rsidRPr="009F39AB">
        <w:rPr>
          <w:lang w:val="vi-VN"/>
        </w:rPr>
        <w:t xml:space="preserve"> </w:t>
      </w:r>
      <w:r>
        <w:rPr>
          <w:lang w:val="vi-VN"/>
        </w:rPr>
        <w:t xml:space="preserve">Các quy trình nghiệp vụ quản lý </w:t>
      </w:r>
      <w:r>
        <w:t>(Managenment Processes)</w:t>
      </w:r>
      <w:bookmarkEnd w:id="155"/>
    </w:p>
    <w:tbl>
      <w:tblPr>
        <w:tblStyle w:val="TableGrid"/>
        <w:tblW w:w="0" w:type="auto"/>
        <w:tblLook w:val="04A0" w:firstRow="1" w:lastRow="0" w:firstColumn="1" w:lastColumn="0" w:noHBand="0" w:noVBand="1"/>
      </w:tblPr>
      <w:tblGrid>
        <w:gridCol w:w="2122"/>
        <w:gridCol w:w="3685"/>
        <w:gridCol w:w="3538"/>
      </w:tblGrid>
      <w:tr w:rsidR="002860DA" w14:paraId="76FC35AD" w14:textId="77777777" w:rsidTr="002860DA">
        <w:tc>
          <w:tcPr>
            <w:tcW w:w="2122" w:type="dxa"/>
            <w:vAlign w:val="center"/>
          </w:tcPr>
          <w:p w14:paraId="47AFF445" w14:textId="77777777" w:rsidR="002860DA" w:rsidRPr="000211DA" w:rsidRDefault="002860DA" w:rsidP="002860DA">
            <w:pPr>
              <w:jc w:val="center"/>
              <w:rPr>
                <w:b/>
                <w:bCs/>
              </w:rPr>
            </w:pPr>
            <w:r w:rsidRPr="000211DA">
              <w:rPr>
                <w:b/>
                <w:bCs/>
              </w:rPr>
              <w:t>Nghiệp vụ</w:t>
            </w:r>
          </w:p>
        </w:tc>
        <w:tc>
          <w:tcPr>
            <w:tcW w:w="3685" w:type="dxa"/>
            <w:vAlign w:val="center"/>
          </w:tcPr>
          <w:p w14:paraId="443AE22B" w14:textId="77777777" w:rsidR="002860DA" w:rsidRPr="000211DA" w:rsidRDefault="002860DA" w:rsidP="002860DA">
            <w:pPr>
              <w:jc w:val="center"/>
              <w:rPr>
                <w:b/>
                <w:bCs/>
              </w:rPr>
            </w:pPr>
            <w:r w:rsidRPr="000211DA">
              <w:rPr>
                <w:b/>
                <w:bCs/>
              </w:rPr>
              <w:t>Mục tiêu</w:t>
            </w:r>
          </w:p>
        </w:tc>
        <w:tc>
          <w:tcPr>
            <w:tcW w:w="3538" w:type="dxa"/>
            <w:vAlign w:val="center"/>
          </w:tcPr>
          <w:p w14:paraId="22036311" w14:textId="77777777" w:rsidR="002860DA" w:rsidRPr="000211DA" w:rsidRDefault="002860DA" w:rsidP="002860DA">
            <w:pPr>
              <w:jc w:val="center"/>
              <w:rPr>
                <w:b/>
                <w:bCs/>
              </w:rPr>
            </w:pPr>
            <w:r w:rsidRPr="000211DA">
              <w:rPr>
                <w:b/>
                <w:bCs/>
              </w:rPr>
              <w:t>Nhiệm vụ chính</w:t>
            </w:r>
          </w:p>
        </w:tc>
      </w:tr>
      <w:tr w:rsidR="002860DA" w14:paraId="7C98AD02" w14:textId="77777777" w:rsidTr="002860DA">
        <w:tc>
          <w:tcPr>
            <w:tcW w:w="2122" w:type="dxa"/>
          </w:tcPr>
          <w:p w14:paraId="44A41805" w14:textId="77777777" w:rsidR="002860DA" w:rsidRDefault="002860DA" w:rsidP="002860DA">
            <w:pPr>
              <w:jc w:val="center"/>
            </w:pPr>
            <w:r>
              <w:t>Quản lý tài chính – Kế toán</w:t>
            </w:r>
          </w:p>
        </w:tc>
        <w:tc>
          <w:tcPr>
            <w:tcW w:w="3685" w:type="dxa"/>
          </w:tcPr>
          <w:p w14:paraId="663A607D" w14:textId="77777777" w:rsidR="002860DA" w:rsidRDefault="002860DA" w:rsidP="002860DA">
            <w:r>
              <w:t>Đảm bảo hệ thống tài chính của Tập đoàn vận hành ổn định; tối ưu hóa nguồn vốn và kiểm soát chi phí; cung cấp dữ liệu tài chính hỗ trợ ra quyết định đầu tư và hoạch định chiến lược</w:t>
            </w:r>
          </w:p>
        </w:tc>
        <w:tc>
          <w:tcPr>
            <w:tcW w:w="3538" w:type="dxa"/>
          </w:tcPr>
          <w:p w14:paraId="68949218" w14:textId="77777777" w:rsidR="002860DA" w:rsidRDefault="002860DA" w:rsidP="002860DA">
            <w:r>
              <w:t>- Lập và phân tích báo cáo tài chính</w:t>
            </w:r>
          </w:p>
          <w:p w14:paraId="26B59822" w14:textId="77777777" w:rsidR="002860DA" w:rsidRDefault="002860DA" w:rsidP="002860DA">
            <w:r>
              <w:t>- Quản lý dòng tiền &amp; ngân sách</w:t>
            </w:r>
          </w:p>
          <w:p w14:paraId="1F9A1C08" w14:textId="77777777" w:rsidR="002860DA" w:rsidRDefault="002860DA" w:rsidP="002860DA">
            <w:r>
              <w:t>- Kiểm soát chi phí – doanh thu</w:t>
            </w:r>
          </w:p>
          <w:p w14:paraId="763223EA" w14:textId="77777777" w:rsidR="002860DA" w:rsidRDefault="002860DA" w:rsidP="002860DA">
            <w:r>
              <w:t>Tuân thủ chuẩn mực kế toán – thuế</w:t>
            </w:r>
          </w:p>
        </w:tc>
      </w:tr>
      <w:tr w:rsidR="002860DA" w14:paraId="54268FCE" w14:textId="77777777" w:rsidTr="002860DA">
        <w:tc>
          <w:tcPr>
            <w:tcW w:w="2122" w:type="dxa"/>
          </w:tcPr>
          <w:p w14:paraId="0832203D" w14:textId="77777777" w:rsidR="002860DA" w:rsidRDefault="002860DA" w:rsidP="002860DA">
            <w:pPr>
              <w:jc w:val="center"/>
            </w:pPr>
            <w:r>
              <w:t>Quản lý Nhân sự</w:t>
            </w:r>
          </w:p>
        </w:tc>
        <w:tc>
          <w:tcPr>
            <w:tcW w:w="3685" w:type="dxa"/>
          </w:tcPr>
          <w:p w14:paraId="060B770A" w14:textId="77777777" w:rsidR="002860DA" w:rsidRDefault="002860DA" w:rsidP="002860DA">
            <w:r w:rsidRPr="00651A22">
              <w:t>Tuyển dụng, đào tạo và duy trì nguồn nhân lực chất lượng cao</w:t>
            </w:r>
          </w:p>
        </w:tc>
        <w:tc>
          <w:tcPr>
            <w:tcW w:w="3538" w:type="dxa"/>
          </w:tcPr>
          <w:p w14:paraId="00E27AED" w14:textId="77777777" w:rsidR="002860DA" w:rsidRDefault="002860DA" w:rsidP="002860DA">
            <w:r>
              <w:t>- Hoạch định nhân sự</w:t>
            </w:r>
          </w:p>
          <w:p w14:paraId="0B9283BC" w14:textId="77777777" w:rsidR="002860DA" w:rsidRDefault="002860DA" w:rsidP="002860DA">
            <w:r>
              <w:t>- Tuyển dụng, đào tạo, đánh giá hiệu suất</w:t>
            </w:r>
          </w:p>
          <w:p w14:paraId="0ED4682B" w14:textId="77777777" w:rsidR="002860DA" w:rsidRDefault="002860DA" w:rsidP="002860DA">
            <w:r>
              <w:t>- Xây dựng chính sách lương thưởng – phúc lợi</w:t>
            </w:r>
          </w:p>
          <w:p w14:paraId="05ACE053" w14:textId="77777777" w:rsidR="002860DA" w:rsidRDefault="002860DA" w:rsidP="002860DA">
            <w:r>
              <w:t>- Quản lý văn hóa doanh nghiệp</w:t>
            </w:r>
          </w:p>
        </w:tc>
      </w:tr>
      <w:tr w:rsidR="002860DA" w14:paraId="236AE1DB" w14:textId="77777777" w:rsidTr="002860DA">
        <w:tc>
          <w:tcPr>
            <w:tcW w:w="2122" w:type="dxa"/>
          </w:tcPr>
          <w:p w14:paraId="6667A425" w14:textId="77777777" w:rsidR="002860DA" w:rsidRDefault="002860DA" w:rsidP="002860DA">
            <w:pPr>
              <w:jc w:val="center"/>
            </w:pPr>
            <w:r>
              <w:t>Quản lý Pháp chế - Sở hữu trí tuệ</w:t>
            </w:r>
          </w:p>
        </w:tc>
        <w:tc>
          <w:tcPr>
            <w:tcW w:w="3685" w:type="dxa"/>
          </w:tcPr>
          <w:p w14:paraId="3110FA8E" w14:textId="77777777" w:rsidR="002860DA" w:rsidRDefault="002860DA" w:rsidP="002860DA">
            <w:r w:rsidRPr="000B7D35">
              <w:t xml:space="preserve">Bảo vệ tài sản trí tuệ, đảm bảo tuân thủ </w:t>
            </w:r>
            <w:r>
              <w:t>quy định pháp luật trong nước &amp; quốc tế</w:t>
            </w:r>
          </w:p>
        </w:tc>
        <w:tc>
          <w:tcPr>
            <w:tcW w:w="3538" w:type="dxa"/>
          </w:tcPr>
          <w:p w14:paraId="7368EEA0" w14:textId="77777777" w:rsidR="002860DA" w:rsidRDefault="002860DA" w:rsidP="002860DA">
            <w:r>
              <w:t>- Thẩm định pháp lý hợp đồng</w:t>
            </w:r>
          </w:p>
          <w:p w14:paraId="1B97768D" w14:textId="77777777" w:rsidR="002860DA" w:rsidRDefault="002860DA" w:rsidP="002860DA">
            <w:r>
              <w:t>-</w:t>
            </w:r>
            <w:r>
              <w:rPr>
                <w:lang w:val="vi-VN"/>
              </w:rPr>
              <w:t xml:space="preserve"> </w:t>
            </w:r>
            <w:r>
              <w:t>Đăng ký &amp; bảo hộ nhãn hiệu – sáng chế</w:t>
            </w:r>
          </w:p>
          <w:p w14:paraId="1CABAD9B" w14:textId="77777777" w:rsidR="002860DA" w:rsidRDefault="002860DA" w:rsidP="002860DA">
            <w:r>
              <w:t>- Kiểm soát tuân thủ luật thương mại, xuất nhập khẩu</w:t>
            </w:r>
          </w:p>
          <w:p w14:paraId="012FD77F" w14:textId="77777777" w:rsidR="002860DA" w:rsidRDefault="002860DA" w:rsidP="002860DA">
            <w:r>
              <w:t>- Tư vấn pháp lý cho hoạt động kinh doanh</w:t>
            </w:r>
          </w:p>
        </w:tc>
      </w:tr>
      <w:tr w:rsidR="002860DA" w14:paraId="64726FFD" w14:textId="77777777" w:rsidTr="002860DA">
        <w:tc>
          <w:tcPr>
            <w:tcW w:w="2122" w:type="dxa"/>
          </w:tcPr>
          <w:p w14:paraId="5667434F" w14:textId="77777777" w:rsidR="002860DA" w:rsidRDefault="002860DA" w:rsidP="002860DA">
            <w:pPr>
              <w:jc w:val="center"/>
            </w:pPr>
            <w:r>
              <w:t>Quản lý An toàn thực phẩm</w:t>
            </w:r>
          </w:p>
        </w:tc>
        <w:tc>
          <w:tcPr>
            <w:tcW w:w="3685" w:type="dxa"/>
          </w:tcPr>
          <w:p w14:paraId="528E0E3E" w14:textId="6D5F9125" w:rsidR="00D7180C" w:rsidRDefault="002860DA" w:rsidP="002860DA">
            <w:r w:rsidRPr="000B7D35">
              <w:t>Đảm bảo 100% sản phẩm đạt tiêu chuẩn vệ sinh an toàn thực phẩm quốc tế</w:t>
            </w:r>
          </w:p>
          <w:p w14:paraId="20FECD0D" w14:textId="77777777" w:rsidR="00D7180C" w:rsidRPr="00D7180C" w:rsidRDefault="00D7180C" w:rsidP="00D7180C"/>
          <w:p w14:paraId="190D442E" w14:textId="77777777" w:rsidR="00D7180C" w:rsidRPr="00D7180C" w:rsidRDefault="00D7180C" w:rsidP="00D7180C"/>
          <w:p w14:paraId="0C1022BC" w14:textId="77777777" w:rsidR="00D7180C" w:rsidRPr="00D7180C" w:rsidRDefault="00D7180C" w:rsidP="00D7180C"/>
          <w:p w14:paraId="06501AC0" w14:textId="3D21749C" w:rsidR="002860DA" w:rsidRPr="00D7180C" w:rsidRDefault="00D7180C" w:rsidP="00D7180C">
            <w:pPr>
              <w:tabs>
                <w:tab w:val="left" w:pos="2640"/>
              </w:tabs>
            </w:pPr>
            <w:r>
              <w:tab/>
            </w:r>
          </w:p>
        </w:tc>
        <w:tc>
          <w:tcPr>
            <w:tcW w:w="3538" w:type="dxa"/>
          </w:tcPr>
          <w:p w14:paraId="2EC54F45" w14:textId="77777777" w:rsidR="002860DA" w:rsidRDefault="002860DA" w:rsidP="002860DA">
            <w:r>
              <w:t>- Kiểm soát chất lượng nguyên liệu – thành phẩm</w:t>
            </w:r>
          </w:p>
          <w:p w14:paraId="627ECF60" w14:textId="77777777" w:rsidR="002860DA" w:rsidRDefault="002860DA" w:rsidP="002860DA">
            <w:r>
              <w:t>-</w:t>
            </w:r>
            <w:r>
              <w:rPr>
                <w:lang w:val="vi-VN"/>
              </w:rPr>
              <w:t xml:space="preserve"> </w:t>
            </w:r>
            <w:r>
              <w:t>Kiểm tra định kỳ nhà máy/ cửa hàng</w:t>
            </w:r>
          </w:p>
          <w:p w14:paraId="35E67064" w14:textId="77777777" w:rsidR="002860DA" w:rsidRDefault="002860DA" w:rsidP="002860DA">
            <w:pPr>
              <w:keepNext/>
            </w:pPr>
            <w:r>
              <w:t>-Giám sát tuân thủ ISO 22000/HACCP</w:t>
            </w:r>
          </w:p>
        </w:tc>
      </w:tr>
    </w:tbl>
    <w:p w14:paraId="153F1794" w14:textId="77777777" w:rsidR="002860DA" w:rsidRPr="002C68F1" w:rsidRDefault="002860DA" w:rsidP="003E7152">
      <w:pPr>
        <w:pStyle w:val="Heading2"/>
        <w:numPr>
          <w:ilvl w:val="1"/>
          <w:numId w:val="7"/>
        </w:numPr>
        <w:ind w:left="567" w:hanging="567"/>
        <w:jc w:val="left"/>
      </w:pPr>
      <w:bookmarkStart w:id="156" w:name="_Toc217429390"/>
      <w:bookmarkStart w:id="157" w:name="_Toc217433692"/>
      <w:bookmarkStart w:id="158" w:name="_Toc217433902"/>
      <w:bookmarkStart w:id="159" w:name="_Toc217435402"/>
      <w:r>
        <w:lastRenderedPageBreak/>
        <w:t>Các quy trình nghiệp vụ hỗ trợ (Support Processess)</w:t>
      </w:r>
      <w:bookmarkEnd w:id="156"/>
      <w:bookmarkEnd w:id="157"/>
      <w:bookmarkEnd w:id="158"/>
      <w:bookmarkEnd w:id="159"/>
    </w:p>
    <w:p w14:paraId="30783400" w14:textId="77777777" w:rsidR="002860DA" w:rsidRDefault="002860DA" w:rsidP="002860DA">
      <w:pPr>
        <w:pStyle w:val="Caption"/>
        <w:keepNext/>
      </w:pPr>
      <w:bookmarkStart w:id="160" w:name="_Toc217434776"/>
      <w:r>
        <w:t xml:space="preserve">Bảng </w:t>
      </w:r>
      <w:fldSimple w:instr=" STYLEREF 1 \s ">
        <w:r>
          <w:rPr>
            <w:noProof/>
          </w:rPr>
          <w:t>3</w:t>
        </w:r>
      </w:fldSimple>
      <w:r>
        <w:t>.</w:t>
      </w:r>
      <w:fldSimple w:instr=" SEQ Bảng \* ARABIC \s 1 ">
        <w:r>
          <w:rPr>
            <w:noProof/>
          </w:rPr>
          <w:t>4</w:t>
        </w:r>
      </w:fldSimple>
      <w:r>
        <w:t xml:space="preserve">. </w:t>
      </w:r>
      <w:r>
        <w:rPr>
          <w:lang w:val="vi-VN"/>
        </w:rPr>
        <w:t xml:space="preserve">Các quy trình nghiệp vụ hỗ trợ </w:t>
      </w:r>
      <w:r>
        <w:t>(Support Processess)</w:t>
      </w:r>
      <w:bookmarkEnd w:id="160"/>
    </w:p>
    <w:tbl>
      <w:tblPr>
        <w:tblStyle w:val="TableGrid"/>
        <w:tblW w:w="0" w:type="auto"/>
        <w:tblLook w:val="04A0" w:firstRow="1" w:lastRow="0" w:firstColumn="1" w:lastColumn="0" w:noHBand="0" w:noVBand="1"/>
      </w:tblPr>
      <w:tblGrid>
        <w:gridCol w:w="2263"/>
        <w:gridCol w:w="3544"/>
        <w:gridCol w:w="3538"/>
      </w:tblGrid>
      <w:tr w:rsidR="002860DA" w14:paraId="305DE4E0" w14:textId="77777777" w:rsidTr="002860DA">
        <w:tc>
          <w:tcPr>
            <w:tcW w:w="2263" w:type="dxa"/>
            <w:vAlign w:val="center"/>
          </w:tcPr>
          <w:p w14:paraId="0E6FB66D" w14:textId="77777777" w:rsidR="002860DA" w:rsidRPr="000211DA" w:rsidRDefault="002860DA" w:rsidP="002860DA">
            <w:pPr>
              <w:jc w:val="center"/>
              <w:rPr>
                <w:b/>
                <w:bCs/>
              </w:rPr>
            </w:pPr>
            <w:r w:rsidRPr="000211DA">
              <w:rPr>
                <w:b/>
                <w:bCs/>
              </w:rPr>
              <w:t>Nghiệp vụ</w:t>
            </w:r>
          </w:p>
        </w:tc>
        <w:tc>
          <w:tcPr>
            <w:tcW w:w="3544" w:type="dxa"/>
            <w:vAlign w:val="center"/>
          </w:tcPr>
          <w:p w14:paraId="6EB61F94" w14:textId="77777777" w:rsidR="002860DA" w:rsidRPr="000211DA" w:rsidRDefault="002860DA" w:rsidP="002860DA">
            <w:pPr>
              <w:jc w:val="center"/>
              <w:rPr>
                <w:b/>
                <w:bCs/>
              </w:rPr>
            </w:pPr>
            <w:r w:rsidRPr="000211DA">
              <w:rPr>
                <w:b/>
                <w:bCs/>
              </w:rPr>
              <w:t>Mục tiêu</w:t>
            </w:r>
          </w:p>
        </w:tc>
        <w:tc>
          <w:tcPr>
            <w:tcW w:w="3538" w:type="dxa"/>
            <w:vAlign w:val="center"/>
          </w:tcPr>
          <w:p w14:paraId="5BE66281" w14:textId="77777777" w:rsidR="002860DA" w:rsidRPr="000211DA" w:rsidRDefault="002860DA" w:rsidP="002860DA">
            <w:pPr>
              <w:jc w:val="center"/>
              <w:rPr>
                <w:b/>
                <w:bCs/>
              </w:rPr>
            </w:pPr>
            <w:r w:rsidRPr="000211DA">
              <w:rPr>
                <w:b/>
                <w:bCs/>
              </w:rPr>
              <w:t>Nhiệm vụ chính</w:t>
            </w:r>
          </w:p>
        </w:tc>
      </w:tr>
      <w:tr w:rsidR="002860DA" w14:paraId="2F972B56" w14:textId="77777777" w:rsidTr="002860DA">
        <w:tc>
          <w:tcPr>
            <w:tcW w:w="2263" w:type="dxa"/>
          </w:tcPr>
          <w:p w14:paraId="1D224270" w14:textId="77777777" w:rsidR="002860DA" w:rsidRDefault="002860DA" w:rsidP="002860DA">
            <w:r>
              <w:t>Quản lý Marketing</w:t>
            </w:r>
          </w:p>
        </w:tc>
        <w:tc>
          <w:tcPr>
            <w:tcW w:w="3544" w:type="dxa"/>
          </w:tcPr>
          <w:p w14:paraId="465B8D17" w14:textId="77777777" w:rsidR="002860DA" w:rsidRDefault="002860DA" w:rsidP="002860DA">
            <w:r w:rsidRPr="000B7D35">
              <w:t>Xây dựng và quảng bá thương hiệu, tăng độ nhận diện và doanh số</w:t>
            </w:r>
          </w:p>
        </w:tc>
        <w:tc>
          <w:tcPr>
            <w:tcW w:w="3538" w:type="dxa"/>
          </w:tcPr>
          <w:p w14:paraId="4140935B" w14:textId="77777777" w:rsidR="002860DA" w:rsidRDefault="002860DA" w:rsidP="002860DA">
            <w:pPr>
              <w:pStyle w:val="StyleTr0"/>
              <w:numPr>
                <w:ilvl w:val="0"/>
                <w:numId w:val="0"/>
              </w:numPr>
            </w:pPr>
            <w:r>
              <w:t>- Xây dựng chiến lược thương hiệu</w:t>
            </w:r>
          </w:p>
          <w:p w14:paraId="6561E864" w14:textId="77777777" w:rsidR="002860DA" w:rsidRDefault="002860DA" w:rsidP="002860DA">
            <w:pPr>
              <w:pStyle w:val="StyleTr0"/>
              <w:numPr>
                <w:ilvl w:val="0"/>
                <w:numId w:val="0"/>
              </w:numPr>
            </w:pPr>
            <w:r>
              <w:t>- Triển khai digital martketing &amp; truyền thông</w:t>
            </w:r>
          </w:p>
          <w:p w14:paraId="781D3877" w14:textId="77777777" w:rsidR="002860DA" w:rsidRDefault="002860DA" w:rsidP="002860DA">
            <w:pPr>
              <w:pStyle w:val="StyleTr0"/>
              <w:numPr>
                <w:ilvl w:val="0"/>
                <w:numId w:val="0"/>
              </w:numPr>
            </w:pPr>
            <w:r>
              <w:t>- Tổ chức sự kiện – chiến dịch quảng cáo</w:t>
            </w:r>
          </w:p>
          <w:p w14:paraId="140C1BE7" w14:textId="77777777" w:rsidR="002860DA" w:rsidRDefault="002860DA" w:rsidP="002860DA">
            <w:pPr>
              <w:pStyle w:val="StyleTr0"/>
              <w:numPr>
                <w:ilvl w:val="0"/>
                <w:numId w:val="0"/>
              </w:numPr>
            </w:pPr>
            <w:r>
              <w:t>- Phân tích hiệu quả marketing</w:t>
            </w:r>
          </w:p>
        </w:tc>
      </w:tr>
      <w:tr w:rsidR="002860DA" w14:paraId="1E35D8A9" w14:textId="77777777" w:rsidTr="002860DA">
        <w:tc>
          <w:tcPr>
            <w:tcW w:w="2263" w:type="dxa"/>
          </w:tcPr>
          <w:p w14:paraId="5566417B" w14:textId="77777777" w:rsidR="002860DA" w:rsidRDefault="002860DA" w:rsidP="002860DA">
            <w:r>
              <w:t>Quản lý Bảo trì</w:t>
            </w:r>
          </w:p>
        </w:tc>
        <w:tc>
          <w:tcPr>
            <w:tcW w:w="3544" w:type="dxa"/>
          </w:tcPr>
          <w:p w14:paraId="4EEAF136" w14:textId="77777777" w:rsidR="002860DA" w:rsidRDefault="002860DA" w:rsidP="002860DA">
            <w:r w:rsidRPr="006615C5">
              <w:t>Đảm bảo máy móc – thiết bị vận hành ổn định, hạn chế gián đoạn sản xuất</w:t>
            </w:r>
          </w:p>
        </w:tc>
        <w:tc>
          <w:tcPr>
            <w:tcW w:w="3538" w:type="dxa"/>
          </w:tcPr>
          <w:p w14:paraId="2634832E" w14:textId="77777777" w:rsidR="002860DA" w:rsidRDefault="002860DA" w:rsidP="002860DA">
            <w:r>
              <w:t>- Lập kế hoạch bảo trì định kỳ cho máy rang, dây chuyền đóng gói,…</w:t>
            </w:r>
          </w:p>
          <w:p w14:paraId="47993807" w14:textId="77777777" w:rsidR="002860DA" w:rsidRDefault="002860DA" w:rsidP="002860DA">
            <w:r>
              <w:t>- Xử lý sự cố kỹ thuật và thay thế linh kiện</w:t>
            </w:r>
          </w:p>
          <w:p w14:paraId="5C0746D9" w14:textId="77777777" w:rsidR="002860DA" w:rsidRDefault="002860DA" w:rsidP="002860DA">
            <w:r>
              <w:t>- Kiểm tra an toàn thiết bị sản xuất và vận hành</w:t>
            </w:r>
          </w:p>
        </w:tc>
      </w:tr>
      <w:tr w:rsidR="002860DA" w14:paraId="3A4F1F36" w14:textId="77777777" w:rsidTr="002860DA">
        <w:tc>
          <w:tcPr>
            <w:tcW w:w="2263" w:type="dxa"/>
          </w:tcPr>
          <w:p w14:paraId="12C59F78" w14:textId="77777777" w:rsidR="002860DA" w:rsidRDefault="002860DA" w:rsidP="002860DA">
            <w:r>
              <w:t>Quản lý Hạ tầng công nghệ</w:t>
            </w:r>
          </w:p>
        </w:tc>
        <w:tc>
          <w:tcPr>
            <w:tcW w:w="3544" w:type="dxa"/>
          </w:tcPr>
          <w:p w14:paraId="42836A6D" w14:textId="77777777" w:rsidR="002860DA" w:rsidRDefault="002860DA" w:rsidP="002860DA">
            <w:r w:rsidRPr="00896F47">
              <w:t>Đảm bảo hệ thống thông tin vận hành ổn định, an toàn dữ liệu</w:t>
            </w:r>
          </w:p>
        </w:tc>
        <w:tc>
          <w:tcPr>
            <w:tcW w:w="3538" w:type="dxa"/>
          </w:tcPr>
          <w:p w14:paraId="4696BB67" w14:textId="77777777" w:rsidR="002860DA" w:rsidRDefault="002860DA" w:rsidP="002860DA">
            <w:r>
              <w:t>- Quản lý hạ tầng mạng – máy chủ</w:t>
            </w:r>
          </w:p>
          <w:p w14:paraId="1FA03629" w14:textId="77777777" w:rsidR="002860DA" w:rsidRDefault="002860DA" w:rsidP="002860DA">
            <w:r>
              <w:t>-Vận hành phần mềm ERP/CRM</w:t>
            </w:r>
          </w:p>
          <w:p w14:paraId="604A9145" w14:textId="77777777" w:rsidR="002860DA" w:rsidRDefault="002860DA" w:rsidP="002860DA">
            <w:r>
              <w:t>- Bảo mật thông tin, sao lưu dữ liệu</w:t>
            </w:r>
          </w:p>
          <w:p w14:paraId="27B3DDC2" w14:textId="77777777" w:rsidR="002860DA" w:rsidRDefault="002860DA" w:rsidP="002860DA">
            <w:r>
              <w:t>- Hỗ trợ kỹ thuật toàn hệ thống</w:t>
            </w:r>
          </w:p>
        </w:tc>
      </w:tr>
      <w:tr w:rsidR="002860DA" w14:paraId="365347BC" w14:textId="77777777" w:rsidTr="002860DA">
        <w:tc>
          <w:tcPr>
            <w:tcW w:w="2263" w:type="dxa"/>
          </w:tcPr>
          <w:p w14:paraId="086D3C41" w14:textId="77777777" w:rsidR="002860DA" w:rsidRDefault="002860DA" w:rsidP="002860DA">
            <w:r>
              <w:t>Quản lý mua sắm</w:t>
            </w:r>
          </w:p>
        </w:tc>
        <w:tc>
          <w:tcPr>
            <w:tcW w:w="3544" w:type="dxa"/>
          </w:tcPr>
          <w:p w14:paraId="61AD30B9" w14:textId="77777777" w:rsidR="002860DA" w:rsidRDefault="002860DA" w:rsidP="002860DA">
            <w:r>
              <w:t>Tối ưu chi phí, đảm bảo vật tư – nguyên liệu – trang thiết bị đầy đủ, chất lượng và đúng thời hạn</w:t>
            </w:r>
          </w:p>
        </w:tc>
        <w:tc>
          <w:tcPr>
            <w:tcW w:w="3538" w:type="dxa"/>
          </w:tcPr>
          <w:p w14:paraId="4C33225E" w14:textId="77777777" w:rsidR="002860DA" w:rsidRDefault="002860DA" w:rsidP="002860DA">
            <w:r>
              <w:t>- Lập kế hoạch mua sắm cho nhà máy, chuỗi quán, văn phòng</w:t>
            </w:r>
          </w:p>
          <w:p w14:paraId="60BA3EF9" w14:textId="77777777" w:rsidR="002860DA" w:rsidRDefault="002860DA" w:rsidP="002860DA">
            <w:r>
              <w:t>- Tìm kiếm – đánh giá – lựa chọn nhà cung cấp</w:t>
            </w:r>
          </w:p>
          <w:p w14:paraId="640EB397" w14:textId="77777777" w:rsidR="002860DA" w:rsidRDefault="002860DA" w:rsidP="002860DA">
            <w:r>
              <w:t>- Quản lý hợp đồng, báo giá</w:t>
            </w:r>
          </w:p>
          <w:p w14:paraId="230C9F98" w14:textId="77777777" w:rsidR="002860DA" w:rsidRDefault="002860DA" w:rsidP="002860DA">
            <w:r>
              <w:lastRenderedPageBreak/>
              <w:t>- Theo dõi chất lượng hàng hóa cung ứng</w:t>
            </w:r>
          </w:p>
        </w:tc>
      </w:tr>
      <w:tr w:rsidR="002860DA" w14:paraId="2402AEB5" w14:textId="77777777" w:rsidTr="002860DA">
        <w:tc>
          <w:tcPr>
            <w:tcW w:w="2263" w:type="dxa"/>
          </w:tcPr>
          <w:p w14:paraId="33F3D602" w14:textId="77777777" w:rsidR="002860DA" w:rsidRDefault="002860DA" w:rsidP="002860DA">
            <w:r>
              <w:lastRenderedPageBreak/>
              <w:t>Quản lý phát triển sản phẩm</w:t>
            </w:r>
          </w:p>
        </w:tc>
        <w:tc>
          <w:tcPr>
            <w:tcW w:w="3544" w:type="dxa"/>
          </w:tcPr>
          <w:p w14:paraId="2C65D4FB" w14:textId="77777777" w:rsidR="002860DA" w:rsidRDefault="002860DA" w:rsidP="002860DA">
            <w:r>
              <w:t>Nghiên cứu – sáng tạo sản phẩm mới, nâng cấp chất lượng, nghiên cứu bao bì &amp; công nghệ sản xuất</w:t>
            </w:r>
          </w:p>
        </w:tc>
        <w:tc>
          <w:tcPr>
            <w:tcW w:w="3538" w:type="dxa"/>
          </w:tcPr>
          <w:p w14:paraId="59A87B3F" w14:textId="77777777" w:rsidR="002860DA" w:rsidRDefault="002860DA" w:rsidP="002860DA">
            <w:r>
              <w:t>- Nghiên cứu sản phẩm mới</w:t>
            </w:r>
          </w:p>
          <w:p w14:paraId="2F8D0677" w14:textId="77777777" w:rsidR="002860DA" w:rsidRDefault="002860DA" w:rsidP="002860DA">
            <w:r>
              <w:t>- Thử nghiệm công thức &amp; đánh giá</w:t>
            </w:r>
          </w:p>
          <w:p w14:paraId="503DD042" w14:textId="77777777" w:rsidR="002860DA" w:rsidRDefault="002860DA" w:rsidP="002860DA">
            <w:r>
              <w:t>- Phối hợp nhà máy thử nghiệm</w:t>
            </w:r>
          </w:p>
          <w:p w14:paraId="6E6B4353" w14:textId="77777777" w:rsidR="002860DA" w:rsidRDefault="002860DA" w:rsidP="002860DA">
            <w:pPr>
              <w:keepNext/>
            </w:pPr>
            <w:r>
              <w:t>- Đánh giá &amp; Hỗ trợ triển khai sản phẩm mới</w:t>
            </w:r>
          </w:p>
        </w:tc>
      </w:tr>
    </w:tbl>
    <w:p w14:paraId="15F50A6E" w14:textId="77777777" w:rsidR="002860DA" w:rsidRDefault="002860DA" w:rsidP="003E7152">
      <w:pPr>
        <w:pStyle w:val="Heading1"/>
        <w:numPr>
          <w:ilvl w:val="0"/>
          <w:numId w:val="7"/>
        </w:numPr>
        <w:ind w:left="1710" w:hanging="1710"/>
        <w:jc w:val="left"/>
        <w:rPr>
          <w:lang w:val="vi-VN"/>
        </w:rPr>
      </w:pPr>
      <w:bookmarkStart w:id="161" w:name="_Toc217429391"/>
      <w:bookmarkStart w:id="162" w:name="_Toc217433693"/>
      <w:bookmarkStart w:id="163" w:name="_Toc217433903"/>
      <w:bookmarkStart w:id="164" w:name="_Toc217435403"/>
      <w:r>
        <w:lastRenderedPageBreak/>
        <w:t>ĐÁNH GIÁ – TỔNG KẾT</w:t>
      </w:r>
      <w:bookmarkEnd w:id="161"/>
      <w:bookmarkEnd w:id="162"/>
      <w:bookmarkEnd w:id="163"/>
      <w:bookmarkEnd w:id="164"/>
    </w:p>
    <w:p w14:paraId="749DEC09" w14:textId="77777777" w:rsidR="002860DA" w:rsidRDefault="002860DA" w:rsidP="003E7152">
      <w:pPr>
        <w:pStyle w:val="Heading2"/>
        <w:numPr>
          <w:ilvl w:val="1"/>
          <w:numId w:val="7"/>
        </w:numPr>
        <w:ind w:left="567" w:hanging="567"/>
        <w:jc w:val="left"/>
        <w:rPr>
          <w:lang w:val="vi-VN"/>
        </w:rPr>
      </w:pPr>
      <w:bookmarkStart w:id="165" w:name="_Toc217429392"/>
      <w:bookmarkStart w:id="166" w:name="_Toc217433694"/>
      <w:bookmarkStart w:id="167" w:name="_Toc217433904"/>
      <w:bookmarkStart w:id="168" w:name="_Toc217435404"/>
      <w:r w:rsidRPr="000C5F0A">
        <w:t>Đánh giá mô hình quy trình nghiệp vụ của Trung Nguyên Legend</w:t>
      </w:r>
      <w:bookmarkEnd w:id="165"/>
      <w:bookmarkEnd w:id="166"/>
      <w:bookmarkEnd w:id="167"/>
      <w:bookmarkEnd w:id="168"/>
    </w:p>
    <w:p w14:paraId="6974F972" w14:textId="77777777" w:rsidR="002860DA" w:rsidRPr="00B1687D" w:rsidRDefault="002860DA" w:rsidP="002860DA">
      <w:pPr>
        <w:pStyle w:val="DoanVB"/>
        <w:rPr>
          <w:lang w:val="vi-VN"/>
        </w:rPr>
      </w:pPr>
      <w:r w:rsidRPr="00B1687D">
        <w:t>Dựa trên kết quả mô hình hóa các quy trình nghiệp vụ cốt lõi cùng các quy trình quản lý và hỗ trợ, mô hình vận hành của Trung Nguyên Legend cho thấy nhiều ưu điểm nổi bật trong việc tạo lập giá trị, đồng thời cũng tồn tại những hạn chế và thách thức mang tính hệ thống cần được xem xét và cải thiện.</w:t>
      </w:r>
    </w:p>
    <w:p w14:paraId="47928512" w14:textId="77777777" w:rsidR="002860DA" w:rsidRDefault="002860DA" w:rsidP="003E7152">
      <w:pPr>
        <w:pStyle w:val="Heading3"/>
        <w:numPr>
          <w:ilvl w:val="2"/>
          <w:numId w:val="7"/>
        </w:numPr>
        <w:ind w:left="709" w:hanging="709"/>
        <w:rPr>
          <w:lang w:val="vi-VN"/>
        </w:rPr>
      </w:pPr>
      <w:bookmarkStart w:id="169" w:name="_Toc217429393"/>
      <w:bookmarkStart w:id="170" w:name="_Toc217433695"/>
      <w:bookmarkStart w:id="171" w:name="_Toc217433905"/>
      <w:bookmarkStart w:id="172" w:name="_Toc217435405"/>
      <w:r w:rsidRPr="000B1E29">
        <w:t>Ưu điểm nổi bật</w:t>
      </w:r>
      <w:bookmarkEnd w:id="169"/>
      <w:bookmarkEnd w:id="170"/>
      <w:bookmarkEnd w:id="171"/>
      <w:bookmarkEnd w:id="172"/>
    </w:p>
    <w:p w14:paraId="5B07EAA4" w14:textId="77777777" w:rsidR="002860DA" w:rsidRDefault="002860DA" w:rsidP="002860DA">
      <w:pPr>
        <w:pStyle w:val="StyleTr0"/>
        <w:ind w:left="855" w:hanging="285"/>
        <w:jc w:val="left"/>
        <w:rPr>
          <w:lang w:val="vi-VN"/>
        </w:rPr>
      </w:pPr>
      <w:r w:rsidRPr="00B1687D">
        <w:rPr>
          <w:b/>
          <w:bCs/>
        </w:rPr>
        <w:t>Chiến lược tích hợp dọc (Vertical Integration) toàn diện:</w:t>
      </w:r>
      <w:r>
        <w:rPr>
          <w:lang w:val="vi-VN"/>
        </w:rPr>
        <w:t xml:space="preserve"> </w:t>
      </w:r>
    </w:p>
    <w:p w14:paraId="59C16D05" w14:textId="77777777" w:rsidR="002860DA" w:rsidRDefault="002860DA" w:rsidP="002860DA">
      <w:pPr>
        <w:pStyle w:val="DoanVB"/>
      </w:pPr>
      <w:r w:rsidRPr="00B1687D">
        <w:t xml:space="preserve">Trung Nguyên Legend kiểm soát toàn bộ chuỗi giá trị từ quản lý vùng nguyên liệu, sản xuất – </w:t>
      </w:r>
      <w:r w:rsidRPr="003224C2">
        <w:t>chế</w:t>
      </w:r>
      <w:r w:rsidRPr="00B1687D">
        <w:t xml:space="preserve"> biến đến phân phối sản phẩm thông qua hệ thống chuỗi cửa hàng và kênh xuất khẩu. Việc làm chủ các quy trình cốt lõi giúp Tập đoàn đảm bảo tính đồng nhất về chất lượng sản phẩm, nâng cao khả năng kiểm soát chi phí, đồng thời thuận lợi trong việc áp dụng các tiêu chuẩn quản lý chất lượng (QA/QC) và truy xuất nguồn gốc trên toàn chuỗi cung ứng.</w:t>
      </w:r>
    </w:p>
    <w:p w14:paraId="6C8031AE" w14:textId="77777777" w:rsidR="002860DA" w:rsidRPr="00375D61" w:rsidRDefault="002860DA" w:rsidP="002860DA">
      <w:pPr>
        <w:pStyle w:val="StyleTr0"/>
        <w:ind w:left="855" w:hanging="285"/>
        <w:rPr>
          <w:b/>
          <w:bCs/>
          <w:lang w:val="vi-VN"/>
        </w:rPr>
      </w:pPr>
      <w:r w:rsidRPr="00375D61">
        <w:rPr>
          <w:b/>
          <w:bCs/>
        </w:rPr>
        <w:t>Khác biệt hóa thông qua hệ sinh thái trải nghiệm thương hiệu:</w:t>
      </w:r>
    </w:p>
    <w:p w14:paraId="0CFECA63" w14:textId="77777777" w:rsidR="002860DA" w:rsidRDefault="002860DA" w:rsidP="002860DA">
      <w:pPr>
        <w:pStyle w:val="DoanVB"/>
      </w:pPr>
      <w:r w:rsidRPr="00375D61">
        <w:t>Không chỉ tập trung vào hoạt động kinh doanh cà phê, Trung Nguyên Legend xây dựng một hệ sinh thái trải nghiệm gắn liền với triết lý sống và giá trị tri thức, thể hiện qua các không gian văn hóa, tủ sách nền tảng và bảo tàng cà phê. Sự kết hợp giữa sản phẩm, dịch vụ và yếu tố văn hóa – tri thức tạo nên giá trị khác biệt, biến các điểm bán thành không gian trải nghiệm, góp phần nâng cao mức độ gắn kết và trung thành của khách hàng.</w:t>
      </w:r>
    </w:p>
    <w:p w14:paraId="25A6FA47" w14:textId="77777777" w:rsidR="002860DA" w:rsidRPr="00375D61" w:rsidRDefault="002860DA" w:rsidP="002860DA">
      <w:pPr>
        <w:pStyle w:val="StyleTr0"/>
        <w:ind w:left="855" w:hanging="285"/>
        <w:rPr>
          <w:b/>
          <w:bCs/>
          <w:lang w:val="vi-VN"/>
        </w:rPr>
      </w:pPr>
      <w:r w:rsidRPr="00375D61">
        <w:rPr>
          <w:b/>
          <w:bCs/>
        </w:rPr>
        <w:t>Mô hình chuỗi cửa hàng linh hoạt:</w:t>
      </w:r>
    </w:p>
    <w:p w14:paraId="11DC461F" w14:textId="77777777" w:rsidR="002860DA" w:rsidRPr="00375D61" w:rsidRDefault="002860DA" w:rsidP="002860DA">
      <w:pPr>
        <w:pStyle w:val="DoanVB"/>
        <w:rPr>
          <w:lang w:val="vi-VN"/>
        </w:rPr>
      </w:pPr>
      <w:r w:rsidRPr="00375D61">
        <w:t>Việc triển khai song song các mô hình chuỗi như Legend Café và E-Coffee cho phép Trung Nguyên Legend tiếp cận đa dạng phân khúc khách hàng, đồng thời mở rộng thị phần nhanh chóng thông qua hình thức nhượng quyền. Sự linh hoạt này giúp Tập đoàn cân bằng giữa mục tiêu trải nghiệm thương hiệu cao cấp và chiến lược tăng trưởng quy mô.</w:t>
      </w:r>
    </w:p>
    <w:p w14:paraId="4A7ABBF3" w14:textId="77777777" w:rsidR="002860DA" w:rsidRDefault="002860DA" w:rsidP="003E7152">
      <w:pPr>
        <w:pStyle w:val="Heading3"/>
        <w:numPr>
          <w:ilvl w:val="2"/>
          <w:numId w:val="7"/>
        </w:numPr>
        <w:ind w:left="709" w:hanging="709"/>
      </w:pPr>
      <w:bookmarkStart w:id="173" w:name="_Toc217429394"/>
      <w:bookmarkStart w:id="174" w:name="_Toc217433696"/>
      <w:bookmarkStart w:id="175" w:name="_Toc217433906"/>
      <w:bookmarkStart w:id="176" w:name="_Toc217435406"/>
      <w:r w:rsidRPr="000B1E29">
        <w:t>Hạn chế và Thách thức</w:t>
      </w:r>
      <w:bookmarkEnd w:id="173"/>
      <w:bookmarkEnd w:id="174"/>
      <w:bookmarkEnd w:id="175"/>
      <w:bookmarkEnd w:id="176"/>
    </w:p>
    <w:p w14:paraId="618924F4" w14:textId="77777777" w:rsidR="002860DA" w:rsidRPr="00375D61" w:rsidRDefault="002860DA" w:rsidP="002860DA">
      <w:pPr>
        <w:pStyle w:val="StyleTr0"/>
        <w:ind w:left="855" w:hanging="285"/>
        <w:rPr>
          <w:b/>
          <w:bCs/>
        </w:rPr>
      </w:pPr>
      <w:r w:rsidRPr="00375D61">
        <w:rPr>
          <w:b/>
          <w:bCs/>
        </w:rPr>
        <w:t xml:space="preserve">Độ phức tạp trong quản trị đa ngành: </w:t>
      </w:r>
    </w:p>
    <w:p w14:paraId="655B9003" w14:textId="77777777" w:rsidR="002860DA" w:rsidRDefault="002860DA" w:rsidP="002860DA">
      <w:pPr>
        <w:pStyle w:val="DoanVB"/>
      </w:pPr>
      <w:r w:rsidRPr="00375D61">
        <w:t>Việc vận hành đồng thời nhiều lĩnh vực khác nhau như sản xuất, bán lẻ, xuất khẩu, bất động sản và hệ sinh thái văn hóa – tri thức đặt ra thách thức lớn trong việc đồng bộ hóa quy trình, dữ liệu và nguồn nhân lực. Mỗi mảng hoạt động đòi hỏi các hệ thống quản lý chuyên biệt (ERP, CRM, WMS, quản lý dự án), làm gia tăng mức độ phức tạp trong công tác quản trị tích hợp</w:t>
      </w:r>
    </w:p>
    <w:p w14:paraId="04B0A819" w14:textId="77777777" w:rsidR="002860DA" w:rsidRDefault="002860DA" w:rsidP="002860DA">
      <w:pPr>
        <w:spacing w:before="0" w:after="160" w:line="259" w:lineRule="auto"/>
        <w:jc w:val="left"/>
        <w:rPr>
          <w:b/>
          <w:bCs/>
        </w:rPr>
      </w:pPr>
      <w:r>
        <w:rPr>
          <w:b/>
          <w:bCs/>
        </w:rPr>
        <w:br w:type="page"/>
      </w:r>
    </w:p>
    <w:p w14:paraId="082D74DE" w14:textId="77777777" w:rsidR="002860DA" w:rsidRPr="00375D61" w:rsidRDefault="002860DA" w:rsidP="002860DA">
      <w:pPr>
        <w:pStyle w:val="StyleTr0"/>
        <w:ind w:left="855" w:hanging="285"/>
        <w:rPr>
          <w:b/>
          <w:bCs/>
        </w:rPr>
      </w:pPr>
      <w:r w:rsidRPr="00375D61">
        <w:rPr>
          <w:b/>
          <w:bCs/>
        </w:rPr>
        <w:lastRenderedPageBreak/>
        <w:t>Thách thức kiểm soát chất lượng trong mô hình nhượng quyền:</w:t>
      </w:r>
    </w:p>
    <w:p w14:paraId="52E91B73" w14:textId="77777777" w:rsidR="002860DA" w:rsidRDefault="002860DA" w:rsidP="002860DA">
      <w:pPr>
        <w:pStyle w:val="DoanVB"/>
      </w:pPr>
      <w:r w:rsidRPr="00375D61">
        <w:t>Trong bối cảnh mở rộng hệ thống thông qua nhượng quyền, việc đảm bảo tuân thủ nghiêm ngặt các tiêu chuẩn vận hành (SOP), chất lượng nguyên liệu và công thức pha chế tại các điểm nhượng quyền là một thách thức lớn. Sự thiếu đồng bộ về dữ liệu và công cụ giám sát có thể dẫn đến rủi ro sai lệch về hình ảnh thương hiệu và chất lượng dịch vụ.</w:t>
      </w:r>
    </w:p>
    <w:p w14:paraId="53CEEA76" w14:textId="77777777" w:rsidR="002860DA" w:rsidRPr="00375D61" w:rsidRDefault="002860DA" w:rsidP="002860DA">
      <w:pPr>
        <w:pStyle w:val="StyleTr0"/>
        <w:ind w:left="855" w:hanging="285"/>
        <w:rPr>
          <w:b/>
          <w:bCs/>
        </w:rPr>
      </w:pPr>
      <w:r w:rsidRPr="00375D61">
        <w:rPr>
          <w:b/>
          <w:bCs/>
        </w:rPr>
        <w:t>Áp lực tuân thủ tiêu chuẩn chuỗi cung ứng quốc tế:</w:t>
      </w:r>
    </w:p>
    <w:p w14:paraId="440588FC" w14:textId="77777777" w:rsidR="002860DA" w:rsidRPr="00375D61" w:rsidRDefault="002860DA" w:rsidP="002860DA">
      <w:pPr>
        <w:pStyle w:val="DoanVB"/>
      </w:pPr>
      <w:r w:rsidRPr="00375D61">
        <w:t>Hoạt động xuất khẩu và vận chuyển quốc tế đòi hỏi sự tuân thủ chặt chẽ các tiêu chuẩn về chất lượng, an toàn thực phẩm, môi trường và logistics xanh tại các thị trường khó tính. Việc liên tục cập nhật và đáp ứng các yêu cầu này tạo ra áp lực lớn đối với công tác quản lý chuỗi cung ứng.</w:t>
      </w:r>
    </w:p>
    <w:p w14:paraId="2364F667" w14:textId="77777777" w:rsidR="002860DA" w:rsidRPr="000C5F0A" w:rsidRDefault="002860DA" w:rsidP="003E7152">
      <w:pPr>
        <w:pStyle w:val="Heading2"/>
        <w:numPr>
          <w:ilvl w:val="1"/>
          <w:numId w:val="7"/>
        </w:numPr>
        <w:ind w:left="567" w:hanging="567"/>
        <w:jc w:val="left"/>
      </w:pPr>
      <w:bookmarkStart w:id="177" w:name="_Toc217429395"/>
      <w:bookmarkStart w:id="178" w:name="_Toc217433697"/>
      <w:bookmarkStart w:id="179" w:name="_Toc217433907"/>
      <w:bookmarkStart w:id="180" w:name="_Toc217435407"/>
      <w:r w:rsidRPr="000C5F0A">
        <w:t>Đề xuất cải tiến quy trình</w:t>
      </w:r>
      <w:bookmarkEnd w:id="177"/>
      <w:bookmarkEnd w:id="178"/>
      <w:bookmarkEnd w:id="179"/>
      <w:bookmarkEnd w:id="180"/>
    </w:p>
    <w:p w14:paraId="734D9280" w14:textId="77777777" w:rsidR="002860DA" w:rsidRPr="000C5F0A" w:rsidRDefault="002860DA" w:rsidP="002860DA">
      <w:pPr>
        <w:pStyle w:val="DoanVB"/>
      </w:pPr>
      <w:r w:rsidRPr="000C5F0A">
        <w:t>Dựa trên định hướng chiến lược và các hạn chế đã phân tích, nhóm nghiên cứu đề xuất ba nhóm giải pháp chính.</w:t>
      </w:r>
    </w:p>
    <w:p w14:paraId="01FA247A" w14:textId="77777777" w:rsidR="002860DA" w:rsidRDefault="002860DA" w:rsidP="003E7152">
      <w:pPr>
        <w:pStyle w:val="Heading3"/>
        <w:numPr>
          <w:ilvl w:val="2"/>
          <w:numId w:val="7"/>
        </w:numPr>
        <w:ind w:left="709" w:hanging="709"/>
        <w:rPr>
          <w:lang w:val="vi-VN"/>
        </w:rPr>
      </w:pPr>
      <w:bookmarkStart w:id="181" w:name="_Toc217429396"/>
      <w:bookmarkStart w:id="182" w:name="_Toc217433698"/>
      <w:bookmarkStart w:id="183" w:name="_Toc217433908"/>
      <w:bookmarkStart w:id="184" w:name="_Toc217435408"/>
      <w:r w:rsidRPr="000B1E29">
        <w:t>Tăng cường Chuyển đổi số (Digital Transformation)</w:t>
      </w:r>
      <w:bookmarkEnd w:id="181"/>
      <w:bookmarkEnd w:id="182"/>
      <w:bookmarkEnd w:id="183"/>
      <w:bookmarkEnd w:id="184"/>
    </w:p>
    <w:p w14:paraId="7456060D" w14:textId="77777777" w:rsidR="002860DA" w:rsidRPr="00B1687D" w:rsidRDefault="002860DA" w:rsidP="002860DA">
      <w:pPr>
        <w:pStyle w:val="DoanVB"/>
        <w:rPr>
          <w:lang w:val="vi-VN"/>
        </w:rPr>
      </w:pPr>
      <w:r w:rsidRPr="00B1687D">
        <w:t>Trung Nguyên Legend cần đẩy mạnh xây dựng các nền tảng số tích hợp nhằm kết nối dữ liệu giữa các mảng hoạt động. Việc sử dụng các mô hình BPMN Level 2 đã xây dựng làm nền tảng cho triển khai và cấu hình các hệ thống ERP, MES và WMS sẽ giúp tự động hóa luồng thông tin, giảm thiểu sai sót trong vận hành và nâng cao hiệu quả quản trị tổng thể. Bên cạnh đó, việc ứng dụng các công cụ Business Intelligence (BI) và Big Data trong phân tích thị trường và hành vi khách hàng sẽ hỗ trợ công tác dự báo, lập kế hoạch và ra quyết định chiến lược.</w:t>
      </w:r>
    </w:p>
    <w:p w14:paraId="23332799" w14:textId="77777777" w:rsidR="002860DA" w:rsidRDefault="002860DA" w:rsidP="003E7152">
      <w:pPr>
        <w:pStyle w:val="Heading3"/>
        <w:numPr>
          <w:ilvl w:val="2"/>
          <w:numId w:val="7"/>
        </w:numPr>
        <w:ind w:left="709" w:hanging="709"/>
        <w:rPr>
          <w:lang w:val="vi-VN"/>
        </w:rPr>
      </w:pPr>
      <w:bookmarkStart w:id="185" w:name="_Toc217429397"/>
      <w:bookmarkStart w:id="186" w:name="_Toc217433699"/>
      <w:bookmarkStart w:id="187" w:name="_Toc217433909"/>
      <w:bookmarkStart w:id="188" w:name="_Toc217435409"/>
      <w:r w:rsidRPr="000B1E29">
        <w:t>Tối ưu hóa Trải nghiệm khách hàng (Customer Experience)</w:t>
      </w:r>
      <w:bookmarkEnd w:id="185"/>
      <w:bookmarkEnd w:id="186"/>
      <w:bookmarkEnd w:id="187"/>
      <w:bookmarkEnd w:id="188"/>
    </w:p>
    <w:p w14:paraId="7C82E156" w14:textId="77777777" w:rsidR="002860DA" w:rsidRPr="00B1687D" w:rsidRDefault="002860DA" w:rsidP="002860DA">
      <w:pPr>
        <w:pStyle w:val="DoanVB"/>
        <w:rPr>
          <w:lang w:val="vi-VN"/>
        </w:rPr>
      </w:pPr>
      <w:r w:rsidRPr="00B1687D">
        <w:t>Việc khai thác dữ liệu từ hệ thống CRM cho phép cá nhân hóa trải nghiệm khách hàng thông qua các chương trình ưu đãi, nội dung tri thức và thiết kế menu phù hợp với từng nhóm đối tượng. Đồng thời, Trung Nguyên Legend cần tăng cường kiểm soát việc tuân thủ SOP tại các cửa hàng nhượng quyền thông qua các hệ thống quản lý nhượng quyền, nhằm giám sát chất lượng nguyên liệu, quy trình pha chế và dịch vụ theo thời gian thực, qua đó giảm thiểu rủi ro trong vận hành chuỗi.</w:t>
      </w:r>
    </w:p>
    <w:p w14:paraId="440B8865" w14:textId="77777777" w:rsidR="002860DA" w:rsidRDefault="002860DA" w:rsidP="003E7152">
      <w:pPr>
        <w:pStyle w:val="Heading3"/>
        <w:numPr>
          <w:ilvl w:val="2"/>
          <w:numId w:val="7"/>
        </w:numPr>
        <w:ind w:left="709" w:hanging="709"/>
        <w:rPr>
          <w:lang w:val="vi-VN"/>
        </w:rPr>
      </w:pPr>
      <w:bookmarkStart w:id="189" w:name="_Toc217429398"/>
      <w:bookmarkStart w:id="190" w:name="_Toc217433700"/>
      <w:bookmarkStart w:id="191" w:name="_Toc217433910"/>
      <w:bookmarkStart w:id="192" w:name="_Toc217435410"/>
      <w:r w:rsidRPr="000B1E29">
        <w:t>Phát triển Logistics xanh (Green Logistics)</w:t>
      </w:r>
      <w:bookmarkEnd w:id="189"/>
      <w:bookmarkEnd w:id="190"/>
      <w:bookmarkEnd w:id="191"/>
      <w:bookmarkEnd w:id="192"/>
    </w:p>
    <w:p w14:paraId="097C50C1" w14:textId="77777777" w:rsidR="002860DA" w:rsidRPr="00B1687D" w:rsidRDefault="002860DA" w:rsidP="002860DA">
      <w:pPr>
        <w:pStyle w:val="DoanVB"/>
        <w:rPr>
          <w:lang w:val="vi-VN"/>
        </w:rPr>
      </w:pPr>
      <w:r w:rsidRPr="00B1687D">
        <w:t>Trong bối cảnh phát triển bền vững, Trung Nguyên Legend cần tích hợp các chỉ số môi trường vào quy trình quản lý vận chuyển và logistics. Việc tối ưu hóa tuyến giao hàng, theo dõi và giảm thiểu phát thải carbon, cũng như ưu tiên sử dụng các vật liệu đóng gói thân thiện với môi trường sẽ góp phần nâng cao hiệu quả chuỗi cung ứng và đáp ứng các tiêu chuẩn quốc tế ngày càng khắt khe.</w:t>
      </w:r>
    </w:p>
    <w:p w14:paraId="0132A939" w14:textId="77777777" w:rsidR="002860DA" w:rsidRPr="000C5F0A" w:rsidRDefault="002860DA" w:rsidP="003E7152">
      <w:pPr>
        <w:pStyle w:val="Heading2"/>
        <w:numPr>
          <w:ilvl w:val="1"/>
          <w:numId w:val="7"/>
        </w:numPr>
        <w:ind w:left="567" w:hanging="567"/>
        <w:jc w:val="left"/>
      </w:pPr>
      <w:bookmarkStart w:id="193" w:name="_Toc217429399"/>
      <w:bookmarkStart w:id="194" w:name="_Toc217433701"/>
      <w:bookmarkStart w:id="195" w:name="_Toc217433911"/>
      <w:bookmarkStart w:id="196" w:name="_Toc217435411"/>
      <w:r w:rsidRPr="000C5F0A">
        <w:lastRenderedPageBreak/>
        <w:t>Kết luận</w:t>
      </w:r>
      <w:bookmarkEnd w:id="193"/>
      <w:bookmarkEnd w:id="194"/>
      <w:bookmarkEnd w:id="195"/>
      <w:bookmarkEnd w:id="196"/>
    </w:p>
    <w:p w14:paraId="0F92B086" w14:textId="77777777" w:rsidR="002860DA" w:rsidRPr="00B1687D" w:rsidRDefault="002860DA" w:rsidP="002860DA">
      <w:pPr>
        <w:pStyle w:val="DoanVB"/>
      </w:pPr>
      <w:r w:rsidRPr="00B1687D">
        <w:t>Trên cơ sở các nội dung phân tích và đánh giá, đề tài đã hoàn thành việc xây dựng và mô hình hóa hệ thống quy trình nghiệp vụ của Tập đoàn Trung Nguyên Legend theo chuẩn BPMN 2.0, bao gồm các quy trình cốt lõi, quy trình quản lý và quy trình hỗ trợ. Kết quả nghiên cứu đã làm rõ bức tranh vận hành tổng thể của Tập đoàn, từ dòng chảy thông tin, trách nhiệm giữa các bộ phận đến các điểm kiểm soát trong chuỗi giá trị.</w:t>
      </w:r>
    </w:p>
    <w:p w14:paraId="098ABCBB" w14:textId="77777777" w:rsidR="002860DA" w:rsidRPr="00B1687D" w:rsidRDefault="002860DA" w:rsidP="002860DA">
      <w:pPr>
        <w:pStyle w:val="DoanVB"/>
      </w:pPr>
      <w:r w:rsidRPr="00B1687D">
        <w:t>Việc áp dụng chuẩn BPMN trong nghiên cứu không chỉ giúp chuẩn hóa các quy trình vận hành và tài liệu SOP, mà còn tạo nền tảng quan trọng cho việc triển khai các hệ thống quản trị doanh nghiệp như ERP, MES và CRM. Thông qua đó, Trung Nguyên Legend có thể rút ngắn thời gian triển khai công nghệ, giảm chi phí tùy biến và nâng cao hiệu quả quản trị. Tổng thể, việc tiếp tục hoàn thiện quy trình nghiệp vụ kết hợp với chuyển đổi số và định hướng phát triển bền vững sẽ là yếu tố then chốt giúp Trung Nguyên Legend củng cố và nâng cao vị thế cạnh tranh trên thị trường cà phê trong nước và quốc tế.</w:t>
      </w:r>
    </w:p>
    <w:p w14:paraId="2A770BD1" w14:textId="77777777" w:rsidR="002860DA" w:rsidRDefault="002860DA" w:rsidP="002860DA"/>
    <w:p w14:paraId="340D23C3" w14:textId="77777777" w:rsidR="002860DA" w:rsidRDefault="002860DA" w:rsidP="002860DA"/>
    <w:p w14:paraId="7721AEF7" w14:textId="77777777" w:rsidR="002860DA" w:rsidRDefault="002860DA" w:rsidP="002860DA"/>
    <w:p w14:paraId="624227FC" w14:textId="77777777" w:rsidR="002860DA" w:rsidRDefault="002860DA" w:rsidP="002860DA"/>
    <w:p w14:paraId="1F04E682" w14:textId="77777777" w:rsidR="002860DA" w:rsidRDefault="002860DA" w:rsidP="002860DA"/>
    <w:p w14:paraId="1A0BDBA6" w14:textId="77777777" w:rsidR="002860DA" w:rsidRDefault="002860DA" w:rsidP="002860DA"/>
    <w:p w14:paraId="53F641A6" w14:textId="77777777" w:rsidR="002860DA" w:rsidRDefault="002860DA" w:rsidP="002860DA"/>
    <w:p w14:paraId="29416F0C" w14:textId="77777777" w:rsidR="002860DA" w:rsidRDefault="002860DA" w:rsidP="002860DA"/>
    <w:p w14:paraId="4E4DEEDC" w14:textId="77777777" w:rsidR="002860DA" w:rsidRDefault="002860DA" w:rsidP="002860DA"/>
    <w:p w14:paraId="1ED13D0C" w14:textId="77777777" w:rsidR="002860DA" w:rsidRDefault="002860DA" w:rsidP="002860DA"/>
    <w:p w14:paraId="5C1FC801" w14:textId="77777777" w:rsidR="002860DA" w:rsidRDefault="002860DA" w:rsidP="002860DA"/>
    <w:p w14:paraId="4A48B59D" w14:textId="77777777" w:rsidR="002860DA" w:rsidRDefault="002860DA" w:rsidP="002860DA"/>
    <w:p w14:paraId="626C2D69" w14:textId="77777777" w:rsidR="002860DA" w:rsidRDefault="002860DA" w:rsidP="002860DA"/>
    <w:p w14:paraId="6B170C21" w14:textId="77777777" w:rsidR="002860DA" w:rsidRDefault="002860DA" w:rsidP="003E7152">
      <w:pPr>
        <w:pStyle w:val="Heading1"/>
        <w:numPr>
          <w:ilvl w:val="0"/>
          <w:numId w:val="7"/>
        </w:numPr>
        <w:ind w:left="1710" w:hanging="1710"/>
        <w:jc w:val="left"/>
      </w:pPr>
      <w:bookmarkStart w:id="197" w:name="_Toc217429400"/>
      <w:bookmarkStart w:id="198" w:name="_Toc217433702"/>
      <w:bookmarkStart w:id="199" w:name="_Toc217433912"/>
      <w:bookmarkStart w:id="200" w:name="_Toc217435412"/>
      <w:r>
        <w:lastRenderedPageBreak/>
        <w:t>TÀI LIỆU THAM KHẢO</w:t>
      </w:r>
      <w:bookmarkEnd w:id="197"/>
      <w:bookmarkEnd w:id="198"/>
      <w:bookmarkEnd w:id="199"/>
      <w:bookmarkEnd w:id="200"/>
    </w:p>
    <w:p w14:paraId="6E3938E9" w14:textId="77777777" w:rsidR="002860DA" w:rsidRPr="00DC5E6B" w:rsidRDefault="002860DA" w:rsidP="002860DA">
      <w:pPr>
        <w:pStyle w:val="StyleTr0"/>
        <w:ind w:left="855" w:hanging="285"/>
      </w:pPr>
      <w:r w:rsidRPr="00DC5E6B">
        <w:t xml:space="preserve">Tập đoàn Trung Nguyên Legend. </w:t>
      </w:r>
      <w:r w:rsidRPr="00DC5E6B">
        <w:rPr>
          <w:i/>
          <w:iCs/>
        </w:rPr>
        <w:t>Giới thiệu doanh nghiệp, lịch sử hình thành và phát triển</w:t>
      </w:r>
      <w:r w:rsidRPr="00DC5E6B">
        <w:t>. Truy cập từ website chính thức của Trung Nguyên Legend.</w:t>
      </w:r>
    </w:p>
    <w:p w14:paraId="24492447" w14:textId="77777777" w:rsidR="002860DA" w:rsidRPr="00DC5E6B" w:rsidRDefault="002860DA" w:rsidP="002860DA">
      <w:pPr>
        <w:pStyle w:val="StyleTr0"/>
        <w:ind w:left="855" w:hanging="285"/>
      </w:pPr>
      <w:r w:rsidRPr="00DC5E6B">
        <w:t xml:space="preserve">Tập đoàn Trung Nguyên Legend. </w:t>
      </w:r>
      <w:r w:rsidRPr="00DC5E6B">
        <w:rPr>
          <w:i/>
          <w:iCs/>
        </w:rPr>
        <w:t>Hệ sinh thái cà phê – Năng lượng – Lối sống</w:t>
      </w:r>
      <w:r w:rsidRPr="00DC5E6B">
        <w:t>. Tài liệu truyền thông và báo cáo giới thiệu mô hình kinh doanh.</w:t>
      </w:r>
    </w:p>
    <w:p w14:paraId="25018559" w14:textId="77777777" w:rsidR="002860DA" w:rsidRPr="00DC5E6B" w:rsidRDefault="002860DA" w:rsidP="002860DA">
      <w:pPr>
        <w:pStyle w:val="StyleTr0"/>
        <w:ind w:left="855" w:hanging="285"/>
      </w:pPr>
      <w:r w:rsidRPr="00DC5E6B">
        <w:t xml:space="preserve">Object Management Group (OMG). </w:t>
      </w:r>
      <w:r w:rsidRPr="00DC5E6B">
        <w:rPr>
          <w:i/>
          <w:iCs/>
        </w:rPr>
        <w:t>Business Process Model and Notation (BPMN) Version 2.0</w:t>
      </w:r>
      <w:r w:rsidRPr="00DC5E6B">
        <w:t>. OMG Specification.</w:t>
      </w:r>
    </w:p>
    <w:p w14:paraId="46655ABC" w14:textId="77777777" w:rsidR="002860DA" w:rsidRPr="00DC5E6B" w:rsidRDefault="002860DA" w:rsidP="002860DA">
      <w:pPr>
        <w:pStyle w:val="StyleTr0"/>
        <w:ind w:left="855" w:hanging="285"/>
      </w:pPr>
      <w:r w:rsidRPr="00DC5E6B">
        <w:t xml:space="preserve">Dumas, M., La Rosa, M., Mendling, J., &amp; Reijers, H. A. (2018). </w:t>
      </w:r>
      <w:r w:rsidRPr="00DC5E6B">
        <w:rPr>
          <w:i/>
          <w:iCs/>
        </w:rPr>
        <w:t>Fundamentals of Business Process Management</w:t>
      </w:r>
      <w:r w:rsidRPr="00DC5E6B">
        <w:t>. Springer.</w:t>
      </w:r>
    </w:p>
    <w:p w14:paraId="3956A900" w14:textId="77777777" w:rsidR="002860DA" w:rsidRPr="00DC5E6B" w:rsidRDefault="002860DA" w:rsidP="002860DA">
      <w:pPr>
        <w:pStyle w:val="StyleTr0"/>
        <w:ind w:left="855" w:hanging="285"/>
      </w:pPr>
      <w:r w:rsidRPr="00DC5E6B">
        <w:t xml:space="preserve">Laudon, K. C., &amp; Laudon, J. P. (2020). </w:t>
      </w:r>
      <w:r w:rsidRPr="00DC5E6B">
        <w:rPr>
          <w:i/>
          <w:iCs/>
        </w:rPr>
        <w:t>Management Information Systems: Managing the Digital Firm</w:t>
      </w:r>
      <w:r w:rsidRPr="00DC5E6B">
        <w:t>. Pearson Education.</w:t>
      </w:r>
    </w:p>
    <w:p w14:paraId="4C9E4283" w14:textId="77777777" w:rsidR="002860DA" w:rsidRPr="00DC5E6B" w:rsidRDefault="002860DA" w:rsidP="002860DA">
      <w:pPr>
        <w:pStyle w:val="StyleTr0"/>
        <w:ind w:left="855" w:hanging="285"/>
      </w:pPr>
      <w:r w:rsidRPr="00DC5E6B">
        <w:t xml:space="preserve">Hammer, M., &amp; Champy, J. (2003). </w:t>
      </w:r>
      <w:r w:rsidRPr="00DC5E6B">
        <w:rPr>
          <w:i/>
          <w:iCs/>
        </w:rPr>
        <w:t>Reengineering the Corporation: A Manifesto for Business Revolution</w:t>
      </w:r>
      <w:r w:rsidRPr="00DC5E6B">
        <w:t>. Harper Business.</w:t>
      </w:r>
    </w:p>
    <w:p w14:paraId="6E6A6970" w14:textId="77777777" w:rsidR="002860DA" w:rsidRPr="00DC5E6B" w:rsidRDefault="002860DA" w:rsidP="002860DA">
      <w:pPr>
        <w:pStyle w:val="StyleTr0"/>
        <w:ind w:left="855" w:hanging="285"/>
      </w:pPr>
      <w:r w:rsidRPr="00DC5E6B">
        <w:t xml:space="preserve">Porter, M. E. (1985). </w:t>
      </w:r>
      <w:r w:rsidRPr="00DC5E6B">
        <w:rPr>
          <w:i/>
          <w:iCs/>
        </w:rPr>
        <w:t>Competitive Advantage: Creating and Sustaining Superior Performance</w:t>
      </w:r>
      <w:r w:rsidRPr="00DC5E6B">
        <w:t>. Free Press.</w:t>
      </w:r>
    </w:p>
    <w:p w14:paraId="035BE354" w14:textId="77777777" w:rsidR="002860DA" w:rsidRPr="00DC5E6B" w:rsidRDefault="002860DA" w:rsidP="002860DA">
      <w:pPr>
        <w:pStyle w:val="StyleTr0"/>
        <w:ind w:left="855" w:hanging="285"/>
      </w:pPr>
      <w:r w:rsidRPr="00DC5E6B">
        <w:t xml:space="preserve">Bizagi. </w:t>
      </w:r>
      <w:r w:rsidRPr="00DC5E6B">
        <w:rPr>
          <w:i/>
          <w:iCs/>
        </w:rPr>
        <w:t>BPMN Modeling Guidelines &amp; Best Practices</w:t>
      </w:r>
      <w:r w:rsidRPr="00DC5E6B">
        <w:t>. Bizagi Documentation.</w:t>
      </w:r>
    </w:p>
    <w:p w14:paraId="772CC7E2" w14:textId="77777777" w:rsidR="002860DA" w:rsidRPr="00DC5E6B" w:rsidRDefault="002860DA" w:rsidP="002860DA">
      <w:pPr>
        <w:pStyle w:val="StyleTr0"/>
        <w:ind w:left="855" w:hanging="285"/>
      </w:pPr>
      <w:r w:rsidRPr="00DC5E6B">
        <w:t xml:space="preserve">Draw.io. </w:t>
      </w:r>
      <w:r w:rsidRPr="00DC5E6B">
        <w:rPr>
          <w:i/>
          <w:iCs/>
        </w:rPr>
        <w:t>Hướng dẫn thiết kế sơ đồ BPMN và sơ đồ chức năng</w:t>
      </w:r>
      <w:r w:rsidRPr="00DC5E6B">
        <w:t>. Tài liệu hướng dẫn công cụ.</w:t>
      </w:r>
    </w:p>
    <w:p w14:paraId="0BFD160D" w14:textId="756DEBFC" w:rsidR="002860DA" w:rsidRDefault="002860DA" w:rsidP="002860DA">
      <w:pPr>
        <w:pStyle w:val="StyleTr0"/>
        <w:ind w:left="855" w:hanging="285"/>
      </w:pPr>
      <w:r w:rsidRPr="00DC5E6B">
        <w:t>Một số bài viết, báo cáo và tài liệu chuyên ngành về quản trị chuỗi cung ứng, quản trị doanh nghiệp và chuyển đổi số trong lĩnh vực F&amp;B tại Việt Nam.</w:t>
      </w:r>
    </w:p>
    <w:p w14:paraId="08EAB406" w14:textId="77777777" w:rsidR="00D7180C" w:rsidRDefault="00D7180C">
      <w:pPr>
        <w:spacing w:before="0" w:after="160" w:line="259" w:lineRule="auto"/>
        <w:jc w:val="left"/>
      </w:pPr>
      <w:r>
        <w:br w:type="page"/>
      </w:r>
    </w:p>
    <w:p w14:paraId="15032766" w14:textId="611B67FD" w:rsidR="00D7180C" w:rsidRDefault="00D7180C" w:rsidP="00D7180C">
      <w:pPr>
        <w:pStyle w:val="StyleTr0"/>
        <w:numPr>
          <w:ilvl w:val="0"/>
          <w:numId w:val="0"/>
        </w:numPr>
        <w:jc w:val="center"/>
        <w:rPr>
          <w:b/>
        </w:rPr>
      </w:pPr>
      <w:r w:rsidRPr="00D7180C">
        <w:rPr>
          <w:b/>
        </w:rPr>
        <w:lastRenderedPageBreak/>
        <w:t>LỜI CẢM ƠN</w:t>
      </w:r>
    </w:p>
    <w:p w14:paraId="377130BA" w14:textId="79D59942" w:rsidR="00D7180C" w:rsidRDefault="00D7180C" w:rsidP="00D7180C">
      <w:pPr>
        <w:pStyle w:val="DoanVB"/>
      </w:pPr>
      <w:r>
        <w:t xml:space="preserve">Nhóm chúng em xin bày tỏ lòng biết ơn chân thành đến cô </w:t>
      </w:r>
      <w:r>
        <w:rPr>
          <w:b/>
        </w:rPr>
        <w:t>Nguyễn Thị Nhung</w:t>
      </w:r>
      <w:r>
        <w:t xml:space="preserve"> – giảng viên bộ môn </w:t>
      </w:r>
      <w:r>
        <w:rPr>
          <w:b/>
        </w:rPr>
        <w:t>Mô hình hóa quy trình nghiệp vụ</w:t>
      </w:r>
      <w:r>
        <w:t>, người đã tận tình chỉ dẫn, góp ý và hỗ trợ chúng em trong suốt quá trình thực hiện bài tập lớn. Những lời khuyên và sự hướng dẫn tận tâm của cô giúp chúng em định hướng đúng, triển khai các phân tích một cách hiệu quả.</w:t>
      </w:r>
    </w:p>
    <w:p w14:paraId="0C672584" w14:textId="77777777" w:rsidR="00D7180C" w:rsidRDefault="00D7180C" w:rsidP="00D7180C">
      <w:pPr>
        <w:pStyle w:val="DoanVB"/>
      </w:pPr>
      <w:r w:rsidRPr="004167DB">
        <w:t>Chúng em cũng xin gửi lời cảm ơn đến từng thành viên trong nhóm, những người đã phối hợp làm việc, chia sẻ ý tưởng, cùng nhau vượt qua những khó khăn trong quá trình nghiên cứu, thu thập dữ liệu và lập báo cáo. Sự hợp tác, tinh thần trách nhiệm và nỗ lực của cả nhóm đã góp phần quan trọng vào thành công của dự án.</w:t>
      </w:r>
    </w:p>
    <w:p w14:paraId="6C16F98A" w14:textId="77777777" w:rsidR="00D7180C" w:rsidRPr="00777BF1" w:rsidRDefault="00D7180C" w:rsidP="00D7180C">
      <w:pPr>
        <w:pStyle w:val="DoanVB"/>
      </w:pPr>
      <w:r>
        <w:t>Cuối cùng</w:t>
      </w:r>
      <w:r w:rsidRPr="004167DB">
        <w:t>, nhóm xin gửi lời cảm ơn đến các bạn trong lớp</w:t>
      </w:r>
      <w:r>
        <w:t xml:space="preserve"> và những người đã </w:t>
      </w:r>
      <w:r w:rsidRPr="004167DB">
        <w:t>hỗ trợ,</w:t>
      </w:r>
      <w:r>
        <w:t xml:space="preserve"> đóng góp, cùng </w:t>
      </w:r>
      <w:r w:rsidRPr="004167DB">
        <w:t xml:space="preserve">nhau học hỏi và trao đổi kinh nghiệm </w:t>
      </w:r>
      <w:r>
        <w:t>giúp chúng em hoàn thành bài tập lớn này một cách trọn vẹn.</w:t>
      </w:r>
    </w:p>
    <w:p w14:paraId="73714AEB" w14:textId="72B8D285" w:rsidR="00D7180C" w:rsidRPr="00D7180C" w:rsidRDefault="00D7180C" w:rsidP="00D7180C">
      <w:pPr>
        <w:pStyle w:val="DoanVB"/>
      </w:pPr>
    </w:p>
    <w:sectPr w:rsidR="00D7180C" w:rsidRPr="00D7180C" w:rsidSect="00D7180C">
      <w:footerReference w:type="default" r:id="rId22"/>
      <w:pgSz w:w="11907" w:h="16840" w:code="9"/>
      <w:pgMar w:top="1134" w:right="851"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B7C0B" w14:textId="77777777" w:rsidR="005627E0" w:rsidRDefault="005627E0" w:rsidP="00CB2A04">
      <w:pPr>
        <w:spacing w:before="0" w:after="0" w:line="240" w:lineRule="auto"/>
      </w:pPr>
      <w:r>
        <w:separator/>
      </w:r>
    </w:p>
  </w:endnote>
  <w:endnote w:type="continuationSeparator" w:id="0">
    <w:p w14:paraId="57B1B97D" w14:textId="77777777" w:rsidR="005627E0" w:rsidRDefault="005627E0" w:rsidP="00CB2A0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1073127"/>
      <w:docPartObj>
        <w:docPartGallery w:val="Page Numbers (Bottom of Page)"/>
        <w:docPartUnique/>
      </w:docPartObj>
    </w:sdtPr>
    <w:sdtEndPr>
      <w:rPr>
        <w:noProof/>
      </w:rPr>
    </w:sdtEndPr>
    <w:sdtContent>
      <w:p w14:paraId="66894F67" w14:textId="0CDB70A3" w:rsidR="002860DA" w:rsidRDefault="002860DA">
        <w:pPr>
          <w:pStyle w:val="Footer"/>
          <w:jc w:val="center"/>
        </w:pPr>
        <w:r>
          <w:fldChar w:fldCharType="begin"/>
        </w:r>
        <w:r>
          <w:instrText xml:space="preserve"> PAGE   \* MERGEFORMAT </w:instrText>
        </w:r>
        <w:r>
          <w:fldChar w:fldCharType="separate"/>
        </w:r>
        <w:r w:rsidR="000C27F1">
          <w:rPr>
            <w:noProof/>
          </w:rPr>
          <w:t>1</w:t>
        </w:r>
        <w:r>
          <w:rPr>
            <w:noProof/>
          </w:rPr>
          <w:fldChar w:fldCharType="end"/>
        </w:r>
      </w:p>
    </w:sdtContent>
  </w:sdt>
  <w:p w14:paraId="3CB80074" w14:textId="77777777" w:rsidR="002860DA" w:rsidRDefault="002860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4332184"/>
      <w:docPartObj>
        <w:docPartGallery w:val="Page Numbers (Bottom of Page)"/>
        <w:docPartUnique/>
      </w:docPartObj>
    </w:sdtPr>
    <w:sdtContent>
      <w:p w14:paraId="554B58E8" w14:textId="2C4AF202" w:rsidR="002860DA" w:rsidRDefault="002860DA">
        <w:pPr>
          <w:pStyle w:val="Footer"/>
          <w:jc w:val="center"/>
        </w:pPr>
        <w:r>
          <w:fldChar w:fldCharType="begin"/>
        </w:r>
        <w:r>
          <w:instrText>PAGE   \* MERGEFORMAT</w:instrText>
        </w:r>
        <w:r>
          <w:fldChar w:fldCharType="separate"/>
        </w:r>
        <w:r w:rsidR="00800CC8" w:rsidRPr="00800CC8">
          <w:rPr>
            <w:noProof/>
            <w:lang w:val="vi-VN"/>
          </w:rPr>
          <w:t>49</w:t>
        </w:r>
        <w:r>
          <w:fldChar w:fldCharType="end"/>
        </w:r>
      </w:p>
    </w:sdtContent>
  </w:sdt>
  <w:p w14:paraId="370B4CD7" w14:textId="77777777" w:rsidR="002860DA" w:rsidRDefault="002860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D4941" w14:textId="77777777" w:rsidR="005627E0" w:rsidRDefault="005627E0" w:rsidP="00CB2A04">
      <w:pPr>
        <w:spacing w:before="0" w:after="0" w:line="240" w:lineRule="auto"/>
      </w:pPr>
      <w:r>
        <w:separator/>
      </w:r>
    </w:p>
  </w:footnote>
  <w:footnote w:type="continuationSeparator" w:id="0">
    <w:p w14:paraId="22FC76C8" w14:textId="77777777" w:rsidR="005627E0" w:rsidRDefault="005627E0" w:rsidP="00CB2A0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AE1"/>
    <w:multiLevelType w:val="multilevel"/>
    <w:tmpl w:val="1E842F68"/>
    <w:lvl w:ilvl="0">
      <w:start w:val="1"/>
      <w:numFmt w:val="decimal"/>
      <w:pStyle w:val="Heading1"/>
      <w:lvlText w:val="CHƯƠNG %1."/>
      <w:lvlJc w:val="left"/>
      <w:pPr>
        <w:tabs>
          <w:tab w:val="num" w:pos="1701"/>
        </w:tabs>
        <w:ind w:left="1701" w:hanging="1701"/>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567"/>
        </w:tabs>
        <w:ind w:left="567" w:hanging="567"/>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09"/>
        </w:tabs>
        <w:ind w:left="709" w:hanging="709"/>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19FD47E2"/>
    <w:multiLevelType w:val="hybridMultilevel"/>
    <w:tmpl w:val="7334F3FA"/>
    <w:lvl w:ilvl="0" w:tplc="F4B46490">
      <w:start w:val="1"/>
      <w:numFmt w:val="bullet"/>
      <w:pStyle w:val="Styletr"/>
      <w:lvlText w:val=""/>
      <w:lvlJc w:val="left"/>
      <w:pPr>
        <w:tabs>
          <w:tab w:val="num" w:pos="284"/>
        </w:tabs>
        <w:ind w:left="284"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75D85"/>
    <w:multiLevelType w:val="hybridMultilevel"/>
    <w:tmpl w:val="EF401B80"/>
    <w:lvl w:ilvl="0" w:tplc="47FA8E36">
      <w:start w:val="1"/>
      <w:numFmt w:val="bullet"/>
      <w:pStyle w:val="StyleTr0"/>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91186D"/>
    <w:multiLevelType w:val="hybridMultilevel"/>
    <w:tmpl w:val="D9482E3C"/>
    <w:lvl w:ilvl="0" w:tplc="20A01E94">
      <w:start w:val="1"/>
      <w:numFmt w:val="bullet"/>
      <w:lvlText w:val=""/>
      <w:lvlJc w:val="left"/>
      <w:pPr>
        <w:tabs>
          <w:tab w:val="num" w:pos="4112"/>
        </w:tabs>
        <w:ind w:left="4112" w:hanging="283"/>
      </w:pPr>
      <w:rPr>
        <w:rFonts w:ascii="Symbol" w:hAnsi="Symbol" w:hint="default"/>
      </w:rPr>
    </w:lvl>
    <w:lvl w:ilvl="1" w:tplc="04090003" w:tentative="1">
      <w:start w:val="1"/>
      <w:numFmt w:val="bullet"/>
      <w:lvlText w:val="o"/>
      <w:lvlJc w:val="left"/>
      <w:pPr>
        <w:ind w:left="4418" w:hanging="360"/>
      </w:pPr>
      <w:rPr>
        <w:rFonts w:ascii="Courier New" w:hAnsi="Courier New" w:cs="Courier New" w:hint="default"/>
      </w:rPr>
    </w:lvl>
    <w:lvl w:ilvl="2" w:tplc="04090005" w:tentative="1">
      <w:start w:val="1"/>
      <w:numFmt w:val="bullet"/>
      <w:lvlText w:val=""/>
      <w:lvlJc w:val="left"/>
      <w:pPr>
        <w:ind w:left="5138" w:hanging="360"/>
      </w:pPr>
      <w:rPr>
        <w:rFonts w:ascii="Wingdings" w:hAnsi="Wingdings" w:hint="default"/>
      </w:rPr>
    </w:lvl>
    <w:lvl w:ilvl="3" w:tplc="04090001" w:tentative="1">
      <w:start w:val="1"/>
      <w:numFmt w:val="bullet"/>
      <w:lvlText w:val=""/>
      <w:lvlJc w:val="left"/>
      <w:pPr>
        <w:ind w:left="5858" w:hanging="360"/>
      </w:pPr>
      <w:rPr>
        <w:rFonts w:ascii="Symbol" w:hAnsi="Symbol" w:hint="default"/>
      </w:rPr>
    </w:lvl>
    <w:lvl w:ilvl="4" w:tplc="04090003" w:tentative="1">
      <w:start w:val="1"/>
      <w:numFmt w:val="bullet"/>
      <w:lvlText w:val="o"/>
      <w:lvlJc w:val="left"/>
      <w:pPr>
        <w:ind w:left="6578" w:hanging="360"/>
      </w:pPr>
      <w:rPr>
        <w:rFonts w:ascii="Courier New" w:hAnsi="Courier New" w:cs="Courier New" w:hint="default"/>
      </w:rPr>
    </w:lvl>
    <w:lvl w:ilvl="5" w:tplc="04090005" w:tentative="1">
      <w:start w:val="1"/>
      <w:numFmt w:val="bullet"/>
      <w:lvlText w:val=""/>
      <w:lvlJc w:val="left"/>
      <w:pPr>
        <w:ind w:left="7298" w:hanging="360"/>
      </w:pPr>
      <w:rPr>
        <w:rFonts w:ascii="Wingdings" w:hAnsi="Wingdings" w:hint="default"/>
      </w:rPr>
    </w:lvl>
    <w:lvl w:ilvl="6" w:tplc="04090001" w:tentative="1">
      <w:start w:val="1"/>
      <w:numFmt w:val="bullet"/>
      <w:lvlText w:val=""/>
      <w:lvlJc w:val="left"/>
      <w:pPr>
        <w:ind w:left="8018" w:hanging="360"/>
      </w:pPr>
      <w:rPr>
        <w:rFonts w:ascii="Symbol" w:hAnsi="Symbol" w:hint="default"/>
      </w:rPr>
    </w:lvl>
    <w:lvl w:ilvl="7" w:tplc="04090003" w:tentative="1">
      <w:start w:val="1"/>
      <w:numFmt w:val="bullet"/>
      <w:lvlText w:val="o"/>
      <w:lvlJc w:val="left"/>
      <w:pPr>
        <w:ind w:left="8738" w:hanging="360"/>
      </w:pPr>
      <w:rPr>
        <w:rFonts w:ascii="Courier New" w:hAnsi="Courier New" w:cs="Courier New" w:hint="default"/>
      </w:rPr>
    </w:lvl>
    <w:lvl w:ilvl="8" w:tplc="04090005" w:tentative="1">
      <w:start w:val="1"/>
      <w:numFmt w:val="bullet"/>
      <w:lvlText w:val=""/>
      <w:lvlJc w:val="left"/>
      <w:pPr>
        <w:ind w:left="9458" w:hanging="360"/>
      </w:pPr>
      <w:rPr>
        <w:rFonts w:ascii="Wingdings" w:hAnsi="Wingdings" w:hint="default"/>
      </w:rPr>
    </w:lvl>
  </w:abstractNum>
  <w:abstractNum w:abstractNumId="4" w15:restartNumberingAfterBreak="0">
    <w:nsid w:val="39221BFB"/>
    <w:multiLevelType w:val="hybridMultilevel"/>
    <w:tmpl w:val="814E11E4"/>
    <w:lvl w:ilvl="0" w:tplc="C33C5536">
      <w:start w:val="1"/>
      <w:numFmt w:val="bullet"/>
      <w:pStyle w:val="StyleCng"/>
      <w:lvlText w:val=""/>
      <w:lvlJc w:val="left"/>
      <w:pPr>
        <w:ind w:left="1211"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E14CB3"/>
    <w:multiLevelType w:val="hybridMultilevel"/>
    <w:tmpl w:val="37C2695E"/>
    <w:lvl w:ilvl="0" w:tplc="56B03A14">
      <w:start w:val="1"/>
      <w:numFmt w:val="bullet"/>
      <w:pStyle w:val="Tru"/>
      <w:lvlText w:val="o"/>
      <w:lvlJc w:val="left"/>
      <w:pPr>
        <w:ind w:left="927"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DC20BD"/>
    <w:multiLevelType w:val="multilevel"/>
    <w:tmpl w:val="DF32367E"/>
    <w:lvl w:ilvl="0">
      <w:start w:val="1"/>
      <w:numFmt w:val="decimal"/>
      <w:lvlText w:val="CHƯƠNG %1."/>
      <w:lvlJc w:val="left"/>
      <w:pPr>
        <w:tabs>
          <w:tab w:val="num" w:pos="1515"/>
        </w:tabs>
        <w:ind w:left="1567" w:hanging="432"/>
      </w:pPr>
      <w:rPr>
        <w:rFonts w:hint="default"/>
        <w:b/>
        <w:bCs/>
      </w:rPr>
    </w:lvl>
    <w:lvl w:ilvl="1">
      <w:start w:val="1"/>
      <w:numFmt w:val="decimal"/>
      <w:lvlText w:val="%1.%2."/>
      <w:lvlJc w:val="left"/>
      <w:pPr>
        <w:ind w:left="293" w:hanging="576"/>
      </w:pPr>
      <w:rPr>
        <w:rFonts w:hint="default"/>
      </w:rPr>
    </w:lvl>
    <w:lvl w:ilvl="2">
      <w:start w:val="1"/>
      <w:numFmt w:val="decimal"/>
      <w:lvlText w:val="%1.%2.%3."/>
      <w:lvlJc w:val="left"/>
      <w:pPr>
        <w:ind w:left="437" w:hanging="720"/>
      </w:pPr>
      <w:rPr>
        <w:rFonts w:hint="default"/>
      </w:rPr>
    </w:lvl>
    <w:lvl w:ilvl="3">
      <w:start w:val="1"/>
      <w:numFmt w:val="decimal"/>
      <w:lvlText w:val="%1.%2.%3.%4."/>
      <w:lvlJc w:val="left"/>
      <w:pPr>
        <w:ind w:left="581" w:hanging="864"/>
      </w:pPr>
      <w:rPr>
        <w:rFonts w:hint="default"/>
      </w:rPr>
    </w:lvl>
    <w:lvl w:ilvl="4">
      <w:start w:val="1"/>
      <w:numFmt w:val="decimal"/>
      <w:lvlText w:val="%1.%2.%3.%4.%5"/>
      <w:lvlJc w:val="left"/>
      <w:pPr>
        <w:ind w:left="725" w:hanging="1008"/>
      </w:pPr>
      <w:rPr>
        <w:rFonts w:hint="default"/>
      </w:rPr>
    </w:lvl>
    <w:lvl w:ilvl="5">
      <w:start w:val="1"/>
      <w:numFmt w:val="decimal"/>
      <w:lvlText w:val="%1.%2.%3.%4.%5.%6"/>
      <w:lvlJc w:val="left"/>
      <w:pPr>
        <w:ind w:left="869" w:hanging="1152"/>
      </w:pPr>
      <w:rPr>
        <w:rFonts w:hint="default"/>
      </w:rPr>
    </w:lvl>
    <w:lvl w:ilvl="6">
      <w:start w:val="1"/>
      <w:numFmt w:val="decimal"/>
      <w:lvlText w:val="%1.%2.%3.%4.%5.%6.%7"/>
      <w:lvlJc w:val="left"/>
      <w:pPr>
        <w:ind w:left="1013" w:hanging="1296"/>
      </w:pPr>
      <w:rPr>
        <w:rFonts w:hint="default"/>
      </w:rPr>
    </w:lvl>
    <w:lvl w:ilvl="7">
      <w:start w:val="1"/>
      <w:numFmt w:val="decimal"/>
      <w:lvlText w:val="%1.%2.%3.%4.%5.%6.%7.%8"/>
      <w:lvlJc w:val="left"/>
      <w:pPr>
        <w:ind w:left="1157" w:hanging="1440"/>
      </w:pPr>
      <w:rPr>
        <w:rFonts w:hint="default"/>
      </w:rPr>
    </w:lvl>
    <w:lvl w:ilvl="8">
      <w:start w:val="1"/>
      <w:numFmt w:val="decimal"/>
      <w:lvlText w:val="%1.%2.%3.%4.%5.%6.%7.%8.%9"/>
      <w:lvlJc w:val="left"/>
      <w:pPr>
        <w:ind w:left="1301" w:hanging="1584"/>
      </w:pPr>
      <w:rPr>
        <w:rFonts w:hint="default"/>
      </w:rPr>
    </w:lvl>
  </w:abstractNum>
  <w:abstractNum w:abstractNumId="7" w15:restartNumberingAfterBreak="0">
    <w:nsid w:val="746D5DDC"/>
    <w:multiLevelType w:val="hybridMultilevel"/>
    <w:tmpl w:val="CCE62C60"/>
    <w:lvl w:ilvl="0" w:tplc="465CB3E0">
      <w:start w:val="1"/>
      <w:numFmt w:val="bullet"/>
      <w:lvlText w:val=""/>
      <w:lvlJc w:val="left"/>
      <w:pPr>
        <w:ind w:left="121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8" w15:restartNumberingAfterBreak="0">
    <w:nsid w:val="78D26A26"/>
    <w:multiLevelType w:val="hybridMultilevel"/>
    <w:tmpl w:val="200A87CC"/>
    <w:lvl w:ilvl="0" w:tplc="C89C9998">
      <w:start w:val="1"/>
      <w:numFmt w:val="bullet"/>
      <w:pStyle w:val="daucham"/>
      <w:lvlText w:val=""/>
      <w:lvlJc w:val="left"/>
      <w:pPr>
        <w:ind w:left="1571" w:hanging="360"/>
      </w:pPr>
      <w:rPr>
        <w:rFonts w:ascii="Symbol" w:hAnsi="Symbol" w:hint="default"/>
        <w:sz w:val="16"/>
      </w:rPr>
    </w:lvl>
    <w:lvl w:ilvl="1" w:tplc="D8BAF3F6" w:tentative="1">
      <w:start w:val="1"/>
      <w:numFmt w:val="bullet"/>
      <w:lvlText w:val="o"/>
      <w:lvlJc w:val="left"/>
      <w:pPr>
        <w:ind w:left="2291" w:hanging="360"/>
      </w:pPr>
      <w:rPr>
        <w:rFonts w:ascii="Courier New" w:hAnsi="Courier New" w:hint="default"/>
      </w:rPr>
    </w:lvl>
    <w:lvl w:ilvl="2" w:tplc="BBA8D616" w:tentative="1">
      <w:start w:val="1"/>
      <w:numFmt w:val="bullet"/>
      <w:lvlText w:val=""/>
      <w:lvlJc w:val="left"/>
      <w:pPr>
        <w:ind w:left="3011" w:hanging="360"/>
      </w:pPr>
      <w:rPr>
        <w:rFonts w:ascii="Wingdings" w:hAnsi="Wingdings" w:hint="default"/>
      </w:rPr>
    </w:lvl>
    <w:lvl w:ilvl="3" w:tplc="B4281A5C" w:tentative="1">
      <w:start w:val="1"/>
      <w:numFmt w:val="bullet"/>
      <w:lvlText w:val=""/>
      <w:lvlJc w:val="left"/>
      <w:pPr>
        <w:ind w:left="3731" w:hanging="360"/>
      </w:pPr>
      <w:rPr>
        <w:rFonts w:ascii="Symbol" w:hAnsi="Symbol" w:hint="default"/>
      </w:rPr>
    </w:lvl>
    <w:lvl w:ilvl="4" w:tplc="A5EE0D88" w:tentative="1">
      <w:start w:val="1"/>
      <w:numFmt w:val="bullet"/>
      <w:lvlText w:val="o"/>
      <w:lvlJc w:val="left"/>
      <w:pPr>
        <w:ind w:left="4451" w:hanging="360"/>
      </w:pPr>
      <w:rPr>
        <w:rFonts w:ascii="Courier New" w:hAnsi="Courier New" w:hint="default"/>
      </w:rPr>
    </w:lvl>
    <w:lvl w:ilvl="5" w:tplc="70201E02" w:tentative="1">
      <w:start w:val="1"/>
      <w:numFmt w:val="bullet"/>
      <w:lvlText w:val=""/>
      <w:lvlJc w:val="left"/>
      <w:pPr>
        <w:ind w:left="5171" w:hanging="360"/>
      </w:pPr>
      <w:rPr>
        <w:rFonts w:ascii="Wingdings" w:hAnsi="Wingdings" w:hint="default"/>
      </w:rPr>
    </w:lvl>
    <w:lvl w:ilvl="6" w:tplc="B19EB166" w:tentative="1">
      <w:start w:val="1"/>
      <w:numFmt w:val="bullet"/>
      <w:lvlText w:val=""/>
      <w:lvlJc w:val="left"/>
      <w:pPr>
        <w:ind w:left="5891" w:hanging="360"/>
      </w:pPr>
      <w:rPr>
        <w:rFonts w:ascii="Symbol" w:hAnsi="Symbol" w:hint="default"/>
      </w:rPr>
    </w:lvl>
    <w:lvl w:ilvl="7" w:tplc="2B44548E" w:tentative="1">
      <w:start w:val="1"/>
      <w:numFmt w:val="bullet"/>
      <w:lvlText w:val="o"/>
      <w:lvlJc w:val="left"/>
      <w:pPr>
        <w:ind w:left="6611" w:hanging="360"/>
      </w:pPr>
      <w:rPr>
        <w:rFonts w:ascii="Courier New" w:hAnsi="Courier New" w:hint="default"/>
      </w:rPr>
    </w:lvl>
    <w:lvl w:ilvl="8" w:tplc="4A8401F2" w:tentative="1">
      <w:start w:val="1"/>
      <w:numFmt w:val="bullet"/>
      <w:lvlText w:val=""/>
      <w:lvlJc w:val="left"/>
      <w:pPr>
        <w:ind w:left="7331" w:hanging="360"/>
      </w:pPr>
      <w:rPr>
        <w:rFonts w:ascii="Wingdings" w:hAnsi="Wingdings" w:hint="default"/>
      </w:rPr>
    </w:lvl>
  </w:abstractNum>
  <w:abstractNum w:abstractNumId="9" w15:restartNumberingAfterBreak="0">
    <w:nsid w:val="7FCB6B57"/>
    <w:multiLevelType w:val="hybridMultilevel"/>
    <w:tmpl w:val="3E523154"/>
    <w:lvl w:ilvl="0" w:tplc="D500F674">
      <w:start w:val="1"/>
      <w:numFmt w:val="bullet"/>
      <w:pStyle w:val="Stylecng0"/>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1795665">
    <w:abstractNumId w:val="2"/>
  </w:num>
  <w:num w:numId="2" w16cid:durableId="1034189557">
    <w:abstractNumId w:val="4"/>
  </w:num>
  <w:num w:numId="3" w16cid:durableId="1752000923">
    <w:abstractNumId w:val="0"/>
  </w:num>
  <w:num w:numId="4" w16cid:durableId="1921744025">
    <w:abstractNumId w:val="5"/>
  </w:num>
  <w:num w:numId="5" w16cid:durableId="292100972">
    <w:abstractNumId w:val="1"/>
  </w:num>
  <w:num w:numId="6" w16cid:durableId="1722752493">
    <w:abstractNumId w:val="9"/>
  </w:num>
  <w:num w:numId="7" w16cid:durableId="2065831156">
    <w:abstractNumId w:val="6"/>
  </w:num>
  <w:num w:numId="8" w16cid:durableId="349065077">
    <w:abstractNumId w:val="3"/>
  </w:num>
  <w:num w:numId="9" w16cid:durableId="668676696">
    <w:abstractNumId w:val="7"/>
  </w:num>
  <w:num w:numId="10" w16cid:durableId="1489709153">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463"/>
    <w:rsid w:val="00001370"/>
    <w:rsid w:val="00001F53"/>
    <w:rsid w:val="00014FF3"/>
    <w:rsid w:val="000214C5"/>
    <w:rsid w:val="000256C7"/>
    <w:rsid w:val="0002742F"/>
    <w:rsid w:val="00031A94"/>
    <w:rsid w:val="000358A6"/>
    <w:rsid w:val="000431D0"/>
    <w:rsid w:val="00047F24"/>
    <w:rsid w:val="000557C0"/>
    <w:rsid w:val="000574D0"/>
    <w:rsid w:val="000617D2"/>
    <w:rsid w:val="00084A5A"/>
    <w:rsid w:val="000A488D"/>
    <w:rsid w:val="000A68E4"/>
    <w:rsid w:val="000A7FB9"/>
    <w:rsid w:val="000B0C60"/>
    <w:rsid w:val="000B7BD2"/>
    <w:rsid w:val="000C194D"/>
    <w:rsid w:val="000C1E0F"/>
    <w:rsid w:val="000C27F1"/>
    <w:rsid w:val="000C5D69"/>
    <w:rsid w:val="000C6EF7"/>
    <w:rsid w:val="000E5332"/>
    <w:rsid w:val="000F254A"/>
    <w:rsid w:val="000F3773"/>
    <w:rsid w:val="00100E68"/>
    <w:rsid w:val="00101CBE"/>
    <w:rsid w:val="00104936"/>
    <w:rsid w:val="00110027"/>
    <w:rsid w:val="00112EA0"/>
    <w:rsid w:val="00117F0A"/>
    <w:rsid w:val="00120A44"/>
    <w:rsid w:val="0013004B"/>
    <w:rsid w:val="00131DE3"/>
    <w:rsid w:val="00135196"/>
    <w:rsid w:val="00161978"/>
    <w:rsid w:val="0016228B"/>
    <w:rsid w:val="001630C2"/>
    <w:rsid w:val="0016455A"/>
    <w:rsid w:val="001652E4"/>
    <w:rsid w:val="001672D0"/>
    <w:rsid w:val="001770F6"/>
    <w:rsid w:val="001864BF"/>
    <w:rsid w:val="00186938"/>
    <w:rsid w:val="00186C79"/>
    <w:rsid w:val="001A6428"/>
    <w:rsid w:val="001C0FAC"/>
    <w:rsid w:val="001C43A3"/>
    <w:rsid w:val="001C5E1E"/>
    <w:rsid w:val="001D5C07"/>
    <w:rsid w:val="001E01C3"/>
    <w:rsid w:val="001E30E6"/>
    <w:rsid w:val="001F5445"/>
    <w:rsid w:val="00201FDE"/>
    <w:rsid w:val="002057AB"/>
    <w:rsid w:val="00206481"/>
    <w:rsid w:val="002071FB"/>
    <w:rsid w:val="00211C6B"/>
    <w:rsid w:val="002202B3"/>
    <w:rsid w:val="00220456"/>
    <w:rsid w:val="002220AF"/>
    <w:rsid w:val="002247D8"/>
    <w:rsid w:val="0022709D"/>
    <w:rsid w:val="00243634"/>
    <w:rsid w:val="00244380"/>
    <w:rsid w:val="00246DE9"/>
    <w:rsid w:val="002723F0"/>
    <w:rsid w:val="0028393E"/>
    <w:rsid w:val="00285FE8"/>
    <w:rsid w:val="002860DA"/>
    <w:rsid w:val="002871CC"/>
    <w:rsid w:val="00297FBC"/>
    <w:rsid w:val="002A1ED9"/>
    <w:rsid w:val="002A4E1D"/>
    <w:rsid w:val="002C2199"/>
    <w:rsid w:val="002C434F"/>
    <w:rsid w:val="002C693A"/>
    <w:rsid w:val="002D3395"/>
    <w:rsid w:val="002D437D"/>
    <w:rsid w:val="002D452F"/>
    <w:rsid w:val="002E41E8"/>
    <w:rsid w:val="002E4B01"/>
    <w:rsid w:val="002E4BA5"/>
    <w:rsid w:val="002E6324"/>
    <w:rsid w:val="002E6B06"/>
    <w:rsid w:val="002F11C4"/>
    <w:rsid w:val="002F13E2"/>
    <w:rsid w:val="002F4290"/>
    <w:rsid w:val="002F61AC"/>
    <w:rsid w:val="003050AB"/>
    <w:rsid w:val="003122DA"/>
    <w:rsid w:val="00314A05"/>
    <w:rsid w:val="003235E5"/>
    <w:rsid w:val="0032522E"/>
    <w:rsid w:val="00325BD8"/>
    <w:rsid w:val="00331D25"/>
    <w:rsid w:val="003351BB"/>
    <w:rsid w:val="00335569"/>
    <w:rsid w:val="00340769"/>
    <w:rsid w:val="0034236C"/>
    <w:rsid w:val="003439B4"/>
    <w:rsid w:val="0036255A"/>
    <w:rsid w:val="00362A35"/>
    <w:rsid w:val="00364C96"/>
    <w:rsid w:val="00374181"/>
    <w:rsid w:val="00377787"/>
    <w:rsid w:val="00380803"/>
    <w:rsid w:val="0039364D"/>
    <w:rsid w:val="00394170"/>
    <w:rsid w:val="00395050"/>
    <w:rsid w:val="003A210F"/>
    <w:rsid w:val="003A371D"/>
    <w:rsid w:val="003A6408"/>
    <w:rsid w:val="003B4232"/>
    <w:rsid w:val="003C26E9"/>
    <w:rsid w:val="003C3BAC"/>
    <w:rsid w:val="003D2032"/>
    <w:rsid w:val="003D22BF"/>
    <w:rsid w:val="003D514A"/>
    <w:rsid w:val="003E4DAC"/>
    <w:rsid w:val="003E7152"/>
    <w:rsid w:val="003F187B"/>
    <w:rsid w:val="003F27B6"/>
    <w:rsid w:val="003F57FA"/>
    <w:rsid w:val="00404682"/>
    <w:rsid w:val="00414530"/>
    <w:rsid w:val="004167DB"/>
    <w:rsid w:val="00417B90"/>
    <w:rsid w:val="0042251A"/>
    <w:rsid w:val="00423A4B"/>
    <w:rsid w:val="00424F1A"/>
    <w:rsid w:val="004409D9"/>
    <w:rsid w:val="004468D1"/>
    <w:rsid w:val="0047345D"/>
    <w:rsid w:val="004766D5"/>
    <w:rsid w:val="004827C5"/>
    <w:rsid w:val="00485580"/>
    <w:rsid w:val="00486BA0"/>
    <w:rsid w:val="004B12B6"/>
    <w:rsid w:val="004B21D5"/>
    <w:rsid w:val="004C17CC"/>
    <w:rsid w:val="004C3838"/>
    <w:rsid w:val="004C7FFA"/>
    <w:rsid w:val="004D439C"/>
    <w:rsid w:val="004D4C1A"/>
    <w:rsid w:val="004F7578"/>
    <w:rsid w:val="00500B22"/>
    <w:rsid w:val="00500FFC"/>
    <w:rsid w:val="0051161F"/>
    <w:rsid w:val="0051262A"/>
    <w:rsid w:val="005135DC"/>
    <w:rsid w:val="00523E72"/>
    <w:rsid w:val="00524FE9"/>
    <w:rsid w:val="00531F09"/>
    <w:rsid w:val="00542E9C"/>
    <w:rsid w:val="00554561"/>
    <w:rsid w:val="005610B3"/>
    <w:rsid w:val="005627E0"/>
    <w:rsid w:val="00570C94"/>
    <w:rsid w:val="00571235"/>
    <w:rsid w:val="00571747"/>
    <w:rsid w:val="005747AD"/>
    <w:rsid w:val="0058147B"/>
    <w:rsid w:val="00584AB4"/>
    <w:rsid w:val="00586A16"/>
    <w:rsid w:val="00591D4F"/>
    <w:rsid w:val="005A2242"/>
    <w:rsid w:val="005A3A6C"/>
    <w:rsid w:val="005B6F6B"/>
    <w:rsid w:val="005C05A5"/>
    <w:rsid w:val="005C7C8E"/>
    <w:rsid w:val="005D1847"/>
    <w:rsid w:val="005D4AD3"/>
    <w:rsid w:val="005D509E"/>
    <w:rsid w:val="005E0471"/>
    <w:rsid w:val="005E04E9"/>
    <w:rsid w:val="005E0EFA"/>
    <w:rsid w:val="005F0D31"/>
    <w:rsid w:val="005F70E0"/>
    <w:rsid w:val="006038DA"/>
    <w:rsid w:val="00607007"/>
    <w:rsid w:val="006142F2"/>
    <w:rsid w:val="00620847"/>
    <w:rsid w:val="0062224D"/>
    <w:rsid w:val="006225E6"/>
    <w:rsid w:val="006230AE"/>
    <w:rsid w:val="00626BA0"/>
    <w:rsid w:val="0063184F"/>
    <w:rsid w:val="0063254E"/>
    <w:rsid w:val="0063742F"/>
    <w:rsid w:val="006464FB"/>
    <w:rsid w:val="00647E67"/>
    <w:rsid w:val="006520DB"/>
    <w:rsid w:val="00655FEC"/>
    <w:rsid w:val="00662A3B"/>
    <w:rsid w:val="00682998"/>
    <w:rsid w:val="00687623"/>
    <w:rsid w:val="0069042A"/>
    <w:rsid w:val="006A2D44"/>
    <w:rsid w:val="006A6286"/>
    <w:rsid w:val="006A6E84"/>
    <w:rsid w:val="006B6733"/>
    <w:rsid w:val="006B703C"/>
    <w:rsid w:val="006C6EA5"/>
    <w:rsid w:val="006E27DC"/>
    <w:rsid w:val="006F3244"/>
    <w:rsid w:val="006F3665"/>
    <w:rsid w:val="00703C34"/>
    <w:rsid w:val="00706952"/>
    <w:rsid w:val="0072176D"/>
    <w:rsid w:val="00721E5B"/>
    <w:rsid w:val="007226CD"/>
    <w:rsid w:val="00726D2E"/>
    <w:rsid w:val="007454F8"/>
    <w:rsid w:val="007504F9"/>
    <w:rsid w:val="00753885"/>
    <w:rsid w:val="00753945"/>
    <w:rsid w:val="00765CE8"/>
    <w:rsid w:val="00775D34"/>
    <w:rsid w:val="00777BF1"/>
    <w:rsid w:val="00780AF7"/>
    <w:rsid w:val="00782997"/>
    <w:rsid w:val="00785493"/>
    <w:rsid w:val="00793207"/>
    <w:rsid w:val="007939DA"/>
    <w:rsid w:val="00793CCA"/>
    <w:rsid w:val="00794A81"/>
    <w:rsid w:val="007A3115"/>
    <w:rsid w:val="007A44FA"/>
    <w:rsid w:val="007A78DD"/>
    <w:rsid w:val="007B5666"/>
    <w:rsid w:val="007B7301"/>
    <w:rsid w:val="007C7221"/>
    <w:rsid w:val="007D0F07"/>
    <w:rsid w:val="007D1F05"/>
    <w:rsid w:val="007E53A1"/>
    <w:rsid w:val="007E6D56"/>
    <w:rsid w:val="007E7933"/>
    <w:rsid w:val="007F0C66"/>
    <w:rsid w:val="007F3195"/>
    <w:rsid w:val="00800CC8"/>
    <w:rsid w:val="00806307"/>
    <w:rsid w:val="00813026"/>
    <w:rsid w:val="00815FD4"/>
    <w:rsid w:val="00816BBE"/>
    <w:rsid w:val="00816CDC"/>
    <w:rsid w:val="008219D4"/>
    <w:rsid w:val="00832A18"/>
    <w:rsid w:val="00832BBF"/>
    <w:rsid w:val="00833D52"/>
    <w:rsid w:val="0084403C"/>
    <w:rsid w:val="00850451"/>
    <w:rsid w:val="00852000"/>
    <w:rsid w:val="00857EE0"/>
    <w:rsid w:val="008600F9"/>
    <w:rsid w:val="00865EAF"/>
    <w:rsid w:val="008803A2"/>
    <w:rsid w:val="00890470"/>
    <w:rsid w:val="00892630"/>
    <w:rsid w:val="008A49C1"/>
    <w:rsid w:val="008A5D92"/>
    <w:rsid w:val="008B61A8"/>
    <w:rsid w:val="008D443D"/>
    <w:rsid w:val="008E0B76"/>
    <w:rsid w:val="008E1800"/>
    <w:rsid w:val="008E3E3A"/>
    <w:rsid w:val="008E5524"/>
    <w:rsid w:val="009023A9"/>
    <w:rsid w:val="00906A0D"/>
    <w:rsid w:val="00910647"/>
    <w:rsid w:val="00910E06"/>
    <w:rsid w:val="00912514"/>
    <w:rsid w:val="009158C8"/>
    <w:rsid w:val="00926113"/>
    <w:rsid w:val="00932589"/>
    <w:rsid w:val="00942A42"/>
    <w:rsid w:val="0095701B"/>
    <w:rsid w:val="00960E75"/>
    <w:rsid w:val="00972C95"/>
    <w:rsid w:val="00975100"/>
    <w:rsid w:val="00975206"/>
    <w:rsid w:val="00976A2A"/>
    <w:rsid w:val="00980817"/>
    <w:rsid w:val="00980E61"/>
    <w:rsid w:val="00985926"/>
    <w:rsid w:val="00990777"/>
    <w:rsid w:val="009A3144"/>
    <w:rsid w:val="009A32D0"/>
    <w:rsid w:val="009C055A"/>
    <w:rsid w:val="009C1463"/>
    <w:rsid w:val="009C1CDF"/>
    <w:rsid w:val="009C211C"/>
    <w:rsid w:val="009D567C"/>
    <w:rsid w:val="009E35AB"/>
    <w:rsid w:val="009E36FB"/>
    <w:rsid w:val="009F06B7"/>
    <w:rsid w:val="009F6C43"/>
    <w:rsid w:val="00A03480"/>
    <w:rsid w:val="00A0428C"/>
    <w:rsid w:val="00A27E8C"/>
    <w:rsid w:val="00A30CCF"/>
    <w:rsid w:val="00A33CF9"/>
    <w:rsid w:val="00A675E6"/>
    <w:rsid w:val="00A70BA8"/>
    <w:rsid w:val="00A7183D"/>
    <w:rsid w:val="00A80F22"/>
    <w:rsid w:val="00A8282B"/>
    <w:rsid w:val="00A8546C"/>
    <w:rsid w:val="00A936D8"/>
    <w:rsid w:val="00A93A79"/>
    <w:rsid w:val="00AA1243"/>
    <w:rsid w:val="00AA420E"/>
    <w:rsid w:val="00AA49DA"/>
    <w:rsid w:val="00AA52DC"/>
    <w:rsid w:val="00AC7CB7"/>
    <w:rsid w:val="00AE30ED"/>
    <w:rsid w:val="00AE3547"/>
    <w:rsid w:val="00AE7189"/>
    <w:rsid w:val="00AF580E"/>
    <w:rsid w:val="00AF6854"/>
    <w:rsid w:val="00B115BF"/>
    <w:rsid w:val="00B14480"/>
    <w:rsid w:val="00B246F0"/>
    <w:rsid w:val="00B34A03"/>
    <w:rsid w:val="00B35A1C"/>
    <w:rsid w:val="00B3612B"/>
    <w:rsid w:val="00B41E0F"/>
    <w:rsid w:val="00B42F5D"/>
    <w:rsid w:val="00B540BB"/>
    <w:rsid w:val="00B55412"/>
    <w:rsid w:val="00B60577"/>
    <w:rsid w:val="00B64542"/>
    <w:rsid w:val="00B71DAA"/>
    <w:rsid w:val="00B8150C"/>
    <w:rsid w:val="00B81A15"/>
    <w:rsid w:val="00B955D6"/>
    <w:rsid w:val="00BA338A"/>
    <w:rsid w:val="00BA6283"/>
    <w:rsid w:val="00BB39AF"/>
    <w:rsid w:val="00BB504C"/>
    <w:rsid w:val="00BC0E9A"/>
    <w:rsid w:val="00BC26F9"/>
    <w:rsid w:val="00BC474A"/>
    <w:rsid w:val="00BF6A51"/>
    <w:rsid w:val="00C01862"/>
    <w:rsid w:val="00C01F9B"/>
    <w:rsid w:val="00C0376B"/>
    <w:rsid w:val="00C20A03"/>
    <w:rsid w:val="00C27462"/>
    <w:rsid w:val="00C31110"/>
    <w:rsid w:val="00C45939"/>
    <w:rsid w:val="00C470D1"/>
    <w:rsid w:val="00C60AB4"/>
    <w:rsid w:val="00C63511"/>
    <w:rsid w:val="00C64F15"/>
    <w:rsid w:val="00C65B45"/>
    <w:rsid w:val="00C82E97"/>
    <w:rsid w:val="00C87427"/>
    <w:rsid w:val="00C90736"/>
    <w:rsid w:val="00C90AF9"/>
    <w:rsid w:val="00C95527"/>
    <w:rsid w:val="00CA19A3"/>
    <w:rsid w:val="00CA205A"/>
    <w:rsid w:val="00CB2A04"/>
    <w:rsid w:val="00CC5CB5"/>
    <w:rsid w:val="00CD1E2A"/>
    <w:rsid w:val="00CD5BA8"/>
    <w:rsid w:val="00CF0F4B"/>
    <w:rsid w:val="00CF394A"/>
    <w:rsid w:val="00CF7338"/>
    <w:rsid w:val="00D15264"/>
    <w:rsid w:val="00D161BE"/>
    <w:rsid w:val="00D20F9B"/>
    <w:rsid w:val="00D257CD"/>
    <w:rsid w:val="00D34409"/>
    <w:rsid w:val="00D365D6"/>
    <w:rsid w:val="00D37D82"/>
    <w:rsid w:val="00D40047"/>
    <w:rsid w:val="00D43938"/>
    <w:rsid w:val="00D53D34"/>
    <w:rsid w:val="00D553FE"/>
    <w:rsid w:val="00D7180C"/>
    <w:rsid w:val="00D749E1"/>
    <w:rsid w:val="00D7573E"/>
    <w:rsid w:val="00D80001"/>
    <w:rsid w:val="00D80BBB"/>
    <w:rsid w:val="00D81791"/>
    <w:rsid w:val="00D842FD"/>
    <w:rsid w:val="00D84FA9"/>
    <w:rsid w:val="00D85CF8"/>
    <w:rsid w:val="00D9663F"/>
    <w:rsid w:val="00DA65B9"/>
    <w:rsid w:val="00DB4769"/>
    <w:rsid w:val="00DC1289"/>
    <w:rsid w:val="00DC391A"/>
    <w:rsid w:val="00DC6545"/>
    <w:rsid w:val="00DE390C"/>
    <w:rsid w:val="00DF06D9"/>
    <w:rsid w:val="00E06401"/>
    <w:rsid w:val="00E073EF"/>
    <w:rsid w:val="00E10AF1"/>
    <w:rsid w:val="00E2054C"/>
    <w:rsid w:val="00E22601"/>
    <w:rsid w:val="00E2264D"/>
    <w:rsid w:val="00E25BB0"/>
    <w:rsid w:val="00E37AC6"/>
    <w:rsid w:val="00E40DE8"/>
    <w:rsid w:val="00E445F1"/>
    <w:rsid w:val="00E60D9B"/>
    <w:rsid w:val="00E70E45"/>
    <w:rsid w:val="00E759F0"/>
    <w:rsid w:val="00E8058E"/>
    <w:rsid w:val="00E82EEB"/>
    <w:rsid w:val="00E96CA9"/>
    <w:rsid w:val="00EA6F09"/>
    <w:rsid w:val="00EB266E"/>
    <w:rsid w:val="00EB410B"/>
    <w:rsid w:val="00EC1259"/>
    <w:rsid w:val="00EC47B4"/>
    <w:rsid w:val="00ED11B5"/>
    <w:rsid w:val="00ED1AA8"/>
    <w:rsid w:val="00ED68C8"/>
    <w:rsid w:val="00ED7F50"/>
    <w:rsid w:val="00EE0CB8"/>
    <w:rsid w:val="00EE60B1"/>
    <w:rsid w:val="00EE7E5C"/>
    <w:rsid w:val="00EF441A"/>
    <w:rsid w:val="00EF5069"/>
    <w:rsid w:val="00F00AE9"/>
    <w:rsid w:val="00F4016F"/>
    <w:rsid w:val="00F45FC9"/>
    <w:rsid w:val="00F479D3"/>
    <w:rsid w:val="00F5380C"/>
    <w:rsid w:val="00F6178E"/>
    <w:rsid w:val="00F67275"/>
    <w:rsid w:val="00F7028F"/>
    <w:rsid w:val="00F70D8E"/>
    <w:rsid w:val="00F95BDA"/>
    <w:rsid w:val="00FA1FDE"/>
    <w:rsid w:val="00FA3C73"/>
    <w:rsid w:val="00FA7060"/>
    <w:rsid w:val="00FB15BF"/>
    <w:rsid w:val="00FC7D76"/>
    <w:rsid w:val="00FD6DF0"/>
    <w:rsid w:val="00FE0665"/>
    <w:rsid w:val="00FE25DD"/>
    <w:rsid w:val="00FE48F3"/>
    <w:rsid w:val="00FE680F"/>
    <w:rsid w:val="00FF6184"/>
    <w:rsid w:val="00FF69E1"/>
    <w:rsid w:val="079CBDE6"/>
    <w:rsid w:val="144CCBD0"/>
    <w:rsid w:val="19A7E11F"/>
    <w:rsid w:val="27DF1339"/>
    <w:rsid w:val="34DF6D62"/>
    <w:rsid w:val="53690AFA"/>
    <w:rsid w:val="54A911FD"/>
    <w:rsid w:val="5A41514C"/>
    <w:rsid w:val="66F6BFBA"/>
    <w:rsid w:val="6B952B36"/>
    <w:rsid w:val="708EC8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1C7CB"/>
  <w15:chartTrackingRefBased/>
  <w15:docId w15:val="{D89F7B92-75BD-41B6-B3C6-BC5E9B295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9D3"/>
    <w:pPr>
      <w:spacing w:before="120" w:after="120" w:line="312" w:lineRule="auto"/>
      <w:jc w:val="both"/>
    </w:pPr>
    <w:rPr>
      <w:rFonts w:ascii="Times New Roman" w:hAnsi="Times New Roman"/>
      <w:color w:val="000000" w:themeColor="text1"/>
      <w:sz w:val="26"/>
    </w:rPr>
  </w:style>
  <w:style w:type="paragraph" w:styleId="Heading1">
    <w:name w:val="heading 1"/>
    <w:basedOn w:val="Normal"/>
    <w:next w:val="Normal"/>
    <w:link w:val="Heading1Char"/>
    <w:uiPriority w:val="9"/>
    <w:qFormat/>
    <w:rsid w:val="008600F9"/>
    <w:pPr>
      <w:keepNext/>
      <w:keepLines/>
      <w:pageBreakBefore/>
      <w:numPr>
        <w:numId w:val="3"/>
      </w:numPr>
      <w:spacing w:before="0" w:after="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395050"/>
    <w:pPr>
      <w:keepNext/>
      <w:keepLines/>
      <w:numPr>
        <w:ilvl w:val="1"/>
        <w:numId w:val="3"/>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7183D"/>
    <w:pPr>
      <w:keepNext/>
      <w:keepLines/>
      <w:numPr>
        <w:ilvl w:val="2"/>
        <w:numId w:val="3"/>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A7183D"/>
    <w:pPr>
      <w:keepNext/>
      <w:keepLines/>
      <w:numPr>
        <w:ilvl w:val="3"/>
        <w:numId w:val="3"/>
      </w:numPr>
      <w:ind w:left="862" w:hanging="862"/>
      <w:outlineLvl w:val="3"/>
    </w:pPr>
    <w:rPr>
      <w:rFonts w:eastAsiaTheme="majorEastAsia" w:cstheme="majorBidi"/>
      <w:i/>
      <w:iCs/>
    </w:rPr>
  </w:style>
  <w:style w:type="paragraph" w:styleId="Heading5">
    <w:name w:val="heading 5"/>
    <w:basedOn w:val="Normal"/>
    <w:next w:val="Normal"/>
    <w:link w:val="Heading5Char"/>
    <w:uiPriority w:val="9"/>
    <w:unhideWhenUsed/>
    <w:qFormat/>
    <w:rsid w:val="00F479D3"/>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79D3"/>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79D3"/>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79D3"/>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79D3"/>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0F9"/>
    <w:rPr>
      <w:rFonts w:ascii="Times New Roman" w:eastAsiaTheme="majorEastAsia" w:hAnsi="Times New Roman" w:cstheme="majorBidi"/>
      <w:b/>
      <w:caps/>
      <w:color w:val="000000" w:themeColor="text1"/>
      <w:sz w:val="26"/>
      <w:szCs w:val="32"/>
    </w:rPr>
  </w:style>
  <w:style w:type="character" w:customStyle="1" w:styleId="Heading2Char">
    <w:name w:val="Heading 2 Char"/>
    <w:basedOn w:val="DefaultParagraphFont"/>
    <w:link w:val="Heading2"/>
    <w:uiPriority w:val="9"/>
    <w:rsid w:val="00395050"/>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A7183D"/>
    <w:rPr>
      <w:rFonts w:ascii="Times New Roman" w:eastAsiaTheme="majorEastAsia" w:hAnsi="Times New Roman" w:cstheme="majorBidi"/>
      <w:b/>
      <w:i/>
      <w:color w:val="000000" w:themeColor="text1"/>
      <w:sz w:val="26"/>
      <w:szCs w:val="24"/>
    </w:rPr>
  </w:style>
  <w:style w:type="paragraph" w:customStyle="1" w:styleId="DoanVB">
    <w:name w:val="DoanVB"/>
    <w:basedOn w:val="Normal"/>
    <w:link w:val="DoanVBChar"/>
    <w:qFormat/>
    <w:rsid w:val="00395050"/>
    <w:pPr>
      <w:ind w:firstLine="567"/>
    </w:pPr>
    <w:rPr>
      <w:rFonts w:eastAsiaTheme="majorEastAsia" w:cstheme="majorBidi"/>
      <w:szCs w:val="26"/>
    </w:rPr>
  </w:style>
  <w:style w:type="paragraph" w:customStyle="1" w:styleId="StyleTr0">
    <w:name w:val="Style Trừ"/>
    <w:basedOn w:val="Normal"/>
    <w:qFormat/>
    <w:rsid w:val="00906A0D"/>
    <w:pPr>
      <w:numPr>
        <w:numId w:val="1"/>
      </w:numPr>
    </w:pPr>
  </w:style>
  <w:style w:type="paragraph" w:customStyle="1" w:styleId="StyleCng">
    <w:name w:val="Style Cộng"/>
    <w:basedOn w:val="Normal"/>
    <w:autoRedefine/>
    <w:qFormat/>
    <w:rsid w:val="00AA49DA"/>
    <w:pPr>
      <w:numPr>
        <w:numId w:val="2"/>
      </w:numPr>
      <w:ind w:left="1500"/>
    </w:pPr>
    <w:rPr>
      <w:lang w:val="vi-VN"/>
    </w:rPr>
  </w:style>
  <w:style w:type="paragraph" w:styleId="Header">
    <w:name w:val="header"/>
    <w:basedOn w:val="Normal"/>
    <w:link w:val="HeaderChar"/>
    <w:uiPriority w:val="99"/>
    <w:unhideWhenUsed/>
    <w:rsid w:val="00CB2A0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A04"/>
    <w:rPr>
      <w:rFonts w:ascii="Times New Roman" w:hAnsi="Times New Roman"/>
      <w:sz w:val="26"/>
    </w:rPr>
  </w:style>
  <w:style w:type="paragraph" w:styleId="Footer">
    <w:name w:val="footer"/>
    <w:basedOn w:val="Normal"/>
    <w:link w:val="FooterChar"/>
    <w:uiPriority w:val="99"/>
    <w:unhideWhenUsed/>
    <w:rsid w:val="00CB2A0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A04"/>
    <w:rPr>
      <w:rFonts w:ascii="Times New Roman" w:hAnsi="Times New Roman"/>
      <w:sz w:val="26"/>
    </w:rPr>
  </w:style>
  <w:style w:type="table" w:styleId="TableGrid">
    <w:name w:val="Table Grid"/>
    <w:basedOn w:val="TableNormal"/>
    <w:uiPriority w:val="39"/>
    <w:rsid w:val="00FC7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A7183D"/>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rsid w:val="00F479D3"/>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F479D3"/>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F479D3"/>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F479D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79D3"/>
    <w:rPr>
      <w:rFonts w:asciiTheme="majorHAnsi" w:eastAsiaTheme="majorEastAsia" w:hAnsiTheme="majorHAnsi" w:cstheme="majorBidi"/>
      <w:i/>
      <w:iCs/>
      <w:color w:val="272727" w:themeColor="text1" w:themeTint="D8"/>
      <w:sz w:val="21"/>
      <w:szCs w:val="21"/>
    </w:rPr>
  </w:style>
  <w:style w:type="paragraph" w:customStyle="1" w:styleId="Tru">
    <w:name w:val="Tru"/>
    <w:basedOn w:val="Normal"/>
    <w:link w:val="TruChar"/>
    <w:qFormat/>
    <w:rsid w:val="00186C79"/>
    <w:pPr>
      <w:numPr>
        <w:numId w:val="4"/>
      </w:numPr>
      <w:spacing w:before="60" w:after="60"/>
      <w:jc w:val="left"/>
    </w:pPr>
    <w:rPr>
      <w:rFonts w:eastAsiaTheme="minorEastAsia"/>
      <w:color w:val="auto"/>
      <w:lang w:eastAsia="ko-KR"/>
    </w:rPr>
  </w:style>
  <w:style w:type="character" w:customStyle="1" w:styleId="DoanVBChar">
    <w:name w:val="DoanVB Char"/>
    <w:basedOn w:val="DefaultParagraphFont"/>
    <w:link w:val="DoanVB"/>
    <w:rsid w:val="004C17CC"/>
    <w:rPr>
      <w:rFonts w:ascii="Times New Roman" w:eastAsiaTheme="majorEastAsia" w:hAnsi="Times New Roman" w:cstheme="majorBidi"/>
      <w:color w:val="000000" w:themeColor="text1"/>
      <w:sz w:val="26"/>
      <w:szCs w:val="26"/>
    </w:rPr>
  </w:style>
  <w:style w:type="character" w:customStyle="1" w:styleId="TruChar">
    <w:name w:val="Tru Char"/>
    <w:basedOn w:val="DefaultParagraphFont"/>
    <w:link w:val="Tru"/>
    <w:rsid w:val="00186C79"/>
    <w:rPr>
      <w:rFonts w:ascii="Times New Roman" w:eastAsiaTheme="minorEastAsia" w:hAnsi="Times New Roman"/>
      <w:sz w:val="26"/>
      <w:lang w:eastAsia="ko-KR"/>
    </w:rPr>
  </w:style>
  <w:style w:type="character" w:styleId="Strong">
    <w:name w:val="Strong"/>
    <w:basedOn w:val="DefaultParagraphFont"/>
    <w:uiPriority w:val="22"/>
    <w:qFormat/>
    <w:rsid w:val="004C17CC"/>
    <w:rPr>
      <w:b/>
      <w:bCs/>
    </w:rPr>
  </w:style>
  <w:style w:type="paragraph" w:styleId="ListParagraph">
    <w:name w:val="List Paragraph"/>
    <w:basedOn w:val="Normal"/>
    <w:uiPriority w:val="34"/>
    <w:qFormat/>
    <w:rsid w:val="004C17CC"/>
    <w:pPr>
      <w:spacing w:before="0" w:after="160" w:line="259" w:lineRule="auto"/>
      <w:ind w:left="720"/>
      <w:contextualSpacing/>
      <w:jc w:val="left"/>
    </w:pPr>
    <w:rPr>
      <w:rFonts w:asciiTheme="minorHAnsi" w:hAnsiTheme="minorHAnsi"/>
      <w:color w:val="auto"/>
      <w:kern w:val="2"/>
      <w:sz w:val="22"/>
      <w:szCs w:val="28"/>
      <w:lang w:bidi="th-TH"/>
      <w14:ligatures w14:val="standardContextual"/>
    </w:rPr>
  </w:style>
  <w:style w:type="paragraph" w:styleId="TOC1">
    <w:name w:val="toc 1"/>
    <w:basedOn w:val="Normal"/>
    <w:next w:val="Normal"/>
    <w:autoRedefine/>
    <w:uiPriority w:val="39"/>
    <w:unhideWhenUsed/>
    <w:rsid w:val="007B5666"/>
    <w:rPr>
      <w:b/>
      <w:caps/>
    </w:rPr>
  </w:style>
  <w:style w:type="paragraph" w:styleId="TOC2">
    <w:name w:val="toc 2"/>
    <w:basedOn w:val="Normal"/>
    <w:next w:val="Normal"/>
    <w:autoRedefine/>
    <w:uiPriority w:val="39"/>
    <w:unhideWhenUsed/>
    <w:rsid w:val="007B5666"/>
    <w:pPr>
      <w:ind w:left="851" w:hanging="567"/>
    </w:pPr>
    <w:rPr>
      <w:b/>
    </w:rPr>
  </w:style>
  <w:style w:type="paragraph" w:styleId="TOC3">
    <w:name w:val="toc 3"/>
    <w:basedOn w:val="Normal"/>
    <w:next w:val="Normal"/>
    <w:autoRedefine/>
    <w:uiPriority w:val="39"/>
    <w:unhideWhenUsed/>
    <w:rsid w:val="00E10AF1"/>
    <w:pPr>
      <w:ind w:left="1276" w:right="709" w:hanging="709"/>
    </w:pPr>
    <w:rPr>
      <w:b/>
      <w:i/>
    </w:rPr>
  </w:style>
  <w:style w:type="paragraph" w:styleId="TOC4">
    <w:name w:val="toc 4"/>
    <w:basedOn w:val="Normal"/>
    <w:next w:val="Normal"/>
    <w:autoRedefine/>
    <w:uiPriority w:val="39"/>
    <w:unhideWhenUsed/>
    <w:rsid w:val="007B5666"/>
    <w:pPr>
      <w:ind w:left="1502" w:hanging="720"/>
    </w:pPr>
    <w:rPr>
      <w:i/>
    </w:rPr>
  </w:style>
  <w:style w:type="character" w:styleId="Hyperlink">
    <w:name w:val="Hyperlink"/>
    <w:basedOn w:val="DefaultParagraphFont"/>
    <w:uiPriority w:val="99"/>
    <w:unhideWhenUsed/>
    <w:rsid w:val="007B5666"/>
    <w:rPr>
      <w:color w:val="0563C1" w:themeColor="hyperlink"/>
      <w:u w:val="single"/>
    </w:rPr>
  </w:style>
  <w:style w:type="paragraph" w:customStyle="1" w:styleId="Stylecng0">
    <w:name w:val="Style cộng"/>
    <w:basedOn w:val="Normal"/>
    <w:autoRedefine/>
    <w:qFormat/>
    <w:rsid w:val="00C65B45"/>
    <w:pPr>
      <w:numPr>
        <w:numId w:val="6"/>
      </w:numPr>
      <w:ind w:left="1215"/>
      <w:jc w:val="left"/>
    </w:pPr>
    <w:rPr>
      <w:bCs/>
      <w:color w:val="auto"/>
    </w:rPr>
  </w:style>
  <w:style w:type="table" w:styleId="GridTable3-Accent5">
    <w:name w:val="Grid Table 3 Accent 5"/>
    <w:basedOn w:val="TableNormal"/>
    <w:uiPriority w:val="48"/>
    <w:rsid w:val="0057174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6Colorful-Accent1">
    <w:name w:val="Grid Table 6 Colorful Accent 1"/>
    <w:basedOn w:val="TableNormal"/>
    <w:uiPriority w:val="51"/>
    <w:rsid w:val="005717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7E6D5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806307"/>
    <w:pPr>
      <w:jc w:val="center"/>
    </w:pPr>
    <w:rPr>
      <w:i/>
      <w:iCs/>
      <w:color w:val="auto"/>
      <w:szCs w:val="18"/>
    </w:rPr>
  </w:style>
  <w:style w:type="paragraph" w:styleId="TOC5">
    <w:name w:val="toc 5"/>
    <w:basedOn w:val="Normal"/>
    <w:next w:val="Normal"/>
    <w:autoRedefine/>
    <w:uiPriority w:val="39"/>
    <w:unhideWhenUsed/>
    <w:rsid w:val="00524FE9"/>
    <w:pPr>
      <w:spacing w:before="0" w:after="100" w:line="278" w:lineRule="auto"/>
      <w:ind w:left="960"/>
      <w:jc w:val="left"/>
    </w:pPr>
    <w:rPr>
      <w:rFonts w:asciiTheme="minorHAnsi" w:eastAsiaTheme="minorEastAsia" w:hAnsiTheme="minorHAnsi"/>
      <w:color w:val="auto"/>
      <w:kern w:val="2"/>
      <w:sz w:val="24"/>
      <w:szCs w:val="24"/>
      <w:lang w:val="vi-VN" w:eastAsia="vi-VN"/>
      <w14:ligatures w14:val="standardContextual"/>
    </w:rPr>
  </w:style>
  <w:style w:type="paragraph" w:styleId="TOC6">
    <w:name w:val="toc 6"/>
    <w:basedOn w:val="Normal"/>
    <w:next w:val="Normal"/>
    <w:autoRedefine/>
    <w:uiPriority w:val="39"/>
    <w:unhideWhenUsed/>
    <w:rsid w:val="00524FE9"/>
    <w:pPr>
      <w:spacing w:before="0" w:after="100" w:line="278" w:lineRule="auto"/>
      <w:ind w:left="1200"/>
      <w:jc w:val="left"/>
    </w:pPr>
    <w:rPr>
      <w:rFonts w:asciiTheme="minorHAnsi" w:eastAsiaTheme="minorEastAsia" w:hAnsiTheme="minorHAnsi"/>
      <w:color w:val="auto"/>
      <w:kern w:val="2"/>
      <w:sz w:val="24"/>
      <w:szCs w:val="24"/>
      <w:lang w:val="vi-VN" w:eastAsia="vi-VN"/>
      <w14:ligatures w14:val="standardContextual"/>
    </w:rPr>
  </w:style>
  <w:style w:type="paragraph" w:styleId="TOC7">
    <w:name w:val="toc 7"/>
    <w:basedOn w:val="Normal"/>
    <w:next w:val="Normal"/>
    <w:autoRedefine/>
    <w:uiPriority w:val="39"/>
    <w:unhideWhenUsed/>
    <w:rsid w:val="00524FE9"/>
    <w:pPr>
      <w:spacing w:before="0" w:after="100" w:line="278" w:lineRule="auto"/>
      <w:ind w:left="1440"/>
      <w:jc w:val="left"/>
    </w:pPr>
    <w:rPr>
      <w:rFonts w:asciiTheme="minorHAnsi" w:eastAsiaTheme="minorEastAsia" w:hAnsiTheme="minorHAnsi"/>
      <w:color w:val="auto"/>
      <w:kern w:val="2"/>
      <w:sz w:val="24"/>
      <w:szCs w:val="24"/>
      <w:lang w:val="vi-VN" w:eastAsia="vi-VN"/>
      <w14:ligatures w14:val="standardContextual"/>
    </w:rPr>
  </w:style>
  <w:style w:type="paragraph" w:styleId="TOC8">
    <w:name w:val="toc 8"/>
    <w:basedOn w:val="Normal"/>
    <w:next w:val="Normal"/>
    <w:autoRedefine/>
    <w:uiPriority w:val="39"/>
    <w:unhideWhenUsed/>
    <w:rsid w:val="00524FE9"/>
    <w:pPr>
      <w:spacing w:before="0" w:after="100" w:line="278" w:lineRule="auto"/>
      <w:ind w:left="1680"/>
      <w:jc w:val="left"/>
    </w:pPr>
    <w:rPr>
      <w:rFonts w:asciiTheme="minorHAnsi" w:eastAsiaTheme="minorEastAsia" w:hAnsiTheme="minorHAnsi"/>
      <w:color w:val="auto"/>
      <w:kern w:val="2"/>
      <w:sz w:val="24"/>
      <w:szCs w:val="24"/>
      <w:lang w:val="vi-VN" w:eastAsia="vi-VN"/>
      <w14:ligatures w14:val="standardContextual"/>
    </w:rPr>
  </w:style>
  <w:style w:type="paragraph" w:styleId="TOC9">
    <w:name w:val="toc 9"/>
    <w:basedOn w:val="Normal"/>
    <w:next w:val="Normal"/>
    <w:autoRedefine/>
    <w:uiPriority w:val="39"/>
    <w:unhideWhenUsed/>
    <w:rsid w:val="00524FE9"/>
    <w:pPr>
      <w:spacing w:before="0" w:after="100" w:line="278" w:lineRule="auto"/>
      <w:ind w:left="1920"/>
      <w:jc w:val="left"/>
    </w:pPr>
    <w:rPr>
      <w:rFonts w:asciiTheme="minorHAnsi" w:eastAsiaTheme="minorEastAsia" w:hAnsiTheme="minorHAnsi"/>
      <w:color w:val="auto"/>
      <w:kern w:val="2"/>
      <w:sz w:val="24"/>
      <w:szCs w:val="24"/>
      <w:lang w:val="vi-VN" w:eastAsia="vi-VN"/>
      <w14:ligatures w14:val="standardContextual"/>
    </w:rPr>
  </w:style>
  <w:style w:type="character" w:customStyle="1" w:styleId="UnresolvedMention1">
    <w:name w:val="Unresolved Mention1"/>
    <w:basedOn w:val="DefaultParagraphFont"/>
    <w:uiPriority w:val="99"/>
    <w:semiHidden/>
    <w:unhideWhenUsed/>
    <w:rsid w:val="00524FE9"/>
    <w:rPr>
      <w:color w:val="605E5C"/>
      <w:shd w:val="clear" w:color="auto" w:fill="E1DFDD"/>
    </w:rPr>
  </w:style>
  <w:style w:type="paragraph" w:customStyle="1" w:styleId="Styletr">
    <w:name w:val="Style trừ"/>
    <w:basedOn w:val="Normal"/>
    <w:qFormat/>
    <w:rsid w:val="00AA49DA"/>
    <w:pPr>
      <w:numPr>
        <w:numId w:val="5"/>
      </w:numPr>
      <w:ind w:left="855" w:hanging="285"/>
    </w:pPr>
    <w:rPr>
      <w:color w:val="auto"/>
    </w:rPr>
  </w:style>
  <w:style w:type="paragraph" w:styleId="Bibliography">
    <w:name w:val="Bibliography"/>
    <w:basedOn w:val="Normal"/>
    <w:next w:val="Normal"/>
    <w:uiPriority w:val="37"/>
    <w:unhideWhenUsed/>
    <w:rsid w:val="00524FE9"/>
  </w:style>
  <w:style w:type="paragraph" w:styleId="TableofFigures">
    <w:name w:val="table of figures"/>
    <w:basedOn w:val="Normal"/>
    <w:next w:val="Normal"/>
    <w:uiPriority w:val="99"/>
    <w:unhideWhenUsed/>
    <w:rsid w:val="00524FE9"/>
    <w:pPr>
      <w:spacing w:after="0"/>
    </w:pPr>
  </w:style>
  <w:style w:type="paragraph" w:styleId="TOCHeading">
    <w:name w:val="TOC Heading"/>
    <w:basedOn w:val="Heading1"/>
    <w:next w:val="Normal"/>
    <w:uiPriority w:val="39"/>
    <w:unhideWhenUsed/>
    <w:qFormat/>
    <w:rsid w:val="00524FE9"/>
    <w:pPr>
      <w:pageBreakBefore w:val="0"/>
      <w:numPr>
        <w:numId w:val="0"/>
      </w:numPr>
      <w:spacing w:before="240" w:after="0" w:line="259" w:lineRule="auto"/>
      <w:jc w:val="left"/>
      <w:outlineLvl w:val="9"/>
    </w:pPr>
    <w:rPr>
      <w:rFonts w:asciiTheme="majorHAnsi" w:hAnsiTheme="majorHAnsi"/>
      <w:b w:val="0"/>
      <w:caps w:val="0"/>
      <w:color w:val="2F5496" w:themeColor="accent1" w:themeShade="BF"/>
      <w:sz w:val="32"/>
    </w:rPr>
  </w:style>
  <w:style w:type="character" w:styleId="FollowedHyperlink">
    <w:name w:val="FollowedHyperlink"/>
    <w:basedOn w:val="DefaultParagraphFont"/>
    <w:uiPriority w:val="99"/>
    <w:semiHidden/>
    <w:unhideWhenUsed/>
    <w:rsid w:val="00524FE9"/>
    <w:rPr>
      <w:color w:val="954F72" w:themeColor="followedHyperlink"/>
      <w:u w:val="single"/>
    </w:rPr>
  </w:style>
  <w:style w:type="paragraph" w:styleId="Title">
    <w:name w:val="Title"/>
    <w:basedOn w:val="Normal"/>
    <w:next w:val="Normal"/>
    <w:link w:val="TitleChar"/>
    <w:uiPriority w:val="10"/>
    <w:qFormat/>
    <w:rsid w:val="00B3612B"/>
    <w:pPr>
      <w:spacing w:before="0" w:after="80" w:line="240" w:lineRule="auto"/>
      <w:contextualSpacing/>
      <w:jc w:val="left"/>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B3612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B3612B"/>
    <w:pPr>
      <w:numPr>
        <w:ilvl w:val="1"/>
      </w:numPr>
      <w:spacing w:before="0" w:after="160" w:line="278" w:lineRule="auto"/>
      <w:jc w:val="left"/>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3612B"/>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B3612B"/>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3612B"/>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B3612B"/>
    <w:rPr>
      <w:i/>
      <w:iCs/>
      <w:color w:val="2F5496" w:themeColor="accent1" w:themeShade="BF"/>
    </w:rPr>
  </w:style>
  <w:style w:type="paragraph" w:styleId="IntenseQuote">
    <w:name w:val="Intense Quote"/>
    <w:basedOn w:val="Normal"/>
    <w:next w:val="Normal"/>
    <w:link w:val="IntenseQuoteChar"/>
    <w:uiPriority w:val="30"/>
    <w:qFormat/>
    <w:rsid w:val="00B3612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3612B"/>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B3612B"/>
    <w:rPr>
      <w:b/>
      <w:bCs/>
      <w:smallCaps/>
      <w:color w:val="2F5496" w:themeColor="accent1" w:themeShade="BF"/>
      <w:spacing w:val="5"/>
    </w:rPr>
  </w:style>
  <w:style w:type="paragraph" w:styleId="NormalWeb">
    <w:name w:val="Normal (Web)"/>
    <w:basedOn w:val="Normal"/>
    <w:uiPriority w:val="99"/>
    <w:semiHidden/>
    <w:unhideWhenUsed/>
    <w:rsid w:val="00B3612B"/>
    <w:pPr>
      <w:spacing w:before="0" w:after="160" w:line="278" w:lineRule="auto"/>
      <w:jc w:val="left"/>
    </w:pPr>
    <w:rPr>
      <w:rFonts w:cs="Times New Roman"/>
      <w:color w:val="auto"/>
      <w:kern w:val="2"/>
      <w:sz w:val="24"/>
      <w:szCs w:val="24"/>
      <w14:ligatures w14:val="standardContextual"/>
    </w:rPr>
  </w:style>
  <w:style w:type="paragraph" w:styleId="HTMLPreformatted">
    <w:name w:val="HTML Preformatted"/>
    <w:basedOn w:val="Normal"/>
    <w:link w:val="HTMLPreformattedChar"/>
    <w:uiPriority w:val="99"/>
    <w:semiHidden/>
    <w:unhideWhenUsed/>
    <w:rsid w:val="00286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2860DA"/>
    <w:rPr>
      <w:rFonts w:ascii="Courier New" w:eastAsia="Times New Roman" w:hAnsi="Courier New" w:cs="Courier New"/>
      <w:sz w:val="20"/>
      <w:szCs w:val="20"/>
    </w:rPr>
  </w:style>
  <w:style w:type="paragraph" w:customStyle="1" w:styleId="Style1">
    <w:name w:val="Style1"/>
    <w:basedOn w:val="StyleCng"/>
    <w:qFormat/>
    <w:rsid w:val="002860DA"/>
    <w:pPr>
      <w:tabs>
        <w:tab w:val="num" w:pos="4112"/>
      </w:tabs>
      <w:ind w:left="1135" w:hanging="284"/>
    </w:pPr>
    <w:rPr>
      <w:color w:val="auto"/>
      <w:kern w:val="2"/>
      <w:lang w:val="en-US"/>
      <w14:ligatures w14:val="standardContextual"/>
    </w:rPr>
  </w:style>
  <w:style w:type="paragraph" w:customStyle="1" w:styleId="Style2">
    <w:name w:val="Style2"/>
    <w:basedOn w:val="StyleCng"/>
    <w:qFormat/>
    <w:rsid w:val="002860DA"/>
    <w:pPr>
      <w:tabs>
        <w:tab w:val="num" w:pos="4112"/>
      </w:tabs>
      <w:ind w:left="1135" w:hanging="284"/>
    </w:pPr>
    <w:rPr>
      <w:color w:val="auto"/>
      <w:kern w:val="2"/>
      <w:lang w:val="en-US"/>
      <w14:ligatures w14:val="standardContextual"/>
    </w:rPr>
  </w:style>
  <w:style w:type="paragraph" w:customStyle="1" w:styleId="Style3">
    <w:name w:val="Style3"/>
    <w:basedOn w:val="StyleCng"/>
    <w:qFormat/>
    <w:rsid w:val="002860DA"/>
    <w:pPr>
      <w:tabs>
        <w:tab w:val="num" w:pos="4112"/>
      </w:tabs>
      <w:ind w:left="1135" w:hanging="284"/>
    </w:pPr>
    <w:rPr>
      <w:color w:val="auto"/>
      <w:kern w:val="2"/>
      <w:lang w:val="en-US"/>
      <w14:ligatures w14:val="standardContextual"/>
    </w:rPr>
  </w:style>
  <w:style w:type="paragraph" w:customStyle="1" w:styleId="Style4">
    <w:name w:val="Style4"/>
    <w:basedOn w:val="StyleCng"/>
    <w:qFormat/>
    <w:rsid w:val="002860DA"/>
    <w:pPr>
      <w:tabs>
        <w:tab w:val="num" w:pos="4112"/>
      </w:tabs>
      <w:ind w:left="1135" w:hanging="284"/>
    </w:pPr>
    <w:rPr>
      <w:color w:val="auto"/>
      <w:kern w:val="2"/>
      <w:lang w:val="en-US"/>
      <w14:ligatures w14:val="standardContextual"/>
    </w:rPr>
  </w:style>
  <w:style w:type="character" w:customStyle="1" w:styleId="UnresolvedMention2">
    <w:name w:val="Unresolved Mention2"/>
    <w:basedOn w:val="DefaultParagraphFont"/>
    <w:uiPriority w:val="99"/>
    <w:semiHidden/>
    <w:unhideWhenUsed/>
    <w:rsid w:val="002860DA"/>
    <w:rPr>
      <w:color w:val="605E5C"/>
      <w:shd w:val="clear" w:color="auto" w:fill="E1DFDD"/>
    </w:rPr>
  </w:style>
  <w:style w:type="paragraph" w:customStyle="1" w:styleId="daucham">
    <w:name w:val="daucham"/>
    <w:basedOn w:val="DoanVB"/>
    <w:qFormat/>
    <w:rsid w:val="002860DA"/>
    <w:pPr>
      <w:numPr>
        <w:numId w:val="10"/>
      </w:numPr>
      <w:tabs>
        <w:tab w:val="num" w:pos="360"/>
      </w:tabs>
    </w:pPr>
    <w:rPr>
      <w:rFonts w:eastAsiaTheme="minorHAnsi" w:cstheme="minorBidi"/>
      <w:kern w:val="2"/>
      <w:szCs w:val="24"/>
      <w:lang w:val="vi-VN"/>
      <w14:ligatures w14:val="standardContextual"/>
    </w:rPr>
  </w:style>
  <w:style w:type="character" w:styleId="Emphasis">
    <w:name w:val="Emphasis"/>
    <w:basedOn w:val="DefaultParagraphFont"/>
    <w:uiPriority w:val="20"/>
    <w:qFormat/>
    <w:rsid w:val="002860DA"/>
    <w:rPr>
      <w:b/>
      <w:i/>
      <w:iCs/>
      <w:color w:val="000000" w:themeColor="text1"/>
    </w:rPr>
  </w:style>
  <w:style w:type="character" w:customStyle="1" w:styleId="citation-583">
    <w:name w:val="citation-583"/>
    <w:basedOn w:val="DefaultParagraphFont"/>
    <w:rsid w:val="002860DA"/>
  </w:style>
  <w:style w:type="character" w:customStyle="1" w:styleId="citation-582">
    <w:name w:val="citation-582"/>
    <w:basedOn w:val="DefaultParagraphFont"/>
    <w:rsid w:val="002860DA"/>
  </w:style>
  <w:style w:type="character" w:customStyle="1" w:styleId="citation-637">
    <w:name w:val="citation-637"/>
    <w:basedOn w:val="DefaultParagraphFont"/>
    <w:rsid w:val="002860DA"/>
  </w:style>
  <w:style w:type="paragraph" w:styleId="FootnoteText">
    <w:name w:val="footnote text"/>
    <w:basedOn w:val="Normal"/>
    <w:link w:val="FootnoteTextChar"/>
    <w:uiPriority w:val="99"/>
    <w:semiHidden/>
    <w:unhideWhenUsed/>
    <w:rsid w:val="002860DA"/>
    <w:pPr>
      <w:spacing w:before="0" w:after="0" w:line="240" w:lineRule="auto"/>
    </w:pPr>
    <w:rPr>
      <w:color w:val="auto"/>
      <w:kern w:val="2"/>
      <w:sz w:val="20"/>
      <w:szCs w:val="20"/>
      <w14:ligatures w14:val="standardContextual"/>
    </w:rPr>
  </w:style>
  <w:style w:type="character" w:customStyle="1" w:styleId="FootnoteTextChar">
    <w:name w:val="Footnote Text Char"/>
    <w:basedOn w:val="DefaultParagraphFont"/>
    <w:link w:val="FootnoteText"/>
    <w:uiPriority w:val="99"/>
    <w:semiHidden/>
    <w:rsid w:val="002860DA"/>
    <w:rPr>
      <w:rFonts w:ascii="Times New Roman" w:hAnsi="Times New Roman"/>
      <w:kern w:val="2"/>
      <w:sz w:val="20"/>
      <w:szCs w:val="20"/>
      <w14:ligatures w14:val="standardContextual"/>
    </w:rPr>
  </w:style>
  <w:style w:type="character" w:styleId="FootnoteReference">
    <w:name w:val="footnote reference"/>
    <w:basedOn w:val="DefaultParagraphFont"/>
    <w:uiPriority w:val="99"/>
    <w:semiHidden/>
    <w:unhideWhenUsed/>
    <w:rsid w:val="002860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2319">
      <w:bodyDiv w:val="1"/>
      <w:marLeft w:val="0"/>
      <w:marRight w:val="0"/>
      <w:marTop w:val="0"/>
      <w:marBottom w:val="0"/>
      <w:divBdr>
        <w:top w:val="none" w:sz="0" w:space="0" w:color="auto"/>
        <w:left w:val="none" w:sz="0" w:space="0" w:color="auto"/>
        <w:bottom w:val="none" w:sz="0" w:space="0" w:color="auto"/>
        <w:right w:val="none" w:sz="0" w:space="0" w:color="auto"/>
      </w:divBdr>
    </w:div>
    <w:div w:id="34551395">
      <w:bodyDiv w:val="1"/>
      <w:marLeft w:val="0"/>
      <w:marRight w:val="0"/>
      <w:marTop w:val="0"/>
      <w:marBottom w:val="0"/>
      <w:divBdr>
        <w:top w:val="none" w:sz="0" w:space="0" w:color="auto"/>
        <w:left w:val="none" w:sz="0" w:space="0" w:color="auto"/>
        <w:bottom w:val="none" w:sz="0" w:space="0" w:color="auto"/>
        <w:right w:val="none" w:sz="0" w:space="0" w:color="auto"/>
      </w:divBdr>
    </w:div>
    <w:div w:id="54279895">
      <w:bodyDiv w:val="1"/>
      <w:marLeft w:val="0"/>
      <w:marRight w:val="0"/>
      <w:marTop w:val="0"/>
      <w:marBottom w:val="0"/>
      <w:divBdr>
        <w:top w:val="none" w:sz="0" w:space="0" w:color="auto"/>
        <w:left w:val="none" w:sz="0" w:space="0" w:color="auto"/>
        <w:bottom w:val="none" w:sz="0" w:space="0" w:color="auto"/>
        <w:right w:val="none" w:sz="0" w:space="0" w:color="auto"/>
      </w:divBdr>
    </w:div>
    <w:div w:id="61299834">
      <w:bodyDiv w:val="1"/>
      <w:marLeft w:val="0"/>
      <w:marRight w:val="0"/>
      <w:marTop w:val="0"/>
      <w:marBottom w:val="0"/>
      <w:divBdr>
        <w:top w:val="none" w:sz="0" w:space="0" w:color="auto"/>
        <w:left w:val="none" w:sz="0" w:space="0" w:color="auto"/>
        <w:bottom w:val="none" w:sz="0" w:space="0" w:color="auto"/>
        <w:right w:val="none" w:sz="0" w:space="0" w:color="auto"/>
      </w:divBdr>
    </w:div>
    <w:div w:id="64911419">
      <w:bodyDiv w:val="1"/>
      <w:marLeft w:val="0"/>
      <w:marRight w:val="0"/>
      <w:marTop w:val="0"/>
      <w:marBottom w:val="0"/>
      <w:divBdr>
        <w:top w:val="none" w:sz="0" w:space="0" w:color="auto"/>
        <w:left w:val="none" w:sz="0" w:space="0" w:color="auto"/>
        <w:bottom w:val="none" w:sz="0" w:space="0" w:color="auto"/>
        <w:right w:val="none" w:sz="0" w:space="0" w:color="auto"/>
      </w:divBdr>
    </w:div>
    <w:div w:id="112948217">
      <w:bodyDiv w:val="1"/>
      <w:marLeft w:val="0"/>
      <w:marRight w:val="0"/>
      <w:marTop w:val="0"/>
      <w:marBottom w:val="0"/>
      <w:divBdr>
        <w:top w:val="none" w:sz="0" w:space="0" w:color="auto"/>
        <w:left w:val="none" w:sz="0" w:space="0" w:color="auto"/>
        <w:bottom w:val="none" w:sz="0" w:space="0" w:color="auto"/>
        <w:right w:val="none" w:sz="0" w:space="0" w:color="auto"/>
      </w:divBdr>
    </w:div>
    <w:div w:id="148132779">
      <w:bodyDiv w:val="1"/>
      <w:marLeft w:val="0"/>
      <w:marRight w:val="0"/>
      <w:marTop w:val="0"/>
      <w:marBottom w:val="0"/>
      <w:divBdr>
        <w:top w:val="none" w:sz="0" w:space="0" w:color="auto"/>
        <w:left w:val="none" w:sz="0" w:space="0" w:color="auto"/>
        <w:bottom w:val="none" w:sz="0" w:space="0" w:color="auto"/>
        <w:right w:val="none" w:sz="0" w:space="0" w:color="auto"/>
      </w:divBdr>
    </w:div>
    <w:div w:id="150758602">
      <w:bodyDiv w:val="1"/>
      <w:marLeft w:val="0"/>
      <w:marRight w:val="0"/>
      <w:marTop w:val="0"/>
      <w:marBottom w:val="0"/>
      <w:divBdr>
        <w:top w:val="none" w:sz="0" w:space="0" w:color="auto"/>
        <w:left w:val="none" w:sz="0" w:space="0" w:color="auto"/>
        <w:bottom w:val="none" w:sz="0" w:space="0" w:color="auto"/>
        <w:right w:val="none" w:sz="0" w:space="0" w:color="auto"/>
      </w:divBdr>
    </w:div>
    <w:div w:id="172036426">
      <w:bodyDiv w:val="1"/>
      <w:marLeft w:val="0"/>
      <w:marRight w:val="0"/>
      <w:marTop w:val="0"/>
      <w:marBottom w:val="0"/>
      <w:divBdr>
        <w:top w:val="none" w:sz="0" w:space="0" w:color="auto"/>
        <w:left w:val="none" w:sz="0" w:space="0" w:color="auto"/>
        <w:bottom w:val="none" w:sz="0" w:space="0" w:color="auto"/>
        <w:right w:val="none" w:sz="0" w:space="0" w:color="auto"/>
      </w:divBdr>
    </w:div>
    <w:div w:id="182980658">
      <w:bodyDiv w:val="1"/>
      <w:marLeft w:val="0"/>
      <w:marRight w:val="0"/>
      <w:marTop w:val="0"/>
      <w:marBottom w:val="0"/>
      <w:divBdr>
        <w:top w:val="none" w:sz="0" w:space="0" w:color="auto"/>
        <w:left w:val="none" w:sz="0" w:space="0" w:color="auto"/>
        <w:bottom w:val="none" w:sz="0" w:space="0" w:color="auto"/>
        <w:right w:val="none" w:sz="0" w:space="0" w:color="auto"/>
      </w:divBdr>
    </w:div>
    <w:div w:id="215745367">
      <w:bodyDiv w:val="1"/>
      <w:marLeft w:val="0"/>
      <w:marRight w:val="0"/>
      <w:marTop w:val="0"/>
      <w:marBottom w:val="0"/>
      <w:divBdr>
        <w:top w:val="none" w:sz="0" w:space="0" w:color="auto"/>
        <w:left w:val="none" w:sz="0" w:space="0" w:color="auto"/>
        <w:bottom w:val="none" w:sz="0" w:space="0" w:color="auto"/>
        <w:right w:val="none" w:sz="0" w:space="0" w:color="auto"/>
      </w:divBdr>
    </w:div>
    <w:div w:id="254821775">
      <w:bodyDiv w:val="1"/>
      <w:marLeft w:val="0"/>
      <w:marRight w:val="0"/>
      <w:marTop w:val="0"/>
      <w:marBottom w:val="0"/>
      <w:divBdr>
        <w:top w:val="none" w:sz="0" w:space="0" w:color="auto"/>
        <w:left w:val="none" w:sz="0" w:space="0" w:color="auto"/>
        <w:bottom w:val="none" w:sz="0" w:space="0" w:color="auto"/>
        <w:right w:val="none" w:sz="0" w:space="0" w:color="auto"/>
      </w:divBdr>
    </w:div>
    <w:div w:id="287469383">
      <w:bodyDiv w:val="1"/>
      <w:marLeft w:val="0"/>
      <w:marRight w:val="0"/>
      <w:marTop w:val="0"/>
      <w:marBottom w:val="0"/>
      <w:divBdr>
        <w:top w:val="none" w:sz="0" w:space="0" w:color="auto"/>
        <w:left w:val="none" w:sz="0" w:space="0" w:color="auto"/>
        <w:bottom w:val="none" w:sz="0" w:space="0" w:color="auto"/>
        <w:right w:val="none" w:sz="0" w:space="0" w:color="auto"/>
      </w:divBdr>
    </w:div>
    <w:div w:id="340739605">
      <w:bodyDiv w:val="1"/>
      <w:marLeft w:val="0"/>
      <w:marRight w:val="0"/>
      <w:marTop w:val="0"/>
      <w:marBottom w:val="0"/>
      <w:divBdr>
        <w:top w:val="none" w:sz="0" w:space="0" w:color="auto"/>
        <w:left w:val="none" w:sz="0" w:space="0" w:color="auto"/>
        <w:bottom w:val="none" w:sz="0" w:space="0" w:color="auto"/>
        <w:right w:val="none" w:sz="0" w:space="0" w:color="auto"/>
      </w:divBdr>
    </w:div>
    <w:div w:id="423039114">
      <w:bodyDiv w:val="1"/>
      <w:marLeft w:val="0"/>
      <w:marRight w:val="0"/>
      <w:marTop w:val="0"/>
      <w:marBottom w:val="0"/>
      <w:divBdr>
        <w:top w:val="none" w:sz="0" w:space="0" w:color="auto"/>
        <w:left w:val="none" w:sz="0" w:space="0" w:color="auto"/>
        <w:bottom w:val="none" w:sz="0" w:space="0" w:color="auto"/>
        <w:right w:val="none" w:sz="0" w:space="0" w:color="auto"/>
      </w:divBdr>
    </w:div>
    <w:div w:id="426652674">
      <w:bodyDiv w:val="1"/>
      <w:marLeft w:val="0"/>
      <w:marRight w:val="0"/>
      <w:marTop w:val="0"/>
      <w:marBottom w:val="0"/>
      <w:divBdr>
        <w:top w:val="none" w:sz="0" w:space="0" w:color="auto"/>
        <w:left w:val="none" w:sz="0" w:space="0" w:color="auto"/>
        <w:bottom w:val="none" w:sz="0" w:space="0" w:color="auto"/>
        <w:right w:val="none" w:sz="0" w:space="0" w:color="auto"/>
      </w:divBdr>
    </w:div>
    <w:div w:id="449475260">
      <w:bodyDiv w:val="1"/>
      <w:marLeft w:val="0"/>
      <w:marRight w:val="0"/>
      <w:marTop w:val="0"/>
      <w:marBottom w:val="0"/>
      <w:divBdr>
        <w:top w:val="none" w:sz="0" w:space="0" w:color="auto"/>
        <w:left w:val="none" w:sz="0" w:space="0" w:color="auto"/>
        <w:bottom w:val="none" w:sz="0" w:space="0" w:color="auto"/>
        <w:right w:val="none" w:sz="0" w:space="0" w:color="auto"/>
      </w:divBdr>
    </w:div>
    <w:div w:id="457529911">
      <w:bodyDiv w:val="1"/>
      <w:marLeft w:val="0"/>
      <w:marRight w:val="0"/>
      <w:marTop w:val="0"/>
      <w:marBottom w:val="0"/>
      <w:divBdr>
        <w:top w:val="none" w:sz="0" w:space="0" w:color="auto"/>
        <w:left w:val="none" w:sz="0" w:space="0" w:color="auto"/>
        <w:bottom w:val="none" w:sz="0" w:space="0" w:color="auto"/>
        <w:right w:val="none" w:sz="0" w:space="0" w:color="auto"/>
      </w:divBdr>
    </w:div>
    <w:div w:id="489372324">
      <w:bodyDiv w:val="1"/>
      <w:marLeft w:val="0"/>
      <w:marRight w:val="0"/>
      <w:marTop w:val="0"/>
      <w:marBottom w:val="0"/>
      <w:divBdr>
        <w:top w:val="none" w:sz="0" w:space="0" w:color="auto"/>
        <w:left w:val="none" w:sz="0" w:space="0" w:color="auto"/>
        <w:bottom w:val="none" w:sz="0" w:space="0" w:color="auto"/>
        <w:right w:val="none" w:sz="0" w:space="0" w:color="auto"/>
      </w:divBdr>
    </w:div>
    <w:div w:id="565190321">
      <w:bodyDiv w:val="1"/>
      <w:marLeft w:val="0"/>
      <w:marRight w:val="0"/>
      <w:marTop w:val="0"/>
      <w:marBottom w:val="0"/>
      <w:divBdr>
        <w:top w:val="none" w:sz="0" w:space="0" w:color="auto"/>
        <w:left w:val="none" w:sz="0" w:space="0" w:color="auto"/>
        <w:bottom w:val="none" w:sz="0" w:space="0" w:color="auto"/>
        <w:right w:val="none" w:sz="0" w:space="0" w:color="auto"/>
      </w:divBdr>
    </w:div>
    <w:div w:id="601962436">
      <w:bodyDiv w:val="1"/>
      <w:marLeft w:val="0"/>
      <w:marRight w:val="0"/>
      <w:marTop w:val="0"/>
      <w:marBottom w:val="0"/>
      <w:divBdr>
        <w:top w:val="none" w:sz="0" w:space="0" w:color="auto"/>
        <w:left w:val="none" w:sz="0" w:space="0" w:color="auto"/>
        <w:bottom w:val="none" w:sz="0" w:space="0" w:color="auto"/>
        <w:right w:val="none" w:sz="0" w:space="0" w:color="auto"/>
      </w:divBdr>
    </w:div>
    <w:div w:id="631713752">
      <w:bodyDiv w:val="1"/>
      <w:marLeft w:val="0"/>
      <w:marRight w:val="0"/>
      <w:marTop w:val="0"/>
      <w:marBottom w:val="0"/>
      <w:divBdr>
        <w:top w:val="none" w:sz="0" w:space="0" w:color="auto"/>
        <w:left w:val="none" w:sz="0" w:space="0" w:color="auto"/>
        <w:bottom w:val="none" w:sz="0" w:space="0" w:color="auto"/>
        <w:right w:val="none" w:sz="0" w:space="0" w:color="auto"/>
      </w:divBdr>
    </w:div>
    <w:div w:id="668758000">
      <w:bodyDiv w:val="1"/>
      <w:marLeft w:val="0"/>
      <w:marRight w:val="0"/>
      <w:marTop w:val="0"/>
      <w:marBottom w:val="0"/>
      <w:divBdr>
        <w:top w:val="none" w:sz="0" w:space="0" w:color="auto"/>
        <w:left w:val="none" w:sz="0" w:space="0" w:color="auto"/>
        <w:bottom w:val="none" w:sz="0" w:space="0" w:color="auto"/>
        <w:right w:val="none" w:sz="0" w:space="0" w:color="auto"/>
      </w:divBdr>
    </w:div>
    <w:div w:id="715010944">
      <w:bodyDiv w:val="1"/>
      <w:marLeft w:val="0"/>
      <w:marRight w:val="0"/>
      <w:marTop w:val="0"/>
      <w:marBottom w:val="0"/>
      <w:divBdr>
        <w:top w:val="none" w:sz="0" w:space="0" w:color="auto"/>
        <w:left w:val="none" w:sz="0" w:space="0" w:color="auto"/>
        <w:bottom w:val="none" w:sz="0" w:space="0" w:color="auto"/>
        <w:right w:val="none" w:sz="0" w:space="0" w:color="auto"/>
      </w:divBdr>
    </w:div>
    <w:div w:id="729883353">
      <w:bodyDiv w:val="1"/>
      <w:marLeft w:val="0"/>
      <w:marRight w:val="0"/>
      <w:marTop w:val="0"/>
      <w:marBottom w:val="0"/>
      <w:divBdr>
        <w:top w:val="none" w:sz="0" w:space="0" w:color="auto"/>
        <w:left w:val="none" w:sz="0" w:space="0" w:color="auto"/>
        <w:bottom w:val="none" w:sz="0" w:space="0" w:color="auto"/>
        <w:right w:val="none" w:sz="0" w:space="0" w:color="auto"/>
      </w:divBdr>
    </w:div>
    <w:div w:id="826093884">
      <w:bodyDiv w:val="1"/>
      <w:marLeft w:val="0"/>
      <w:marRight w:val="0"/>
      <w:marTop w:val="0"/>
      <w:marBottom w:val="0"/>
      <w:divBdr>
        <w:top w:val="none" w:sz="0" w:space="0" w:color="auto"/>
        <w:left w:val="none" w:sz="0" w:space="0" w:color="auto"/>
        <w:bottom w:val="none" w:sz="0" w:space="0" w:color="auto"/>
        <w:right w:val="none" w:sz="0" w:space="0" w:color="auto"/>
      </w:divBdr>
    </w:div>
    <w:div w:id="828903422">
      <w:bodyDiv w:val="1"/>
      <w:marLeft w:val="0"/>
      <w:marRight w:val="0"/>
      <w:marTop w:val="0"/>
      <w:marBottom w:val="0"/>
      <w:divBdr>
        <w:top w:val="none" w:sz="0" w:space="0" w:color="auto"/>
        <w:left w:val="none" w:sz="0" w:space="0" w:color="auto"/>
        <w:bottom w:val="none" w:sz="0" w:space="0" w:color="auto"/>
        <w:right w:val="none" w:sz="0" w:space="0" w:color="auto"/>
      </w:divBdr>
    </w:div>
    <w:div w:id="862128680">
      <w:bodyDiv w:val="1"/>
      <w:marLeft w:val="0"/>
      <w:marRight w:val="0"/>
      <w:marTop w:val="0"/>
      <w:marBottom w:val="0"/>
      <w:divBdr>
        <w:top w:val="none" w:sz="0" w:space="0" w:color="auto"/>
        <w:left w:val="none" w:sz="0" w:space="0" w:color="auto"/>
        <w:bottom w:val="none" w:sz="0" w:space="0" w:color="auto"/>
        <w:right w:val="none" w:sz="0" w:space="0" w:color="auto"/>
      </w:divBdr>
    </w:div>
    <w:div w:id="990671712">
      <w:bodyDiv w:val="1"/>
      <w:marLeft w:val="0"/>
      <w:marRight w:val="0"/>
      <w:marTop w:val="0"/>
      <w:marBottom w:val="0"/>
      <w:divBdr>
        <w:top w:val="none" w:sz="0" w:space="0" w:color="auto"/>
        <w:left w:val="none" w:sz="0" w:space="0" w:color="auto"/>
        <w:bottom w:val="none" w:sz="0" w:space="0" w:color="auto"/>
        <w:right w:val="none" w:sz="0" w:space="0" w:color="auto"/>
      </w:divBdr>
    </w:div>
    <w:div w:id="1008941954">
      <w:bodyDiv w:val="1"/>
      <w:marLeft w:val="0"/>
      <w:marRight w:val="0"/>
      <w:marTop w:val="0"/>
      <w:marBottom w:val="0"/>
      <w:divBdr>
        <w:top w:val="none" w:sz="0" w:space="0" w:color="auto"/>
        <w:left w:val="none" w:sz="0" w:space="0" w:color="auto"/>
        <w:bottom w:val="none" w:sz="0" w:space="0" w:color="auto"/>
        <w:right w:val="none" w:sz="0" w:space="0" w:color="auto"/>
      </w:divBdr>
    </w:div>
    <w:div w:id="1043678747">
      <w:bodyDiv w:val="1"/>
      <w:marLeft w:val="0"/>
      <w:marRight w:val="0"/>
      <w:marTop w:val="0"/>
      <w:marBottom w:val="0"/>
      <w:divBdr>
        <w:top w:val="none" w:sz="0" w:space="0" w:color="auto"/>
        <w:left w:val="none" w:sz="0" w:space="0" w:color="auto"/>
        <w:bottom w:val="none" w:sz="0" w:space="0" w:color="auto"/>
        <w:right w:val="none" w:sz="0" w:space="0" w:color="auto"/>
      </w:divBdr>
    </w:div>
    <w:div w:id="1045834753">
      <w:bodyDiv w:val="1"/>
      <w:marLeft w:val="0"/>
      <w:marRight w:val="0"/>
      <w:marTop w:val="0"/>
      <w:marBottom w:val="0"/>
      <w:divBdr>
        <w:top w:val="none" w:sz="0" w:space="0" w:color="auto"/>
        <w:left w:val="none" w:sz="0" w:space="0" w:color="auto"/>
        <w:bottom w:val="none" w:sz="0" w:space="0" w:color="auto"/>
        <w:right w:val="none" w:sz="0" w:space="0" w:color="auto"/>
      </w:divBdr>
    </w:div>
    <w:div w:id="1057556000">
      <w:bodyDiv w:val="1"/>
      <w:marLeft w:val="0"/>
      <w:marRight w:val="0"/>
      <w:marTop w:val="0"/>
      <w:marBottom w:val="0"/>
      <w:divBdr>
        <w:top w:val="none" w:sz="0" w:space="0" w:color="auto"/>
        <w:left w:val="none" w:sz="0" w:space="0" w:color="auto"/>
        <w:bottom w:val="none" w:sz="0" w:space="0" w:color="auto"/>
        <w:right w:val="none" w:sz="0" w:space="0" w:color="auto"/>
      </w:divBdr>
    </w:div>
    <w:div w:id="1062799853">
      <w:bodyDiv w:val="1"/>
      <w:marLeft w:val="0"/>
      <w:marRight w:val="0"/>
      <w:marTop w:val="0"/>
      <w:marBottom w:val="0"/>
      <w:divBdr>
        <w:top w:val="none" w:sz="0" w:space="0" w:color="auto"/>
        <w:left w:val="none" w:sz="0" w:space="0" w:color="auto"/>
        <w:bottom w:val="none" w:sz="0" w:space="0" w:color="auto"/>
        <w:right w:val="none" w:sz="0" w:space="0" w:color="auto"/>
      </w:divBdr>
    </w:div>
    <w:div w:id="1099759941">
      <w:bodyDiv w:val="1"/>
      <w:marLeft w:val="0"/>
      <w:marRight w:val="0"/>
      <w:marTop w:val="0"/>
      <w:marBottom w:val="0"/>
      <w:divBdr>
        <w:top w:val="none" w:sz="0" w:space="0" w:color="auto"/>
        <w:left w:val="none" w:sz="0" w:space="0" w:color="auto"/>
        <w:bottom w:val="none" w:sz="0" w:space="0" w:color="auto"/>
        <w:right w:val="none" w:sz="0" w:space="0" w:color="auto"/>
      </w:divBdr>
    </w:div>
    <w:div w:id="1107968730">
      <w:bodyDiv w:val="1"/>
      <w:marLeft w:val="0"/>
      <w:marRight w:val="0"/>
      <w:marTop w:val="0"/>
      <w:marBottom w:val="0"/>
      <w:divBdr>
        <w:top w:val="none" w:sz="0" w:space="0" w:color="auto"/>
        <w:left w:val="none" w:sz="0" w:space="0" w:color="auto"/>
        <w:bottom w:val="none" w:sz="0" w:space="0" w:color="auto"/>
        <w:right w:val="none" w:sz="0" w:space="0" w:color="auto"/>
      </w:divBdr>
    </w:div>
    <w:div w:id="1129781709">
      <w:bodyDiv w:val="1"/>
      <w:marLeft w:val="0"/>
      <w:marRight w:val="0"/>
      <w:marTop w:val="0"/>
      <w:marBottom w:val="0"/>
      <w:divBdr>
        <w:top w:val="none" w:sz="0" w:space="0" w:color="auto"/>
        <w:left w:val="none" w:sz="0" w:space="0" w:color="auto"/>
        <w:bottom w:val="none" w:sz="0" w:space="0" w:color="auto"/>
        <w:right w:val="none" w:sz="0" w:space="0" w:color="auto"/>
      </w:divBdr>
    </w:div>
    <w:div w:id="1132013803">
      <w:bodyDiv w:val="1"/>
      <w:marLeft w:val="0"/>
      <w:marRight w:val="0"/>
      <w:marTop w:val="0"/>
      <w:marBottom w:val="0"/>
      <w:divBdr>
        <w:top w:val="none" w:sz="0" w:space="0" w:color="auto"/>
        <w:left w:val="none" w:sz="0" w:space="0" w:color="auto"/>
        <w:bottom w:val="none" w:sz="0" w:space="0" w:color="auto"/>
        <w:right w:val="none" w:sz="0" w:space="0" w:color="auto"/>
      </w:divBdr>
    </w:div>
    <w:div w:id="1134370684">
      <w:bodyDiv w:val="1"/>
      <w:marLeft w:val="0"/>
      <w:marRight w:val="0"/>
      <w:marTop w:val="0"/>
      <w:marBottom w:val="0"/>
      <w:divBdr>
        <w:top w:val="none" w:sz="0" w:space="0" w:color="auto"/>
        <w:left w:val="none" w:sz="0" w:space="0" w:color="auto"/>
        <w:bottom w:val="none" w:sz="0" w:space="0" w:color="auto"/>
        <w:right w:val="none" w:sz="0" w:space="0" w:color="auto"/>
      </w:divBdr>
    </w:div>
    <w:div w:id="1186560817">
      <w:bodyDiv w:val="1"/>
      <w:marLeft w:val="0"/>
      <w:marRight w:val="0"/>
      <w:marTop w:val="0"/>
      <w:marBottom w:val="0"/>
      <w:divBdr>
        <w:top w:val="none" w:sz="0" w:space="0" w:color="auto"/>
        <w:left w:val="none" w:sz="0" w:space="0" w:color="auto"/>
        <w:bottom w:val="none" w:sz="0" w:space="0" w:color="auto"/>
        <w:right w:val="none" w:sz="0" w:space="0" w:color="auto"/>
      </w:divBdr>
    </w:div>
    <w:div w:id="1217548916">
      <w:bodyDiv w:val="1"/>
      <w:marLeft w:val="0"/>
      <w:marRight w:val="0"/>
      <w:marTop w:val="0"/>
      <w:marBottom w:val="0"/>
      <w:divBdr>
        <w:top w:val="none" w:sz="0" w:space="0" w:color="auto"/>
        <w:left w:val="none" w:sz="0" w:space="0" w:color="auto"/>
        <w:bottom w:val="none" w:sz="0" w:space="0" w:color="auto"/>
        <w:right w:val="none" w:sz="0" w:space="0" w:color="auto"/>
      </w:divBdr>
    </w:div>
    <w:div w:id="1232041153">
      <w:bodyDiv w:val="1"/>
      <w:marLeft w:val="0"/>
      <w:marRight w:val="0"/>
      <w:marTop w:val="0"/>
      <w:marBottom w:val="0"/>
      <w:divBdr>
        <w:top w:val="none" w:sz="0" w:space="0" w:color="auto"/>
        <w:left w:val="none" w:sz="0" w:space="0" w:color="auto"/>
        <w:bottom w:val="none" w:sz="0" w:space="0" w:color="auto"/>
        <w:right w:val="none" w:sz="0" w:space="0" w:color="auto"/>
      </w:divBdr>
    </w:div>
    <w:div w:id="1250775446">
      <w:bodyDiv w:val="1"/>
      <w:marLeft w:val="0"/>
      <w:marRight w:val="0"/>
      <w:marTop w:val="0"/>
      <w:marBottom w:val="0"/>
      <w:divBdr>
        <w:top w:val="none" w:sz="0" w:space="0" w:color="auto"/>
        <w:left w:val="none" w:sz="0" w:space="0" w:color="auto"/>
        <w:bottom w:val="none" w:sz="0" w:space="0" w:color="auto"/>
        <w:right w:val="none" w:sz="0" w:space="0" w:color="auto"/>
      </w:divBdr>
    </w:div>
    <w:div w:id="1316374126">
      <w:bodyDiv w:val="1"/>
      <w:marLeft w:val="0"/>
      <w:marRight w:val="0"/>
      <w:marTop w:val="0"/>
      <w:marBottom w:val="0"/>
      <w:divBdr>
        <w:top w:val="none" w:sz="0" w:space="0" w:color="auto"/>
        <w:left w:val="none" w:sz="0" w:space="0" w:color="auto"/>
        <w:bottom w:val="none" w:sz="0" w:space="0" w:color="auto"/>
        <w:right w:val="none" w:sz="0" w:space="0" w:color="auto"/>
      </w:divBdr>
    </w:div>
    <w:div w:id="1374160611">
      <w:bodyDiv w:val="1"/>
      <w:marLeft w:val="0"/>
      <w:marRight w:val="0"/>
      <w:marTop w:val="0"/>
      <w:marBottom w:val="0"/>
      <w:divBdr>
        <w:top w:val="none" w:sz="0" w:space="0" w:color="auto"/>
        <w:left w:val="none" w:sz="0" w:space="0" w:color="auto"/>
        <w:bottom w:val="none" w:sz="0" w:space="0" w:color="auto"/>
        <w:right w:val="none" w:sz="0" w:space="0" w:color="auto"/>
      </w:divBdr>
    </w:div>
    <w:div w:id="1396003930">
      <w:bodyDiv w:val="1"/>
      <w:marLeft w:val="0"/>
      <w:marRight w:val="0"/>
      <w:marTop w:val="0"/>
      <w:marBottom w:val="0"/>
      <w:divBdr>
        <w:top w:val="none" w:sz="0" w:space="0" w:color="auto"/>
        <w:left w:val="none" w:sz="0" w:space="0" w:color="auto"/>
        <w:bottom w:val="none" w:sz="0" w:space="0" w:color="auto"/>
        <w:right w:val="none" w:sz="0" w:space="0" w:color="auto"/>
      </w:divBdr>
    </w:div>
    <w:div w:id="1409764165">
      <w:bodyDiv w:val="1"/>
      <w:marLeft w:val="0"/>
      <w:marRight w:val="0"/>
      <w:marTop w:val="0"/>
      <w:marBottom w:val="0"/>
      <w:divBdr>
        <w:top w:val="none" w:sz="0" w:space="0" w:color="auto"/>
        <w:left w:val="none" w:sz="0" w:space="0" w:color="auto"/>
        <w:bottom w:val="none" w:sz="0" w:space="0" w:color="auto"/>
        <w:right w:val="none" w:sz="0" w:space="0" w:color="auto"/>
      </w:divBdr>
    </w:div>
    <w:div w:id="1432626125">
      <w:bodyDiv w:val="1"/>
      <w:marLeft w:val="0"/>
      <w:marRight w:val="0"/>
      <w:marTop w:val="0"/>
      <w:marBottom w:val="0"/>
      <w:divBdr>
        <w:top w:val="none" w:sz="0" w:space="0" w:color="auto"/>
        <w:left w:val="none" w:sz="0" w:space="0" w:color="auto"/>
        <w:bottom w:val="none" w:sz="0" w:space="0" w:color="auto"/>
        <w:right w:val="none" w:sz="0" w:space="0" w:color="auto"/>
      </w:divBdr>
    </w:div>
    <w:div w:id="1474903613">
      <w:bodyDiv w:val="1"/>
      <w:marLeft w:val="0"/>
      <w:marRight w:val="0"/>
      <w:marTop w:val="0"/>
      <w:marBottom w:val="0"/>
      <w:divBdr>
        <w:top w:val="none" w:sz="0" w:space="0" w:color="auto"/>
        <w:left w:val="none" w:sz="0" w:space="0" w:color="auto"/>
        <w:bottom w:val="none" w:sz="0" w:space="0" w:color="auto"/>
        <w:right w:val="none" w:sz="0" w:space="0" w:color="auto"/>
      </w:divBdr>
    </w:div>
    <w:div w:id="1489709905">
      <w:bodyDiv w:val="1"/>
      <w:marLeft w:val="0"/>
      <w:marRight w:val="0"/>
      <w:marTop w:val="0"/>
      <w:marBottom w:val="0"/>
      <w:divBdr>
        <w:top w:val="none" w:sz="0" w:space="0" w:color="auto"/>
        <w:left w:val="none" w:sz="0" w:space="0" w:color="auto"/>
        <w:bottom w:val="none" w:sz="0" w:space="0" w:color="auto"/>
        <w:right w:val="none" w:sz="0" w:space="0" w:color="auto"/>
      </w:divBdr>
    </w:div>
    <w:div w:id="1493521929">
      <w:bodyDiv w:val="1"/>
      <w:marLeft w:val="0"/>
      <w:marRight w:val="0"/>
      <w:marTop w:val="0"/>
      <w:marBottom w:val="0"/>
      <w:divBdr>
        <w:top w:val="none" w:sz="0" w:space="0" w:color="auto"/>
        <w:left w:val="none" w:sz="0" w:space="0" w:color="auto"/>
        <w:bottom w:val="none" w:sz="0" w:space="0" w:color="auto"/>
        <w:right w:val="none" w:sz="0" w:space="0" w:color="auto"/>
      </w:divBdr>
    </w:div>
    <w:div w:id="1604730561">
      <w:bodyDiv w:val="1"/>
      <w:marLeft w:val="0"/>
      <w:marRight w:val="0"/>
      <w:marTop w:val="0"/>
      <w:marBottom w:val="0"/>
      <w:divBdr>
        <w:top w:val="none" w:sz="0" w:space="0" w:color="auto"/>
        <w:left w:val="none" w:sz="0" w:space="0" w:color="auto"/>
        <w:bottom w:val="none" w:sz="0" w:space="0" w:color="auto"/>
        <w:right w:val="none" w:sz="0" w:space="0" w:color="auto"/>
      </w:divBdr>
    </w:div>
    <w:div w:id="1616058420">
      <w:bodyDiv w:val="1"/>
      <w:marLeft w:val="0"/>
      <w:marRight w:val="0"/>
      <w:marTop w:val="0"/>
      <w:marBottom w:val="0"/>
      <w:divBdr>
        <w:top w:val="none" w:sz="0" w:space="0" w:color="auto"/>
        <w:left w:val="none" w:sz="0" w:space="0" w:color="auto"/>
        <w:bottom w:val="none" w:sz="0" w:space="0" w:color="auto"/>
        <w:right w:val="none" w:sz="0" w:space="0" w:color="auto"/>
      </w:divBdr>
    </w:div>
    <w:div w:id="1665888267">
      <w:bodyDiv w:val="1"/>
      <w:marLeft w:val="0"/>
      <w:marRight w:val="0"/>
      <w:marTop w:val="0"/>
      <w:marBottom w:val="0"/>
      <w:divBdr>
        <w:top w:val="none" w:sz="0" w:space="0" w:color="auto"/>
        <w:left w:val="none" w:sz="0" w:space="0" w:color="auto"/>
        <w:bottom w:val="none" w:sz="0" w:space="0" w:color="auto"/>
        <w:right w:val="none" w:sz="0" w:space="0" w:color="auto"/>
      </w:divBdr>
    </w:div>
    <w:div w:id="1841121111">
      <w:bodyDiv w:val="1"/>
      <w:marLeft w:val="0"/>
      <w:marRight w:val="0"/>
      <w:marTop w:val="0"/>
      <w:marBottom w:val="0"/>
      <w:divBdr>
        <w:top w:val="none" w:sz="0" w:space="0" w:color="auto"/>
        <w:left w:val="none" w:sz="0" w:space="0" w:color="auto"/>
        <w:bottom w:val="none" w:sz="0" w:space="0" w:color="auto"/>
        <w:right w:val="none" w:sz="0" w:space="0" w:color="auto"/>
      </w:divBdr>
    </w:div>
    <w:div w:id="1847163509">
      <w:bodyDiv w:val="1"/>
      <w:marLeft w:val="0"/>
      <w:marRight w:val="0"/>
      <w:marTop w:val="0"/>
      <w:marBottom w:val="0"/>
      <w:divBdr>
        <w:top w:val="none" w:sz="0" w:space="0" w:color="auto"/>
        <w:left w:val="none" w:sz="0" w:space="0" w:color="auto"/>
        <w:bottom w:val="none" w:sz="0" w:space="0" w:color="auto"/>
        <w:right w:val="none" w:sz="0" w:space="0" w:color="auto"/>
      </w:divBdr>
    </w:div>
    <w:div w:id="1887256202">
      <w:bodyDiv w:val="1"/>
      <w:marLeft w:val="0"/>
      <w:marRight w:val="0"/>
      <w:marTop w:val="0"/>
      <w:marBottom w:val="0"/>
      <w:divBdr>
        <w:top w:val="none" w:sz="0" w:space="0" w:color="auto"/>
        <w:left w:val="none" w:sz="0" w:space="0" w:color="auto"/>
        <w:bottom w:val="none" w:sz="0" w:space="0" w:color="auto"/>
        <w:right w:val="none" w:sz="0" w:space="0" w:color="auto"/>
      </w:divBdr>
    </w:div>
    <w:div w:id="1973435578">
      <w:bodyDiv w:val="1"/>
      <w:marLeft w:val="0"/>
      <w:marRight w:val="0"/>
      <w:marTop w:val="0"/>
      <w:marBottom w:val="0"/>
      <w:divBdr>
        <w:top w:val="none" w:sz="0" w:space="0" w:color="auto"/>
        <w:left w:val="none" w:sz="0" w:space="0" w:color="auto"/>
        <w:bottom w:val="none" w:sz="0" w:space="0" w:color="auto"/>
        <w:right w:val="none" w:sz="0" w:space="0" w:color="auto"/>
      </w:divBdr>
    </w:div>
    <w:div w:id="1988439855">
      <w:bodyDiv w:val="1"/>
      <w:marLeft w:val="0"/>
      <w:marRight w:val="0"/>
      <w:marTop w:val="0"/>
      <w:marBottom w:val="0"/>
      <w:divBdr>
        <w:top w:val="none" w:sz="0" w:space="0" w:color="auto"/>
        <w:left w:val="none" w:sz="0" w:space="0" w:color="auto"/>
        <w:bottom w:val="none" w:sz="0" w:space="0" w:color="auto"/>
        <w:right w:val="none" w:sz="0" w:space="0" w:color="auto"/>
      </w:divBdr>
    </w:div>
    <w:div w:id="1993409772">
      <w:bodyDiv w:val="1"/>
      <w:marLeft w:val="0"/>
      <w:marRight w:val="0"/>
      <w:marTop w:val="0"/>
      <w:marBottom w:val="0"/>
      <w:divBdr>
        <w:top w:val="none" w:sz="0" w:space="0" w:color="auto"/>
        <w:left w:val="none" w:sz="0" w:space="0" w:color="auto"/>
        <w:bottom w:val="none" w:sz="0" w:space="0" w:color="auto"/>
        <w:right w:val="none" w:sz="0" w:space="0" w:color="auto"/>
      </w:divBdr>
    </w:div>
    <w:div w:id="2105299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D:\BT\BTL_HTTTNC_FINAL.docx" TargetMode="Externa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hyperlink" Target="file:///D:\BT\BTL_HTTTNC_FINAL.docx" TargetMode="Externa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file:///D:\BT\BTL_HTTTNC_FINAL.docx"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D:\BT\BTL_HTTTNC_FINAL.docx" TargetMode="External"/><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Thiet%20ke%20bai%20giang\Cong%20dan%20so\Van%20ban%20co%20nhieu%20chuong%20muc\Quy%20dinh%20moi\Luyen%20tap%20KT%20giua%20ky\Bai1_LuyenTapGiuaKy\Luyentap_KTQT_KLT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TSN242</b:Tag>
    <b:SourceType>InternetSite</b:SourceType>
    <b:Guid>{0DECD3F4-44AD-43BC-A03B-18598F104365}</b:Guid>
    <b:Author>
      <b:Author>
        <b:NameList>
          <b:Person>
            <b:Last>TS Nguyễn Mạnh Hùng</b:Last>
          </b:Person>
        </b:NameList>
      </b:Author>
    </b:Author>
    <b:Title>Tạp chí tri thức</b:Title>
    <b:InternetSiteTitle>znews</b:InternetSiteTitle>
    <b:Year>2024</b:Year>
    <b:Month>3</b:Month>
    <b:Day>22</b:Day>
    <b:URL>https://znews.vn/tong-quan-thi-truong-xuat-ban-toan-cau-5-nam-qua-post1466074.html</b:URL>
    <b:RefOrder>1</b:RefOrder>
  </b:Source>
  <b:Source>
    <b:Tag>Wik</b:Tag>
    <b:SourceType>InternetSite</b:SourceType>
    <b:Guid>{E66EDBFF-81F1-46BA-AB0D-8C392EDDD5BE}</b:Guid>
    <b:Author>
      <b:Author>
        <b:NameList>
          <b:Person>
            <b:Last>Wikipedia</b:Last>
          </b:Person>
        </b:NameList>
      </b:Author>
    </b:Author>
    <b:Title>Wikipedia</b:Title>
    <b:ProductionCompany>Wikipedia</b:ProductionCompany>
    <b:URL>https://vi.wikipedia.org/wiki/Nh%C3%A3_Nam_(c%C3%B4ng_ty)</b:URL>
    <b:Year>2024</b:Year>
    <b:Month>11</b:Month>
    <b:Day>22</b:Day>
    <b:RefOrder>2</b:RefOrder>
  </b:Source>
  <b:Source>
    <b:Tag>FAH</b:Tag>
    <b:SourceType>InternetSite</b:SourceType>
    <b:Guid>{FD3F7F03-035C-41A3-A5A6-77E53D9F8866}</b:Guid>
    <b:Author>
      <b:Author>
        <b:NameList>
          <b:Person>
            <b:Last>FAHASA</b:Last>
          </b:Person>
        </b:NameList>
      </b:Author>
    </b:Author>
    <b:ProductionCompany>Sách</b:ProductionCompany>
    <b:URL>https://www.fahasa.com/gioi-thieu-fahasa?srsltid=AfmBOoq-OvkXtXVwlDWiCfoCN1_EeU6wMixaDTqju6pEtkAhDeG4Jvm2</b:URL>
    <b:Title>FAHASA.COM</b:Title>
    <b:Year>2020</b:Year>
    <b:Month>05</b:Month>
    <b:Day>22</b:Day>
    <b:RefOrder>3</b:RefOrder>
  </b:Source>
  <b:Source>
    <b:Tag>Tik</b:Tag>
    <b:SourceType>InternetSite</b:SourceType>
    <b:Guid>{52138783-A25C-4C8B-866E-6D54C85DC791}</b:Guid>
    <b:Author>
      <b:Author>
        <b:NameList>
          <b:Person>
            <b:Last>Tiki</b:Last>
          </b:Person>
        </b:NameList>
      </b:Author>
    </b:Author>
    <b:Title>Bloggiamgia</b:Title>
    <b:ProductionCompany>Sách</b:ProductionCompany>
    <b:URL>https://bloggiamgia.vn/nha-sach-tiki</b:URL>
    <b:RefOrder>4</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26a14e9a-de4a-4945-ad9a-cd84d94bf97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F92872E82E1BD40839A40746A3229E7" ma:contentTypeVersion="11" ma:contentTypeDescription="Create a new document." ma:contentTypeScope="" ma:versionID="57b02dc4e95b5f69df4fac4c69da9560">
  <xsd:schema xmlns:xsd="http://www.w3.org/2001/XMLSchema" xmlns:xs="http://www.w3.org/2001/XMLSchema" xmlns:p="http://schemas.microsoft.com/office/2006/metadata/properties" xmlns:ns3="26a14e9a-de4a-4945-ad9a-cd84d94bf975" targetNamespace="http://schemas.microsoft.com/office/2006/metadata/properties" ma:root="true" ma:fieldsID="45b4f2ed98278519d919f61f2a7fe7ea" ns3:_="">
    <xsd:import namespace="26a14e9a-de4a-4945-ad9a-cd84d94bf97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14e9a-de4a-4945-ad9a-cd84d94bf97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CF42A1-803D-420A-9A15-343581A9344D}">
  <ds:schemaRefs>
    <ds:schemaRef ds:uri="http://schemas.openxmlformats.org/officeDocument/2006/bibliography"/>
  </ds:schemaRefs>
</ds:datastoreItem>
</file>

<file path=customXml/itemProps2.xml><?xml version="1.0" encoding="utf-8"?>
<ds:datastoreItem xmlns:ds="http://schemas.openxmlformats.org/officeDocument/2006/customXml" ds:itemID="{2C6F7A10-4CB7-4E3E-870A-023EC0746451}">
  <ds:schemaRefs>
    <ds:schemaRef ds:uri="http://schemas.microsoft.com/office/2006/metadata/properties"/>
    <ds:schemaRef ds:uri="http://schemas.microsoft.com/office/infopath/2007/PartnerControls"/>
    <ds:schemaRef ds:uri="26a14e9a-de4a-4945-ad9a-cd84d94bf975"/>
  </ds:schemaRefs>
</ds:datastoreItem>
</file>

<file path=customXml/itemProps3.xml><?xml version="1.0" encoding="utf-8"?>
<ds:datastoreItem xmlns:ds="http://schemas.openxmlformats.org/officeDocument/2006/customXml" ds:itemID="{C316CCF8-F47C-4309-8FAA-3003D0C56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14e9a-de4a-4945-ad9a-cd84d94bf9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44EFA8-67A7-463C-8C2A-07C80C4DB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Luyentap_KTQT_KLTN_Template</Template>
  <TotalTime>1</TotalTime>
  <Pages>54</Pages>
  <Words>11416</Words>
  <Characters>65075</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dc:creator>
  <cp:keywords/>
  <dc:description/>
  <cp:lastModifiedBy>a48463 Nguyễn Minh Sơn</cp:lastModifiedBy>
  <cp:revision>2</cp:revision>
  <dcterms:created xsi:type="dcterms:W3CDTF">2026-06-30T13:30:00Z</dcterms:created>
  <dcterms:modified xsi:type="dcterms:W3CDTF">2026-06-30T13:30:00Z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0x0101006F92872E82E1BD40839A40746A3229E7</vt:lpwstr>
  </property>
</Properties>
</file>